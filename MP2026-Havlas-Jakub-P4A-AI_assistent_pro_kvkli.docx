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2EA9" w14:textId="71EFB31E" w:rsidR="00341B93" w:rsidRDefault="00D50568" w:rsidP="00B74C95">
      <w:r>
        <w:rPr>
          <w:noProof/>
        </w:rPr>
        <mc:AlternateContent>
          <mc:Choice Requires="wps">
            <w:drawing>
              <wp:anchor distT="0" distB="0" distL="114300" distR="114300" simplePos="0" relativeHeight="251666432" behindDoc="0" locked="0" layoutInCell="1" allowOverlap="1" wp14:anchorId="7A6A8907" wp14:editId="6417CF6C">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0777A9A3" w14:textId="77777777" w:rsidR="00D50568" w:rsidRPr="000C4596" w:rsidRDefault="00D50568" w:rsidP="00D50568">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7A6A8907"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66432;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0777A9A3" w14:textId="77777777" w:rsidR="00D50568" w:rsidRPr="000C4596" w:rsidRDefault="00D50568" w:rsidP="00D50568">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Pr="00341B93">
        <w:rPr>
          <w:noProof/>
        </w:rPr>
        <mc:AlternateContent>
          <mc:Choice Requires="wps">
            <w:drawing>
              <wp:anchor distT="0" distB="0" distL="114300" distR="114300" simplePos="0" relativeHeight="251648000" behindDoc="0" locked="1" layoutInCell="1" allowOverlap="1" wp14:anchorId="007D4212" wp14:editId="605C6C3A">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54566708"/>
                              <w:dataBinding w:prefixMappings="xmlns:ns0='http://purl.org/dc/elements/1.1/' xmlns:ns1='http://schemas.openxmlformats.org/package/2006/metadata/core-properties' " w:xpath="/ns1:coreProperties[1]/ns0:title[1]" w:storeItemID="{6C3C8BC8-F283-45AE-878A-BAB7291924A1}"/>
                              <w:text/>
                            </w:sdtPr>
                            <w:sdtContent>
                              <w:p w14:paraId="14B3992D" w14:textId="03323856" w:rsidR="00D50568" w:rsidRPr="00BA365E" w:rsidRDefault="00824C4A" w:rsidP="00D50568">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AI assistent pro kvkli</w:t>
                                </w:r>
                              </w:p>
                            </w:sdtContent>
                          </w:sdt>
                          <w:p w14:paraId="49080759" w14:textId="77777777" w:rsidR="00D50568" w:rsidRPr="00BA365E" w:rsidRDefault="00D50568" w:rsidP="00D50568">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007D4212" id="Text Box 19" o:spid="_x0000_s1027" type="#_x0000_t202" style="position:absolute;left:0;text-align:left;margin-left:294.6pt;margin-top:380.6pt;width:345.8pt;height:94.45pt;z-index:251648000;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54566708"/>
                        <w:dataBinding w:prefixMappings="xmlns:ns0='http://purl.org/dc/elements/1.1/' xmlns:ns1='http://schemas.openxmlformats.org/package/2006/metadata/core-properties' " w:xpath="/ns1:coreProperties[1]/ns0:title[1]" w:storeItemID="{6C3C8BC8-F283-45AE-878A-BAB7291924A1}"/>
                        <w:text/>
                      </w:sdtPr>
                      <w:sdtContent>
                        <w:p w14:paraId="14B3992D" w14:textId="03323856" w:rsidR="00D50568" w:rsidRPr="00BA365E" w:rsidRDefault="00824C4A" w:rsidP="00D50568">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AI assistent pro kvkli</w:t>
                          </w:r>
                        </w:p>
                      </w:sdtContent>
                    </w:sdt>
                    <w:p w14:paraId="49080759" w14:textId="77777777" w:rsidR="00D50568" w:rsidRPr="00BA365E" w:rsidRDefault="00D50568" w:rsidP="00D50568">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v:textbox>
                <w10:wrap anchorx="margin" anchory="page"/>
                <w10:anchorlock/>
              </v:shape>
            </w:pict>
          </mc:Fallback>
        </mc:AlternateContent>
      </w:r>
      <w:r w:rsidRPr="00341B93">
        <w:rPr>
          <w:noProof/>
        </w:rPr>
        <mc:AlternateContent>
          <mc:Choice Requires="wps">
            <w:drawing>
              <wp:anchor distT="0" distB="0" distL="114300" distR="114300" simplePos="0" relativeHeight="251657216" behindDoc="0" locked="1" layoutInCell="1" allowOverlap="1" wp14:anchorId="54B0D60C" wp14:editId="1F105BA9">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EBD6B" w14:textId="25F7F816" w:rsidR="00D50568" w:rsidRPr="00B003CF" w:rsidRDefault="00D50568" w:rsidP="00D5056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Pr>
                                    <w:b/>
                                  </w:rPr>
                                  <w:t>Jakub Havlas</w:t>
                                </w:r>
                              </w:sdtContent>
                            </w:sdt>
                          </w:p>
                          <w:p w14:paraId="548594C7" w14:textId="4E2A8810" w:rsidR="00D50568" w:rsidRPr="00B003CF" w:rsidRDefault="00D50568" w:rsidP="00D50568">
                            <w:pPr>
                              <w:tabs>
                                <w:tab w:val="right" w:pos="4253"/>
                                <w:tab w:val="left" w:pos="4536"/>
                              </w:tabs>
                              <w:spacing w:line="259" w:lineRule="auto"/>
                              <w:ind w:firstLine="0"/>
                            </w:pPr>
                            <w:r w:rsidRPr="00B003CF">
                              <w:tab/>
                              <w:t>Obor</w:t>
                            </w:r>
                            <w:r w:rsidRPr="00B003CF">
                              <w:tab/>
                            </w:r>
                            <w:r w:rsidR="00606BE1">
                              <w:rPr>
                                <w:b/>
                              </w:rPr>
                              <w:t>Informační technologie</w:t>
                            </w:r>
                          </w:p>
                          <w:p w14:paraId="23A96725" w14:textId="5B92A616" w:rsidR="00D50568" w:rsidRPr="00B003CF" w:rsidRDefault="00D50568" w:rsidP="00D50568">
                            <w:pPr>
                              <w:tabs>
                                <w:tab w:val="right" w:pos="4253"/>
                                <w:tab w:val="left" w:pos="4536"/>
                              </w:tabs>
                              <w:spacing w:line="259" w:lineRule="auto"/>
                              <w:ind w:firstLine="0"/>
                            </w:pPr>
                            <w:r w:rsidRPr="00B003CF">
                              <w:tab/>
                              <w:t>Vedoucí práce</w:t>
                            </w:r>
                            <w:r w:rsidRPr="00B003CF">
                              <w:tab/>
                            </w:r>
                            <w:r w:rsidR="00606BE1">
                              <w:rPr>
                                <w:b/>
                              </w:rPr>
                              <w:t>Mgr. Michal Stehlík</w:t>
                            </w:r>
                          </w:p>
                          <w:p w14:paraId="34E6A98B" w14:textId="0BE5142F" w:rsidR="00D50568" w:rsidRDefault="00D50568" w:rsidP="00D50568">
                            <w:pPr>
                              <w:tabs>
                                <w:tab w:val="right" w:pos="4253"/>
                                <w:tab w:val="left" w:pos="4536"/>
                              </w:tabs>
                              <w:spacing w:line="259" w:lineRule="auto"/>
                              <w:ind w:firstLine="0"/>
                              <w:rPr>
                                <w:b/>
                              </w:rPr>
                            </w:pPr>
                            <w:r w:rsidRPr="00B003CF">
                              <w:tab/>
                              <w:t>Školní rok</w:t>
                            </w:r>
                            <w:r w:rsidRPr="00B003CF">
                              <w:tab/>
                            </w:r>
                            <w:r>
                              <w:rPr>
                                <w:b/>
                              </w:rPr>
                              <w:t>202</w:t>
                            </w:r>
                            <w:r w:rsidR="00606BE1">
                              <w:rPr>
                                <w:b/>
                              </w:rPr>
                              <w:t>5</w:t>
                            </w:r>
                            <w:r>
                              <w:rPr>
                                <w:b/>
                              </w:rPr>
                              <w:t>/202</w:t>
                            </w:r>
                            <w:r w:rsidR="00606BE1">
                              <w:rPr>
                                <w:b/>
                              </w:rPr>
                              <w:t>6</w:t>
                            </w:r>
                          </w:p>
                          <w:p w14:paraId="10030EB1" w14:textId="416B5BC3" w:rsidR="00D50568" w:rsidRDefault="00D50568" w:rsidP="00D50568">
                            <w:pPr>
                              <w:tabs>
                                <w:tab w:val="right" w:pos="4253"/>
                                <w:tab w:val="left" w:pos="4536"/>
                              </w:tabs>
                              <w:spacing w:line="259" w:lineRule="auto"/>
                              <w:ind w:firstLine="0"/>
                              <w:rPr>
                                <w:b/>
                              </w:rPr>
                            </w:pPr>
                            <w:r>
                              <w:rPr>
                                <w:b/>
                              </w:rPr>
                              <w:tab/>
                            </w:r>
                            <w:r w:rsidRPr="00DB5D73">
                              <w:rPr>
                                <w:bCs/>
                              </w:rPr>
                              <w:t>Počet stran</w:t>
                            </w:r>
                            <w:r>
                              <w:rPr>
                                <w:b/>
                              </w:rPr>
                              <w:tab/>
                            </w:r>
                            <w:r w:rsidR="00606BE1">
                              <w:rPr>
                                <w:b/>
                              </w:rPr>
                              <w:t>4</w:t>
                            </w:r>
                            <w:r w:rsidR="00F75851">
                              <w:rPr>
                                <w:b/>
                              </w:rPr>
                              <w:t>3</w:t>
                            </w:r>
                          </w:p>
                          <w:p w14:paraId="605763EE" w14:textId="2ED5FF28" w:rsidR="00D50568" w:rsidRPr="00B003CF" w:rsidRDefault="00D50568" w:rsidP="00D50568">
                            <w:pPr>
                              <w:tabs>
                                <w:tab w:val="right" w:pos="4253"/>
                                <w:tab w:val="left" w:pos="4536"/>
                              </w:tabs>
                              <w:spacing w:line="259" w:lineRule="auto"/>
                              <w:ind w:firstLine="0"/>
                            </w:pPr>
                            <w:r>
                              <w:rPr>
                                <w:b/>
                              </w:rPr>
                              <w:tab/>
                            </w:r>
                            <w:r w:rsidRPr="00DB5D73">
                              <w:rPr>
                                <w:bCs/>
                              </w:rPr>
                              <w:t>Počet slov</w:t>
                            </w:r>
                            <w:r>
                              <w:rPr>
                                <w:b/>
                              </w:rPr>
                              <w:tab/>
                            </w:r>
                            <w:r w:rsidR="00F75851">
                              <w:rPr>
                                <w:b/>
                              </w:rPr>
                              <w:t>7768</w:t>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54B0D60C" id="Text Box 43" o:spid="_x0000_s1028" type="#_x0000_t202" style="position:absolute;left:0;text-align:left;margin-left:0;margin-top:593.7pt;width:402.75pt;height:119.05pt;z-index:25165721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540EBD6B" w14:textId="25F7F816" w:rsidR="00D50568" w:rsidRPr="00B003CF" w:rsidRDefault="00D50568" w:rsidP="00D5056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Pr>
                              <w:b/>
                            </w:rPr>
                            <w:t>Jakub Havlas</w:t>
                          </w:r>
                        </w:sdtContent>
                      </w:sdt>
                    </w:p>
                    <w:p w14:paraId="548594C7" w14:textId="4E2A8810" w:rsidR="00D50568" w:rsidRPr="00B003CF" w:rsidRDefault="00D50568" w:rsidP="00D50568">
                      <w:pPr>
                        <w:tabs>
                          <w:tab w:val="right" w:pos="4253"/>
                          <w:tab w:val="left" w:pos="4536"/>
                        </w:tabs>
                        <w:spacing w:line="259" w:lineRule="auto"/>
                        <w:ind w:firstLine="0"/>
                      </w:pPr>
                      <w:r w:rsidRPr="00B003CF">
                        <w:tab/>
                        <w:t>Obor</w:t>
                      </w:r>
                      <w:r w:rsidRPr="00B003CF">
                        <w:tab/>
                      </w:r>
                      <w:r w:rsidR="00606BE1">
                        <w:rPr>
                          <w:b/>
                        </w:rPr>
                        <w:t>Informační technologie</w:t>
                      </w:r>
                    </w:p>
                    <w:p w14:paraId="23A96725" w14:textId="5B92A616" w:rsidR="00D50568" w:rsidRPr="00B003CF" w:rsidRDefault="00D50568" w:rsidP="00D50568">
                      <w:pPr>
                        <w:tabs>
                          <w:tab w:val="right" w:pos="4253"/>
                          <w:tab w:val="left" w:pos="4536"/>
                        </w:tabs>
                        <w:spacing w:line="259" w:lineRule="auto"/>
                        <w:ind w:firstLine="0"/>
                      </w:pPr>
                      <w:r w:rsidRPr="00B003CF">
                        <w:tab/>
                        <w:t>Vedoucí práce</w:t>
                      </w:r>
                      <w:r w:rsidRPr="00B003CF">
                        <w:tab/>
                      </w:r>
                      <w:r w:rsidR="00606BE1">
                        <w:rPr>
                          <w:b/>
                        </w:rPr>
                        <w:t>Mgr. Michal Stehlík</w:t>
                      </w:r>
                    </w:p>
                    <w:p w14:paraId="34E6A98B" w14:textId="0BE5142F" w:rsidR="00D50568" w:rsidRDefault="00D50568" w:rsidP="00D50568">
                      <w:pPr>
                        <w:tabs>
                          <w:tab w:val="right" w:pos="4253"/>
                          <w:tab w:val="left" w:pos="4536"/>
                        </w:tabs>
                        <w:spacing w:line="259" w:lineRule="auto"/>
                        <w:ind w:firstLine="0"/>
                        <w:rPr>
                          <w:b/>
                        </w:rPr>
                      </w:pPr>
                      <w:r w:rsidRPr="00B003CF">
                        <w:tab/>
                        <w:t>Školní rok</w:t>
                      </w:r>
                      <w:r w:rsidRPr="00B003CF">
                        <w:tab/>
                      </w:r>
                      <w:r>
                        <w:rPr>
                          <w:b/>
                        </w:rPr>
                        <w:t>202</w:t>
                      </w:r>
                      <w:r w:rsidR="00606BE1">
                        <w:rPr>
                          <w:b/>
                        </w:rPr>
                        <w:t>5</w:t>
                      </w:r>
                      <w:r>
                        <w:rPr>
                          <w:b/>
                        </w:rPr>
                        <w:t>/202</w:t>
                      </w:r>
                      <w:r w:rsidR="00606BE1">
                        <w:rPr>
                          <w:b/>
                        </w:rPr>
                        <w:t>6</w:t>
                      </w:r>
                    </w:p>
                    <w:p w14:paraId="10030EB1" w14:textId="416B5BC3" w:rsidR="00D50568" w:rsidRDefault="00D50568" w:rsidP="00D50568">
                      <w:pPr>
                        <w:tabs>
                          <w:tab w:val="right" w:pos="4253"/>
                          <w:tab w:val="left" w:pos="4536"/>
                        </w:tabs>
                        <w:spacing w:line="259" w:lineRule="auto"/>
                        <w:ind w:firstLine="0"/>
                        <w:rPr>
                          <w:b/>
                        </w:rPr>
                      </w:pPr>
                      <w:r>
                        <w:rPr>
                          <w:b/>
                        </w:rPr>
                        <w:tab/>
                      </w:r>
                      <w:r w:rsidRPr="00DB5D73">
                        <w:rPr>
                          <w:bCs/>
                        </w:rPr>
                        <w:t>Počet stran</w:t>
                      </w:r>
                      <w:r>
                        <w:rPr>
                          <w:b/>
                        </w:rPr>
                        <w:tab/>
                      </w:r>
                      <w:r w:rsidR="00606BE1">
                        <w:rPr>
                          <w:b/>
                        </w:rPr>
                        <w:t>4</w:t>
                      </w:r>
                      <w:r w:rsidR="00F75851">
                        <w:rPr>
                          <w:b/>
                        </w:rPr>
                        <w:t>3</w:t>
                      </w:r>
                    </w:p>
                    <w:p w14:paraId="605763EE" w14:textId="2ED5FF28" w:rsidR="00D50568" w:rsidRPr="00B003CF" w:rsidRDefault="00D50568" w:rsidP="00D50568">
                      <w:pPr>
                        <w:tabs>
                          <w:tab w:val="right" w:pos="4253"/>
                          <w:tab w:val="left" w:pos="4536"/>
                        </w:tabs>
                        <w:spacing w:line="259" w:lineRule="auto"/>
                        <w:ind w:firstLine="0"/>
                      </w:pPr>
                      <w:r>
                        <w:rPr>
                          <w:b/>
                        </w:rPr>
                        <w:tab/>
                      </w:r>
                      <w:r w:rsidRPr="00DB5D73">
                        <w:rPr>
                          <w:bCs/>
                        </w:rPr>
                        <w:t>Počet slov</w:t>
                      </w:r>
                      <w:r>
                        <w:rPr>
                          <w:b/>
                        </w:rPr>
                        <w:tab/>
                      </w:r>
                      <w:r w:rsidR="00F75851">
                        <w:rPr>
                          <w:b/>
                        </w:rPr>
                        <w:t>7768</w:t>
                      </w:r>
                    </w:p>
                  </w:txbxContent>
                </v:textbox>
                <w10:wrap anchorx="margin" anchory="margin"/>
                <w10:anchorlock/>
              </v:shape>
            </w:pict>
          </mc:Fallback>
        </mc:AlternateContent>
      </w:r>
    </w:p>
    <w:p w14:paraId="58D50ADD" w14:textId="77777777" w:rsidR="00D50568" w:rsidRDefault="00D50568" w:rsidP="00077E36">
      <w:pPr>
        <w:spacing w:after="160" w:line="259" w:lineRule="auto"/>
        <w:ind w:firstLine="0"/>
        <w:jc w:val="left"/>
      </w:pPr>
    </w:p>
    <w:p w14:paraId="7CA17E3C" w14:textId="5F49FACB" w:rsidR="00341B93" w:rsidRDefault="0024494A" w:rsidP="00077E36">
      <w:pPr>
        <w:spacing w:after="160" w:line="259" w:lineRule="auto"/>
        <w:ind w:firstLine="0"/>
        <w:jc w:val="left"/>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75648" behindDoc="0" locked="0" layoutInCell="1" allowOverlap="1" wp14:anchorId="342723F3" wp14:editId="3888F2A0">
            <wp:simplePos x="0" y="0"/>
            <wp:positionH relativeFrom="margin">
              <wp:align>center</wp:align>
            </wp:positionH>
            <wp:positionV relativeFrom="paragraph">
              <wp:posOffset>749548</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5A74BF47" w14:textId="50493175" w:rsidR="00341B93" w:rsidRDefault="00341B93" w:rsidP="00341B93">
      <w:pPr>
        <w:pStyle w:val="Nezaazovannadpis"/>
      </w:pPr>
      <w:commentRangeStart w:id="0"/>
      <w:r>
        <w:lastRenderedPageBreak/>
        <w:t>Anotace</w:t>
      </w:r>
      <w:commentRangeEnd w:id="0"/>
      <w:r w:rsidR="00BB2DDE">
        <w:rPr>
          <w:rStyle w:val="Odkaznakoment"/>
          <w:sz w:val="40"/>
          <w:szCs w:val="32"/>
        </w:rPr>
        <w:commentReference w:id="0"/>
      </w:r>
    </w:p>
    <w:p w14:paraId="7F8F3209" w14:textId="0827F533" w:rsidR="009F0C3F" w:rsidRDefault="009F0C3F" w:rsidP="009F0C3F">
      <w:r>
        <w:t>Tato práce se zabývá návrhem a</w:t>
      </w:r>
      <w:r w:rsidR="00251DF3">
        <w:t> </w:t>
      </w:r>
      <w:r>
        <w:t xml:space="preserve">implementací AI asistenta pro webové stránky knihovny kvkli.cz. Cílem </w:t>
      </w:r>
      <w:r w:rsidR="006B2CD6">
        <w:t>aplikace</w:t>
      </w:r>
      <w:r>
        <w:t xml:space="preserve"> je zlepšit orientaci uživatelů na webu a</w:t>
      </w:r>
      <w:r w:rsidR="00251DF3">
        <w:t> </w:t>
      </w:r>
      <w:r>
        <w:t>umožnit sémantické vyhledávání v</w:t>
      </w:r>
      <w:r w:rsidR="00251DF3">
        <w:t> </w:t>
      </w:r>
      <w:r>
        <w:t>knihovním katalogu na základě přirozeného jazykového dotazu.</w:t>
      </w:r>
    </w:p>
    <w:p w14:paraId="3D4E116E" w14:textId="275523F3" w:rsidR="009F0C3F" w:rsidRDefault="009F0C3F" w:rsidP="009F0C3F">
      <w:r>
        <w:t xml:space="preserve">Součástí práce je také </w:t>
      </w:r>
      <w:r w:rsidR="006B2CD6">
        <w:t xml:space="preserve">vývojový </w:t>
      </w:r>
      <w:r>
        <w:t xml:space="preserve">návrh infrastruktury pro provoz aplikace, včetně vytvoření testovacího prostředí, kontejnerizace pomocí technologie </w:t>
      </w:r>
      <w:proofErr w:type="spellStart"/>
      <w:r w:rsidRPr="003A6945">
        <w:rPr>
          <w:b/>
          <w:bCs/>
        </w:rPr>
        <w:t>Docker</w:t>
      </w:r>
      <w:proofErr w:type="spellEnd"/>
      <w:r>
        <w:t xml:space="preserve"> a</w:t>
      </w:r>
      <w:r w:rsidR="00101AEB">
        <w:t> </w:t>
      </w:r>
      <w:r>
        <w:t xml:space="preserve">implementace </w:t>
      </w:r>
      <w:r w:rsidRPr="003A6945">
        <w:rPr>
          <w:b/>
          <w:bCs/>
        </w:rPr>
        <w:t>CI/CD</w:t>
      </w:r>
      <w:r>
        <w:t xml:space="preserve"> </w:t>
      </w:r>
      <w:proofErr w:type="spellStart"/>
      <w:r>
        <w:t>pipeline</w:t>
      </w:r>
      <w:proofErr w:type="spellEnd"/>
      <w:r>
        <w:t xml:space="preserve"> pro automatizované nasazování aplikace.</w:t>
      </w:r>
    </w:p>
    <w:p w14:paraId="3027D50B" w14:textId="6100FEBB" w:rsidR="007C1F04" w:rsidRDefault="009F0C3F" w:rsidP="009F0C3F">
      <w:r>
        <w:t xml:space="preserve">Aplikace je implementována jako webová služba využívající framework Next.js, rozhraní </w:t>
      </w:r>
      <w:proofErr w:type="spellStart"/>
      <w:r>
        <w:t>GraphQL</w:t>
      </w:r>
      <w:proofErr w:type="spellEnd"/>
      <w:r>
        <w:t xml:space="preserve"> a nástroj Prisma ORM pro práci s databází.</w:t>
      </w:r>
    </w:p>
    <w:p w14:paraId="52EF5273" w14:textId="2F30386D" w:rsidR="00341B93" w:rsidRPr="00341B93" w:rsidRDefault="00341B93" w:rsidP="00341B93">
      <w:pPr>
        <w:pStyle w:val="Nezaazovannadpis"/>
        <w:rPr>
          <w:lang w:val="en-GB"/>
        </w:rPr>
      </w:pPr>
      <w:r w:rsidRPr="00341B93">
        <w:rPr>
          <w:lang w:val="en-GB"/>
        </w:rPr>
        <w:t>Summary</w:t>
      </w:r>
    </w:p>
    <w:p w14:paraId="1F32A42F" w14:textId="1A025673" w:rsidR="00B405CD" w:rsidRPr="00B405CD" w:rsidRDefault="00441359" w:rsidP="00B405CD">
      <w:pPr>
        <w:rPr>
          <w:lang w:val="en-GB"/>
        </w:rPr>
      </w:pPr>
      <w:r w:rsidRPr="00441359">
        <w:rPr>
          <w:lang w:val="en-GB"/>
        </w:rPr>
        <w:t xml:space="preserve">This </w:t>
      </w:r>
      <w:r w:rsidR="00B405CD" w:rsidRPr="00B405CD">
        <w:rPr>
          <w:lang w:val="en-GB"/>
        </w:rPr>
        <w:t>thesis</w:t>
      </w:r>
      <w:r w:rsidRPr="00441359">
        <w:rPr>
          <w:lang w:val="en-GB"/>
        </w:rPr>
        <w:t xml:space="preserve"> focuses on the </w:t>
      </w:r>
      <w:r w:rsidR="00B405CD" w:rsidRPr="00B405CD">
        <w:rPr>
          <w:lang w:val="en-GB"/>
        </w:rPr>
        <w:t xml:space="preserve">design and implementation of </w:t>
      </w:r>
      <w:r w:rsidRPr="00441359">
        <w:rPr>
          <w:lang w:val="en-GB"/>
        </w:rPr>
        <w:t>an AI assistant for the kvkli.cz</w:t>
      </w:r>
      <w:r w:rsidR="00B405CD" w:rsidRPr="00B405CD">
        <w:rPr>
          <w:lang w:val="en-GB"/>
        </w:rPr>
        <w:t xml:space="preserve"> library website. The goal of the system is to improve user navigation on the website and enable semantic searching within the library </w:t>
      </w:r>
      <w:proofErr w:type="spellStart"/>
      <w:r w:rsidR="00B405CD" w:rsidRPr="00B405CD">
        <w:rPr>
          <w:lang w:val="en-GB"/>
        </w:rPr>
        <w:t>catalog</w:t>
      </w:r>
      <w:proofErr w:type="spellEnd"/>
      <w:r w:rsidR="00B405CD" w:rsidRPr="00B405CD">
        <w:rPr>
          <w:lang w:val="en-GB"/>
        </w:rPr>
        <w:t xml:space="preserve"> based on natural language queries.</w:t>
      </w:r>
    </w:p>
    <w:p w14:paraId="1E920ECD" w14:textId="03C6D20D" w:rsidR="00B405CD" w:rsidRPr="00B405CD" w:rsidRDefault="00B405CD" w:rsidP="00B405CD">
      <w:pPr>
        <w:rPr>
          <w:lang w:val="en-GB"/>
        </w:rPr>
      </w:pPr>
      <w:r w:rsidRPr="00B405CD">
        <w:rPr>
          <w:lang w:val="en-GB"/>
        </w:rPr>
        <w:t>The thesis also includes the design of the application infrastructure, including the creation of a testing environment, containerization using Docker technology, and the implementation of a CI/CD pipeline for automated application deployment.</w:t>
      </w:r>
    </w:p>
    <w:p w14:paraId="423AF1E6" w14:textId="322DC493" w:rsidR="00341B93" w:rsidRDefault="00B405CD" w:rsidP="00D06100">
      <w:pPr>
        <w:rPr>
          <w:lang w:val="en-GB"/>
        </w:rPr>
      </w:pPr>
      <w:r w:rsidRPr="00B405CD">
        <w:rPr>
          <w:lang w:val="en-GB"/>
        </w:rPr>
        <w:t xml:space="preserve">The application is implemented as a web service using the Next.js framework, the </w:t>
      </w:r>
      <w:proofErr w:type="spellStart"/>
      <w:r w:rsidRPr="00B405CD">
        <w:rPr>
          <w:lang w:val="en-GB"/>
        </w:rPr>
        <w:t>GraphQL</w:t>
      </w:r>
      <w:proofErr w:type="spellEnd"/>
      <w:r w:rsidRPr="00B405CD">
        <w:rPr>
          <w:lang w:val="en-GB"/>
        </w:rPr>
        <w:t xml:space="preserve"> interface, and Prisma ORM for database interaction</w:t>
      </w:r>
      <w:r w:rsidR="00441359" w:rsidRPr="00441359">
        <w:rPr>
          <w:lang w:val="en-GB"/>
        </w:rPr>
        <w:t>.</w:t>
      </w:r>
    </w:p>
    <w:p w14:paraId="6A5EE283" w14:textId="77777777" w:rsidR="00341B93" w:rsidRDefault="00341B93" w:rsidP="00341B93">
      <w:pPr>
        <w:pStyle w:val="Nezaazovannadpis"/>
      </w:pPr>
      <w:r w:rsidRPr="00341B93">
        <w:t>Čestné prohlášení</w:t>
      </w:r>
    </w:p>
    <w:p w14:paraId="5524B340" w14:textId="77777777" w:rsidR="0066661D" w:rsidRDefault="0066661D" w:rsidP="0066661D">
      <w:r w:rsidRPr="0066661D">
        <w:t>Prohlašuji, že jsem tuto práci vypracoval/a samostatně. V</w:t>
      </w:r>
      <w:r>
        <w:t> </w:t>
      </w:r>
      <w:r w:rsidRPr="0066661D">
        <w:t>práci jsem použil/a pouze zdroje uvedené v</w:t>
      </w:r>
      <w:r w:rsidR="00DD4B6F">
        <w:t> </w:t>
      </w:r>
      <w:r w:rsidRPr="0066661D">
        <w:t>seznamu literatury a všechny převzaté části, včetně textů, obrázků, kódu a výstupů umělé inteligence, jsou řádně označeny a citovány.</w:t>
      </w:r>
    </w:p>
    <w:p w14:paraId="7BFD7B28" w14:textId="6A518BB6" w:rsidR="00341B93" w:rsidRPr="00341B93" w:rsidRDefault="00341B93" w:rsidP="002570DC">
      <w:pPr>
        <w:pStyle w:val="Podpisovdek"/>
      </w:pPr>
      <w:r w:rsidRPr="00341B93">
        <w:t xml:space="preserve">V Liberci dne </w:t>
      </w:r>
      <w:fldSimple w:instr=" DATE   \* MERGEFORMAT ">
        <w:r w:rsidR="00240666">
          <w:rPr>
            <w:noProof/>
          </w:rPr>
          <w:t>10.03.2026</w:t>
        </w:r>
      </w:fldSimple>
      <w:r w:rsidRPr="00341B93">
        <w:tab/>
      </w:r>
      <w:r w:rsidRPr="00341B93">
        <w:tab/>
      </w:r>
    </w:p>
    <w:p w14:paraId="466AB6BA" w14:textId="77777777" w:rsidR="00341B93" w:rsidRPr="002570DC" w:rsidRDefault="00341B93" w:rsidP="00341B93">
      <w:pPr>
        <w:pStyle w:val="Jmnopodpodpisovmdkem"/>
      </w:pPr>
      <w:r w:rsidRPr="002570DC">
        <w:tab/>
      </w:r>
      <w:sdt>
        <w:sdtPr>
          <w:alias w:val="Autor"/>
          <w:tag w:val=""/>
          <w:id w:val="172458754"/>
          <w:placeholder>
            <w:docPart w:val="58260D02F39040C48C7B5809A4AF6894"/>
          </w:placeholder>
          <w:dataBinding w:prefixMappings="xmlns:ns0='http://purl.org/dc/elements/1.1/' xmlns:ns1='http://schemas.openxmlformats.org/package/2006/metadata/core-properties' " w:xpath="/ns1:coreProperties[1]/ns0:creator[1]" w:storeItemID="{6C3C8BC8-F283-45AE-878A-BAB7291924A1}"/>
          <w:text/>
        </w:sdtPr>
        <w:sdtContent>
          <w:r w:rsidR="0025125B">
            <w:t>Jakub Havlas</w:t>
          </w:r>
        </w:sdtContent>
      </w:sdt>
    </w:p>
    <w:p w14:paraId="06F0C787" w14:textId="77777777" w:rsidR="00341B93" w:rsidRDefault="00341B93" w:rsidP="002570DC">
      <w:pPr>
        <w:pStyle w:val="Jmnopodpodpisovmdkem"/>
        <w:sectPr w:rsidR="00341B93" w:rsidSect="00A758D8">
          <w:headerReference w:type="default" r:id="rId19"/>
          <w:footerReference w:type="default" r:id="rId20"/>
          <w:pgSz w:w="11906" w:h="16838" w:code="9"/>
          <w:pgMar w:top="1418" w:right="1418" w:bottom="1418" w:left="1418" w:header="709" w:footer="709" w:gutter="0"/>
          <w:cols w:space="708"/>
          <w:docGrid w:linePitch="360"/>
        </w:sectPr>
      </w:pPr>
    </w:p>
    <w:sdt>
      <w:sdtPr>
        <w:rPr>
          <w:rFonts w:asciiTheme="minorHAnsi" w:eastAsiaTheme="minorEastAsia" w:hAnsiTheme="minorHAnsi" w:cstheme="minorBidi"/>
          <w:sz w:val="22"/>
          <w:szCs w:val="22"/>
          <w:lang w:eastAsia="en-US"/>
        </w:rPr>
        <w:id w:val="-198320638"/>
        <w:docPartObj>
          <w:docPartGallery w:val="Table of Contents"/>
          <w:docPartUnique/>
        </w:docPartObj>
      </w:sdtPr>
      <w:sdtEndPr>
        <w:rPr>
          <w:b/>
          <w:sz w:val="24"/>
          <w:szCs w:val="24"/>
        </w:rPr>
      </w:sdtEndPr>
      <w:sdtContent>
        <w:p w14:paraId="5E23443B" w14:textId="77777777" w:rsidR="00236BCF" w:rsidRDefault="00236BCF">
          <w:pPr>
            <w:pStyle w:val="Nadpisobsahu"/>
          </w:pPr>
          <w:r>
            <w:t>Obsah</w:t>
          </w:r>
        </w:p>
        <w:p w14:paraId="6C540CA5" w14:textId="66D52F48" w:rsidR="0097503F" w:rsidRDefault="00236BCF">
          <w:pPr>
            <w:pStyle w:val="Obsah1"/>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224065403" w:history="1">
            <w:r w:rsidR="0097503F" w:rsidRPr="00593488">
              <w:rPr>
                <w:rStyle w:val="Hypertextovodkaz"/>
                <w:noProof/>
              </w:rPr>
              <w:t>Úvod</w:t>
            </w:r>
            <w:r w:rsidR="0097503F">
              <w:rPr>
                <w:noProof/>
                <w:webHidden/>
              </w:rPr>
              <w:tab/>
            </w:r>
            <w:r w:rsidR="0097503F">
              <w:rPr>
                <w:noProof/>
                <w:webHidden/>
              </w:rPr>
              <w:fldChar w:fldCharType="begin"/>
            </w:r>
            <w:r w:rsidR="0097503F">
              <w:rPr>
                <w:noProof/>
                <w:webHidden/>
              </w:rPr>
              <w:instrText xml:space="preserve"> PAGEREF _Toc224065403 \h </w:instrText>
            </w:r>
            <w:r w:rsidR="0097503F">
              <w:rPr>
                <w:noProof/>
                <w:webHidden/>
              </w:rPr>
            </w:r>
            <w:r w:rsidR="0097503F">
              <w:rPr>
                <w:noProof/>
                <w:webHidden/>
              </w:rPr>
              <w:fldChar w:fldCharType="separate"/>
            </w:r>
            <w:r w:rsidR="0097503F">
              <w:rPr>
                <w:noProof/>
                <w:webHidden/>
              </w:rPr>
              <w:t>1</w:t>
            </w:r>
            <w:r w:rsidR="0097503F">
              <w:rPr>
                <w:noProof/>
                <w:webHidden/>
              </w:rPr>
              <w:fldChar w:fldCharType="end"/>
            </w:r>
          </w:hyperlink>
        </w:p>
        <w:p w14:paraId="6F76037C" w14:textId="2BE14ED4" w:rsidR="0097503F" w:rsidRDefault="0097503F">
          <w:pPr>
            <w:pStyle w:val="Obsah1"/>
            <w:tabs>
              <w:tab w:val="left" w:pos="720"/>
            </w:tabs>
            <w:rPr>
              <w:rFonts w:eastAsiaTheme="minorEastAsia"/>
              <w:noProof/>
              <w:kern w:val="2"/>
              <w:szCs w:val="24"/>
              <w:lang w:eastAsia="cs-CZ"/>
              <w14:ligatures w14:val="standardContextual"/>
            </w:rPr>
          </w:pPr>
          <w:hyperlink w:anchor="_Toc224065404" w:history="1">
            <w:r w:rsidRPr="00593488">
              <w:rPr>
                <w:rStyle w:val="Hypertextovodkaz"/>
                <w:noProof/>
              </w:rPr>
              <w:t>1</w:t>
            </w:r>
            <w:r>
              <w:rPr>
                <w:rFonts w:eastAsiaTheme="minorEastAsia"/>
                <w:noProof/>
                <w:kern w:val="2"/>
                <w:szCs w:val="24"/>
                <w:lang w:eastAsia="cs-CZ"/>
                <w14:ligatures w14:val="standardContextual"/>
              </w:rPr>
              <w:tab/>
            </w:r>
            <w:r w:rsidRPr="00593488">
              <w:rPr>
                <w:rStyle w:val="Hypertextovodkaz"/>
                <w:noProof/>
              </w:rPr>
              <w:t>Použité technologie (tech-stack)</w:t>
            </w:r>
            <w:r>
              <w:rPr>
                <w:noProof/>
                <w:webHidden/>
              </w:rPr>
              <w:tab/>
            </w:r>
            <w:r>
              <w:rPr>
                <w:noProof/>
                <w:webHidden/>
              </w:rPr>
              <w:fldChar w:fldCharType="begin"/>
            </w:r>
            <w:r>
              <w:rPr>
                <w:noProof/>
                <w:webHidden/>
              </w:rPr>
              <w:instrText xml:space="preserve"> PAGEREF _Toc224065404 \h </w:instrText>
            </w:r>
            <w:r>
              <w:rPr>
                <w:noProof/>
                <w:webHidden/>
              </w:rPr>
            </w:r>
            <w:r>
              <w:rPr>
                <w:noProof/>
                <w:webHidden/>
              </w:rPr>
              <w:fldChar w:fldCharType="separate"/>
            </w:r>
            <w:r>
              <w:rPr>
                <w:noProof/>
                <w:webHidden/>
              </w:rPr>
              <w:t>3</w:t>
            </w:r>
            <w:r>
              <w:rPr>
                <w:noProof/>
                <w:webHidden/>
              </w:rPr>
              <w:fldChar w:fldCharType="end"/>
            </w:r>
          </w:hyperlink>
        </w:p>
        <w:p w14:paraId="1D709B78" w14:textId="15C66D92" w:rsidR="0097503F" w:rsidRDefault="0097503F">
          <w:pPr>
            <w:pStyle w:val="Obsah2"/>
            <w:rPr>
              <w:rFonts w:eastAsiaTheme="minorEastAsia"/>
              <w:noProof/>
              <w:kern w:val="2"/>
              <w:szCs w:val="24"/>
              <w:lang w:eastAsia="cs-CZ"/>
              <w14:ligatures w14:val="standardContextual"/>
            </w:rPr>
          </w:pPr>
          <w:hyperlink w:anchor="_Toc224065405" w:history="1">
            <w:r w:rsidRPr="00593488">
              <w:rPr>
                <w:rStyle w:val="Hypertextovodkaz"/>
                <w:noProof/>
              </w:rPr>
              <w:t>1.1</w:t>
            </w:r>
            <w:r>
              <w:rPr>
                <w:rFonts w:eastAsiaTheme="minorEastAsia"/>
                <w:noProof/>
                <w:kern w:val="2"/>
                <w:szCs w:val="24"/>
                <w:lang w:eastAsia="cs-CZ"/>
                <w14:ligatures w14:val="standardContextual"/>
              </w:rPr>
              <w:tab/>
            </w:r>
            <w:r w:rsidRPr="00593488">
              <w:rPr>
                <w:rStyle w:val="Hypertextovodkaz"/>
                <w:noProof/>
              </w:rPr>
              <w:t>Role jazyka JavaScript</w:t>
            </w:r>
            <w:r>
              <w:rPr>
                <w:noProof/>
                <w:webHidden/>
              </w:rPr>
              <w:tab/>
            </w:r>
            <w:r>
              <w:rPr>
                <w:noProof/>
                <w:webHidden/>
              </w:rPr>
              <w:fldChar w:fldCharType="begin"/>
            </w:r>
            <w:r>
              <w:rPr>
                <w:noProof/>
                <w:webHidden/>
              </w:rPr>
              <w:instrText xml:space="preserve"> PAGEREF _Toc224065405 \h </w:instrText>
            </w:r>
            <w:r>
              <w:rPr>
                <w:noProof/>
                <w:webHidden/>
              </w:rPr>
            </w:r>
            <w:r>
              <w:rPr>
                <w:noProof/>
                <w:webHidden/>
              </w:rPr>
              <w:fldChar w:fldCharType="separate"/>
            </w:r>
            <w:r>
              <w:rPr>
                <w:noProof/>
                <w:webHidden/>
              </w:rPr>
              <w:t>3</w:t>
            </w:r>
            <w:r>
              <w:rPr>
                <w:noProof/>
                <w:webHidden/>
              </w:rPr>
              <w:fldChar w:fldCharType="end"/>
            </w:r>
          </w:hyperlink>
        </w:p>
        <w:p w14:paraId="040901F8" w14:textId="0462A1D1" w:rsidR="0097503F" w:rsidRDefault="0097503F">
          <w:pPr>
            <w:pStyle w:val="Obsah2"/>
            <w:rPr>
              <w:rFonts w:eastAsiaTheme="minorEastAsia"/>
              <w:noProof/>
              <w:kern w:val="2"/>
              <w:szCs w:val="24"/>
              <w:lang w:eastAsia="cs-CZ"/>
              <w14:ligatures w14:val="standardContextual"/>
            </w:rPr>
          </w:pPr>
          <w:hyperlink w:anchor="_Toc224065406" w:history="1">
            <w:r w:rsidRPr="00593488">
              <w:rPr>
                <w:rStyle w:val="Hypertextovodkaz"/>
                <w:noProof/>
              </w:rPr>
              <w:t>1.2</w:t>
            </w:r>
            <w:r>
              <w:rPr>
                <w:rFonts w:eastAsiaTheme="minorEastAsia"/>
                <w:noProof/>
                <w:kern w:val="2"/>
                <w:szCs w:val="24"/>
                <w:lang w:eastAsia="cs-CZ"/>
                <w14:ligatures w14:val="standardContextual"/>
              </w:rPr>
              <w:tab/>
            </w:r>
            <w:r w:rsidRPr="00593488">
              <w:rPr>
                <w:rStyle w:val="Hypertextovodkaz"/>
                <w:noProof/>
              </w:rPr>
              <w:t>Next.js (2)</w:t>
            </w:r>
            <w:r>
              <w:rPr>
                <w:noProof/>
                <w:webHidden/>
              </w:rPr>
              <w:tab/>
            </w:r>
            <w:r>
              <w:rPr>
                <w:noProof/>
                <w:webHidden/>
              </w:rPr>
              <w:fldChar w:fldCharType="begin"/>
            </w:r>
            <w:r>
              <w:rPr>
                <w:noProof/>
                <w:webHidden/>
              </w:rPr>
              <w:instrText xml:space="preserve"> PAGEREF _Toc224065406 \h </w:instrText>
            </w:r>
            <w:r>
              <w:rPr>
                <w:noProof/>
                <w:webHidden/>
              </w:rPr>
            </w:r>
            <w:r>
              <w:rPr>
                <w:noProof/>
                <w:webHidden/>
              </w:rPr>
              <w:fldChar w:fldCharType="separate"/>
            </w:r>
            <w:r>
              <w:rPr>
                <w:noProof/>
                <w:webHidden/>
              </w:rPr>
              <w:t>3</w:t>
            </w:r>
            <w:r>
              <w:rPr>
                <w:noProof/>
                <w:webHidden/>
              </w:rPr>
              <w:fldChar w:fldCharType="end"/>
            </w:r>
          </w:hyperlink>
        </w:p>
        <w:p w14:paraId="689D437C" w14:textId="6447F989" w:rsidR="0097503F" w:rsidRDefault="0097503F">
          <w:pPr>
            <w:pStyle w:val="Obsah2"/>
            <w:rPr>
              <w:rFonts w:eastAsiaTheme="minorEastAsia"/>
              <w:noProof/>
              <w:kern w:val="2"/>
              <w:szCs w:val="24"/>
              <w:lang w:eastAsia="cs-CZ"/>
              <w14:ligatures w14:val="standardContextual"/>
            </w:rPr>
          </w:pPr>
          <w:hyperlink w:anchor="_Toc224065407" w:history="1">
            <w:r w:rsidRPr="00593488">
              <w:rPr>
                <w:rStyle w:val="Hypertextovodkaz"/>
                <w:noProof/>
              </w:rPr>
              <w:t>1.3</w:t>
            </w:r>
            <w:r>
              <w:rPr>
                <w:rFonts w:eastAsiaTheme="minorEastAsia"/>
                <w:noProof/>
                <w:kern w:val="2"/>
                <w:szCs w:val="24"/>
                <w:lang w:eastAsia="cs-CZ"/>
                <w14:ligatures w14:val="standardContextual"/>
              </w:rPr>
              <w:tab/>
            </w:r>
            <w:r w:rsidRPr="00593488">
              <w:rPr>
                <w:rStyle w:val="Hypertextovodkaz"/>
                <w:noProof/>
              </w:rPr>
              <w:t>PostgreSQL + Prisma ORM (3)</w:t>
            </w:r>
            <w:r>
              <w:rPr>
                <w:noProof/>
                <w:webHidden/>
              </w:rPr>
              <w:tab/>
            </w:r>
            <w:r>
              <w:rPr>
                <w:noProof/>
                <w:webHidden/>
              </w:rPr>
              <w:fldChar w:fldCharType="begin"/>
            </w:r>
            <w:r>
              <w:rPr>
                <w:noProof/>
                <w:webHidden/>
              </w:rPr>
              <w:instrText xml:space="preserve"> PAGEREF _Toc224065407 \h </w:instrText>
            </w:r>
            <w:r>
              <w:rPr>
                <w:noProof/>
                <w:webHidden/>
              </w:rPr>
            </w:r>
            <w:r>
              <w:rPr>
                <w:noProof/>
                <w:webHidden/>
              </w:rPr>
              <w:fldChar w:fldCharType="separate"/>
            </w:r>
            <w:r>
              <w:rPr>
                <w:noProof/>
                <w:webHidden/>
              </w:rPr>
              <w:t>3</w:t>
            </w:r>
            <w:r>
              <w:rPr>
                <w:noProof/>
                <w:webHidden/>
              </w:rPr>
              <w:fldChar w:fldCharType="end"/>
            </w:r>
          </w:hyperlink>
        </w:p>
        <w:p w14:paraId="7432D551" w14:textId="1507020C" w:rsidR="0097503F" w:rsidRDefault="0097503F">
          <w:pPr>
            <w:pStyle w:val="Obsah2"/>
            <w:rPr>
              <w:rFonts w:eastAsiaTheme="minorEastAsia"/>
              <w:noProof/>
              <w:kern w:val="2"/>
              <w:szCs w:val="24"/>
              <w:lang w:eastAsia="cs-CZ"/>
              <w14:ligatures w14:val="standardContextual"/>
            </w:rPr>
          </w:pPr>
          <w:hyperlink w:anchor="_Toc224065408" w:history="1">
            <w:r w:rsidRPr="00593488">
              <w:rPr>
                <w:rStyle w:val="Hypertextovodkaz"/>
                <w:noProof/>
              </w:rPr>
              <w:t>1.4</w:t>
            </w:r>
            <w:r>
              <w:rPr>
                <w:rFonts w:eastAsiaTheme="minorEastAsia"/>
                <w:noProof/>
                <w:kern w:val="2"/>
                <w:szCs w:val="24"/>
                <w:lang w:eastAsia="cs-CZ"/>
                <w14:ligatures w14:val="standardContextual"/>
              </w:rPr>
              <w:tab/>
            </w:r>
            <w:r w:rsidRPr="00593488">
              <w:rPr>
                <w:rStyle w:val="Hypertextovodkaz"/>
                <w:noProof/>
              </w:rPr>
              <w:t>Apollo + GraphQL (4) (5)</w:t>
            </w:r>
            <w:r>
              <w:rPr>
                <w:noProof/>
                <w:webHidden/>
              </w:rPr>
              <w:tab/>
            </w:r>
            <w:r>
              <w:rPr>
                <w:noProof/>
                <w:webHidden/>
              </w:rPr>
              <w:fldChar w:fldCharType="begin"/>
            </w:r>
            <w:r>
              <w:rPr>
                <w:noProof/>
                <w:webHidden/>
              </w:rPr>
              <w:instrText xml:space="preserve"> PAGEREF _Toc224065408 \h </w:instrText>
            </w:r>
            <w:r>
              <w:rPr>
                <w:noProof/>
                <w:webHidden/>
              </w:rPr>
            </w:r>
            <w:r>
              <w:rPr>
                <w:noProof/>
                <w:webHidden/>
              </w:rPr>
              <w:fldChar w:fldCharType="separate"/>
            </w:r>
            <w:r>
              <w:rPr>
                <w:noProof/>
                <w:webHidden/>
              </w:rPr>
              <w:t>3</w:t>
            </w:r>
            <w:r>
              <w:rPr>
                <w:noProof/>
                <w:webHidden/>
              </w:rPr>
              <w:fldChar w:fldCharType="end"/>
            </w:r>
          </w:hyperlink>
        </w:p>
        <w:p w14:paraId="5D2E8C7E" w14:textId="4653753D" w:rsidR="0097503F" w:rsidRDefault="0097503F">
          <w:pPr>
            <w:pStyle w:val="Obsah2"/>
            <w:rPr>
              <w:rFonts w:eastAsiaTheme="minorEastAsia"/>
              <w:noProof/>
              <w:kern w:val="2"/>
              <w:szCs w:val="24"/>
              <w:lang w:eastAsia="cs-CZ"/>
              <w14:ligatures w14:val="standardContextual"/>
            </w:rPr>
          </w:pPr>
          <w:hyperlink w:anchor="_Toc224065409" w:history="1">
            <w:r w:rsidRPr="00593488">
              <w:rPr>
                <w:rStyle w:val="Hypertextovodkaz"/>
                <w:noProof/>
              </w:rPr>
              <w:t>1.5</w:t>
            </w:r>
            <w:r>
              <w:rPr>
                <w:rFonts w:eastAsiaTheme="minorEastAsia"/>
                <w:noProof/>
                <w:kern w:val="2"/>
                <w:szCs w:val="24"/>
                <w:lang w:eastAsia="cs-CZ"/>
                <w14:ligatures w14:val="standardContextual"/>
              </w:rPr>
              <w:tab/>
            </w:r>
            <w:r w:rsidRPr="00593488">
              <w:rPr>
                <w:rStyle w:val="Hypertextovodkaz"/>
                <w:noProof/>
              </w:rPr>
              <w:t>JEST – testování (6)</w:t>
            </w:r>
            <w:r>
              <w:rPr>
                <w:noProof/>
                <w:webHidden/>
              </w:rPr>
              <w:tab/>
            </w:r>
            <w:r>
              <w:rPr>
                <w:noProof/>
                <w:webHidden/>
              </w:rPr>
              <w:fldChar w:fldCharType="begin"/>
            </w:r>
            <w:r>
              <w:rPr>
                <w:noProof/>
                <w:webHidden/>
              </w:rPr>
              <w:instrText xml:space="preserve"> PAGEREF _Toc224065409 \h </w:instrText>
            </w:r>
            <w:r>
              <w:rPr>
                <w:noProof/>
                <w:webHidden/>
              </w:rPr>
            </w:r>
            <w:r>
              <w:rPr>
                <w:noProof/>
                <w:webHidden/>
              </w:rPr>
              <w:fldChar w:fldCharType="separate"/>
            </w:r>
            <w:r>
              <w:rPr>
                <w:noProof/>
                <w:webHidden/>
              </w:rPr>
              <w:t>4</w:t>
            </w:r>
            <w:r>
              <w:rPr>
                <w:noProof/>
                <w:webHidden/>
              </w:rPr>
              <w:fldChar w:fldCharType="end"/>
            </w:r>
          </w:hyperlink>
        </w:p>
        <w:p w14:paraId="5DD0B894" w14:textId="5452C3EE" w:rsidR="0097503F" w:rsidRDefault="0097503F">
          <w:pPr>
            <w:pStyle w:val="Obsah2"/>
            <w:rPr>
              <w:rFonts w:eastAsiaTheme="minorEastAsia"/>
              <w:noProof/>
              <w:kern w:val="2"/>
              <w:szCs w:val="24"/>
              <w:lang w:eastAsia="cs-CZ"/>
              <w14:ligatures w14:val="standardContextual"/>
            </w:rPr>
          </w:pPr>
          <w:hyperlink w:anchor="_Toc224065410" w:history="1">
            <w:r w:rsidRPr="00593488">
              <w:rPr>
                <w:rStyle w:val="Hypertextovodkaz"/>
                <w:noProof/>
              </w:rPr>
              <w:t>1.6</w:t>
            </w:r>
            <w:r>
              <w:rPr>
                <w:rFonts w:eastAsiaTheme="minorEastAsia"/>
                <w:noProof/>
                <w:kern w:val="2"/>
                <w:szCs w:val="24"/>
                <w:lang w:eastAsia="cs-CZ"/>
                <w14:ligatures w14:val="standardContextual"/>
              </w:rPr>
              <w:tab/>
            </w:r>
            <w:r w:rsidRPr="00593488">
              <w:rPr>
                <w:rStyle w:val="Hypertextovodkaz"/>
                <w:noProof/>
              </w:rPr>
              <w:t>Docker Compose (7)</w:t>
            </w:r>
            <w:r>
              <w:rPr>
                <w:noProof/>
                <w:webHidden/>
              </w:rPr>
              <w:tab/>
            </w:r>
            <w:r>
              <w:rPr>
                <w:noProof/>
                <w:webHidden/>
              </w:rPr>
              <w:fldChar w:fldCharType="begin"/>
            </w:r>
            <w:r>
              <w:rPr>
                <w:noProof/>
                <w:webHidden/>
              </w:rPr>
              <w:instrText xml:space="preserve"> PAGEREF _Toc224065410 \h </w:instrText>
            </w:r>
            <w:r>
              <w:rPr>
                <w:noProof/>
                <w:webHidden/>
              </w:rPr>
            </w:r>
            <w:r>
              <w:rPr>
                <w:noProof/>
                <w:webHidden/>
              </w:rPr>
              <w:fldChar w:fldCharType="separate"/>
            </w:r>
            <w:r>
              <w:rPr>
                <w:noProof/>
                <w:webHidden/>
              </w:rPr>
              <w:t>4</w:t>
            </w:r>
            <w:r>
              <w:rPr>
                <w:noProof/>
                <w:webHidden/>
              </w:rPr>
              <w:fldChar w:fldCharType="end"/>
            </w:r>
          </w:hyperlink>
        </w:p>
        <w:p w14:paraId="2B45FACE" w14:textId="7F13BEAC" w:rsidR="0097503F" w:rsidRDefault="0097503F">
          <w:pPr>
            <w:pStyle w:val="Obsah2"/>
            <w:rPr>
              <w:rFonts w:eastAsiaTheme="minorEastAsia"/>
              <w:noProof/>
              <w:kern w:val="2"/>
              <w:szCs w:val="24"/>
              <w:lang w:eastAsia="cs-CZ"/>
              <w14:ligatures w14:val="standardContextual"/>
            </w:rPr>
          </w:pPr>
          <w:hyperlink w:anchor="_Toc224065411" w:history="1">
            <w:r w:rsidRPr="00593488">
              <w:rPr>
                <w:rStyle w:val="Hypertextovodkaz"/>
                <w:noProof/>
              </w:rPr>
              <w:t>1.7</w:t>
            </w:r>
            <w:r>
              <w:rPr>
                <w:rFonts w:eastAsiaTheme="minorEastAsia"/>
                <w:noProof/>
                <w:kern w:val="2"/>
                <w:szCs w:val="24"/>
                <w:lang w:eastAsia="cs-CZ"/>
                <w14:ligatures w14:val="standardContextual"/>
              </w:rPr>
              <w:tab/>
            </w:r>
            <w:r w:rsidRPr="00593488">
              <w:rPr>
                <w:rStyle w:val="Hypertextovodkaz"/>
                <w:noProof/>
              </w:rPr>
              <w:t>ChromaDB (8)</w:t>
            </w:r>
            <w:r>
              <w:rPr>
                <w:noProof/>
                <w:webHidden/>
              </w:rPr>
              <w:tab/>
            </w:r>
            <w:r>
              <w:rPr>
                <w:noProof/>
                <w:webHidden/>
              </w:rPr>
              <w:fldChar w:fldCharType="begin"/>
            </w:r>
            <w:r>
              <w:rPr>
                <w:noProof/>
                <w:webHidden/>
              </w:rPr>
              <w:instrText xml:space="preserve"> PAGEREF _Toc224065411 \h </w:instrText>
            </w:r>
            <w:r>
              <w:rPr>
                <w:noProof/>
                <w:webHidden/>
              </w:rPr>
            </w:r>
            <w:r>
              <w:rPr>
                <w:noProof/>
                <w:webHidden/>
              </w:rPr>
              <w:fldChar w:fldCharType="separate"/>
            </w:r>
            <w:r>
              <w:rPr>
                <w:noProof/>
                <w:webHidden/>
              </w:rPr>
              <w:t>4</w:t>
            </w:r>
            <w:r>
              <w:rPr>
                <w:noProof/>
                <w:webHidden/>
              </w:rPr>
              <w:fldChar w:fldCharType="end"/>
            </w:r>
          </w:hyperlink>
        </w:p>
        <w:p w14:paraId="36B38009" w14:textId="5253B11E" w:rsidR="0097503F" w:rsidRDefault="0097503F">
          <w:pPr>
            <w:pStyle w:val="Obsah2"/>
            <w:rPr>
              <w:rFonts w:eastAsiaTheme="minorEastAsia"/>
              <w:noProof/>
              <w:kern w:val="2"/>
              <w:szCs w:val="24"/>
              <w:lang w:eastAsia="cs-CZ"/>
              <w14:ligatures w14:val="standardContextual"/>
            </w:rPr>
          </w:pPr>
          <w:hyperlink w:anchor="_Toc224065412" w:history="1">
            <w:r w:rsidRPr="00593488">
              <w:rPr>
                <w:rStyle w:val="Hypertextovodkaz"/>
                <w:noProof/>
              </w:rPr>
              <w:t>1.8</w:t>
            </w:r>
            <w:r>
              <w:rPr>
                <w:rFonts w:eastAsiaTheme="minorEastAsia"/>
                <w:noProof/>
                <w:kern w:val="2"/>
                <w:szCs w:val="24"/>
                <w:lang w:eastAsia="cs-CZ"/>
                <w14:ligatures w14:val="standardContextual"/>
              </w:rPr>
              <w:tab/>
            </w:r>
            <w:r w:rsidRPr="00593488">
              <w:rPr>
                <w:rStyle w:val="Hypertextovodkaz"/>
                <w:noProof/>
              </w:rPr>
              <w:t>CI/CD pipelines</w:t>
            </w:r>
            <w:r>
              <w:rPr>
                <w:noProof/>
                <w:webHidden/>
              </w:rPr>
              <w:tab/>
            </w:r>
            <w:r>
              <w:rPr>
                <w:noProof/>
                <w:webHidden/>
              </w:rPr>
              <w:fldChar w:fldCharType="begin"/>
            </w:r>
            <w:r>
              <w:rPr>
                <w:noProof/>
                <w:webHidden/>
              </w:rPr>
              <w:instrText xml:space="preserve"> PAGEREF _Toc224065412 \h </w:instrText>
            </w:r>
            <w:r>
              <w:rPr>
                <w:noProof/>
                <w:webHidden/>
              </w:rPr>
            </w:r>
            <w:r>
              <w:rPr>
                <w:noProof/>
                <w:webHidden/>
              </w:rPr>
              <w:fldChar w:fldCharType="separate"/>
            </w:r>
            <w:r>
              <w:rPr>
                <w:noProof/>
                <w:webHidden/>
              </w:rPr>
              <w:t>4</w:t>
            </w:r>
            <w:r>
              <w:rPr>
                <w:noProof/>
                <w:webHidden/>
              </w:rPr>
              <w:fldChar w:fldCharType="end"/>
            </w:r>
          </w:hyperlink>
        </w:p>
        <w:p w14:paraId="1F43B2E3" w14:textId="03614D60" w:rsidR="0097503F" w:rsidRDefault="0097503F">
          <w:pPr>
            <w:pStyle w:val="Obsah2"/>
            <w:rPr>
              <w:rFonts w:eastAsiaTheme="minorEastAsia"/>
              <w:noProof/>
              <w:kern w:val="2"/>
              <w:szCs w:val="24"/>
              <w:lang w:eastAsia="cs-CZ"/>
              <w14:ligatures w14:val="standardContextual"/>
            </w:rPr>
          </w:pPr>
          <w:hyperlink w:anchor="_Toc224065413" w:history="1">
            <w:r w:rsidRPr="00593488">
              <w:rPr>
                <w:rStyle w:val="Hypertextovodkaz"/>
                <w:noProof/>
              </w:rPr>
              <w:t>1.9</w:t>
            </w:r>
            <w:r>
              <w:rPr>
                <w:rFonts w:eastAsiaTheme="minorEastAsia"/>
                <w:noProof/>
                <w:kern w:val="2"/>
                <w:szCs w:val="24"/>
                <w:lang w:eastAsia="cs-CZ"/>
                <w14:ligatures w14:val="standardContextual"/>
              </w:rPr>
              <w:tab/>
            </w:r>
            <w:r w:rsidRPr="00593488">
              <w:rPr>
                <w:rStyle w:val="Hypertextovodkaz"/>
                <w:noProof/>
              </w:rPr>
              <w:t>OpenAI – jazykový model a embeddingy (9)</w:t>
            </w:r>
            <w:r>
              <w:rPr>
                <w:noProof/>
                <w:webHidden/>
              </w:rPr>
              <w:tab/>
            </w:r>
            <w:r>
              <w:rPr>
                <w:noProof/>
                <w:webHidden/>
              </w:rPr>
              <w:fldChar w:fldCharType="begin"/>
            </w:r>
            <w:r>
              <w:rPr>
                <w:noProof/>
                <w:webHidden/>
              </w:rPr>
              <w:instrText xml:space="preserve"> PAGEREF _Toc224065413 \h </w:instrText>
            </w:r>
            <w:r>
              <w:rPr>
                <w:noProof/>
                <w:webHidden/>
              </w:rPr>
            </w:r>
            <w:r>
              <w:rPr>
                <w:noProof/>
                <w:webHidden/>
              </w:rPr>
              <w:fldChar w:fldCharType="separate"/>
            </w:r>
            <w:r>
              <w:rPr>
                <w:noProof/>
                <w:webHidden/>
              </w:rPr>
              <w:t>5</w:t>
            </w:r>
            <w:r>
              <w:rPr>
                <w:noProof/>
                <w:webHidden/>
              </w:rPr>
              <w:fldChar w:fldCharType="end"/>
            </w:r>
          </w:hyperlink>
        </w:p>
        <w:p w14:paraId="03326B3C" w14:textId="6848CED1" w:rsidR="0097503F" w:rsidRDefault="0097503F">
          <w:pPr>
            <w:pStyle w:val="Obsah1"/>
            <w:tabs>
              <w:tab w:val="left" w:pos="720"/>
            </w:tabs>
            <w:rPr>
              <w:rFonts w:eastAsiaTheme="minorEastAsia"/>
              <w:noProof/>
              <w:kern w:val="2"/>
              <w:szCs w:val="24"/>
              <w:lang w:eastAsia="cs-CZ"/>
              <w14:ligatures w14:val="standardContextual"/>
            </w:rPr>
          </w:pPr>
          <w:hyperlink w:anchor="_Toc224065414" w:history="1">
            <w:r w:rsidRPr="00593488">
              <w:rPr>
                <w:rStyle w:val="Hypertextovodkaz"/>
                <w:noProof/>
              </w:rPr>
              <w:t>2</w:t>
            </w:r>
            <w:r>
              <w:rPr>
                <w:rFonts w:eastAsiaTheme="minorEastAsia"/>
                <w:noProof/>
                <w:kern w:val="2"/>
                <w:szCs w:val="24"/>
                <w:lang w:eastAsia="cs-CZ"/>
                <w14:ligatures w14:val="standardContextual"/>
              </w:rPr>
              <w:tab/>
            </w:r>
            <w:r w:rsidRPr="00593488">
              <w:rPr>
                <w:rStyle w:val="Hypertextovodkaz"/>
                <w:noProof/>
              </w:rPr>
              <w:t>Proces návrhu a implementace</w:t>
            </w:r>
            <w:r>
              <w:rPr>
                <w:noProof/>
                <w:webHidden/>
              </w:rPr>
              <w:tab/>
            </w:r>
            <w:r>
              <w:rPr>
                <w:noProof/>
                <w:webHidden/>
              </w:rPr>
              <w:fldChar w:fldCharType="begin"/>
            </w:r>
            <w:r>
              <w:rPr>
                <w:noProof/>
                <w:webHidden/>
              </w:rPr>
              <w:instrText xml:space="preserve"> PAGEREF _Toc224065414 \h </w:instrText>
            </w:r>
            <w:r>
              <w:rPr>
                <w:noProof/>
                <w:webHidden/>
              </w:rPr>
            </w:r>
            <w:r>
              <w:rPr>
                <w:noProof/>
                <w:webHidden/>
              </w:rPr>
              <w:fldChar w:fldCharType="separate"/>
            </w:r>
            <w:r>
              <w:rPr>
                <w:noProof/>
                <w:webHidden/>
              </w:rPr>
              <w:t>6</w:t>
            </w:r>
            <w:r>
              <w:rPr>
                <w:noProof/>
                <w:webHidden/>
              </w:rPr>
              <w:fldChar w:fldCharType="end"/>
            </w:r>
          </w:hyperlink>
        </w:p>
        <w:p w14:paraId="40489C30" w14:textId="5CC34345" w:rsidR="0097503F" w:rsidRDefault="0097503F">
          <w:pPr>
            <w:pStyle w:val="Obsah2"/>
            <w:rPr>
              <w:rFonts w:eastAsiaTheme="minorEastAsia"/>
              <w:noProof/>
              <w:kern w:val="2"/>
              <w:szCs w:val="24"/>
              <w:lang w:eastAsia="cs-CZ"/>
              <w14:ligatures w14:val="standardContextual"/>
            </w:rPr>
          </w:pPr>
          <w:hyperlink w:anchor="_Toc224065415" w:history="1">
            <w:r w:rsidRPr="00593488">
              <w:rPr>
                <w:rStyle w:val="Hypertextovodkaz"/>
                <w:noProof/>
              </w:rPr>
              <w:t>2.1</w:t>
            </w:r>
            <w:r>
              <w:rPr>
                <w:rFonts w:eastAsiaTheme="minorEastAsia"/>
                <w:noProof/>
                <w:kern w:val="2"/>
                <w:szCs w:val="24"/>
                <w:lang w:eastAsia="cs-CZ"/>
                <w14:ligatures w14:val="standardContextual"/>
              </w:rPr>
              <w:tab/>
            </w:r>
            <w:r w:rsidRPr="00593488">
              <w:rPr>
                <w:rStyle w:val="Hypertextovodkaz"/>
                <w:noProof/>
              </w:rPr>
              <w:t>AI API provider</w:t>
            </w:r>
            <w:r>
              <w:rPr>
                <w:noProof/>
                <w:webHidden/>
              </w:rPr>
              <w:tab/>
            </w:r>
            <w:r>
              <w:rPr>
                <w:noProof/>
                <w:webHidden/>
              </w:rPr>
              <w:fldChar w:fldCharType="begin"/>
            </w:r>
            <w:r>
              <w:rPr>
                <w:noProof/>
                <w:webHidden/>
              </w:rPr>
              <w:instrText xml:space="preserve"> PAGEREF _Toc224065415 \h </w:instrText>
            </w:r>
            <w:r>
              <w:rPr>
                <w:noProof/>
                <w:webHidden/>
              </w:rPr>
            </w:r>
            <w:r>
              <w:rPr>
                <w:noProof/>
                <w:webHidden/>
              </w:rPr>
              <w:fldChar w:fldCharType="separate"/>
            </w:r>
            <w:r>
              <w:rPr>
                <w:noProof/>
                <w:webHidden/>
              </w:rPr>
              <w:t>6</w:t>
            </w:r>
            <w:r>
              <w:rPr>
                <w:noProof/>
                <w:webHidden/>
              </w:rPr>
              <w:fldChar w:fldCharType="end"/>
            </w:r>
          </w:hyperlink>
        </w:p>
        <w:p w14:paraId="3C9CAA8B" w14:textId="5F8B150E" w:rsidR="0097503F" w:rsidRDefault="0097503F">
          <w:pPr>
            <w:pStyle w:val="Obsah3"/>
            <w:rPr>
              <w:rFonts w:eastAsiaTheme="minorEastAsia"/>
              <w:noProof/>
              <w:kern w:val="2"/>
              <w:szCs w:val="24"/>
              <w:lang w:eastAsia="cs-CZ"/>
              <w14:ligatures w14:val="standardContextual"/>
            </w:rPr>
          </w:pPr>
          <w:hyperlink w:anchor="_Toc224065416" w:history="1">
            <w:r w:rsidRPr="00593488">
              <w:rPr>
                <w:rStyle w:val="Hypertextovodkaz"/>
                <w:noProof/>
              </w:rPr>
              <w:t>2.1.1</w:t>
            </w:r>
            <w:r>
              <w:rPr>
                <w:rFonts w:eastAsiaTheme="minorEastAsia"/>
                <w:noProof/>
                <w:kern w:val="2"/>
                <w:szCs w:val="24"/>
                <w:lang w:eastAsia="cs-CZ"/>
                <w14:ligatures w14:val="standardContextual"/>
              </w:rPr>
              <w:tab/>
            </w:r>
            <w:r w:rsidRPr="00593488">
              <w:rPr>
                <w:rStyle w:val="Hypertextovodkaz"/>
                <w:noProof/>
              </w:rPr>
              <w:t>Průzkum</w:t>
            </w:r>
            <w:r>
              <w:rPr>
                <w:noProof/>
                <w:webHidden/>
              </w:rPr>
              <w:tab/>
            </w:r>
            <w:r>
              <w:rPr>
                <w:noProof/>
                <w:webHidden/>
              </w:rPr>
              <w:fldChar w:fldCharType="begin"/>
            </w:r>
            <w:r>
              <w:rPr>
                <w:noProof/>
                <w:webHidden/>
              </w:rPr>
              <w:instrText xml:space="preserve"> PAGEREF _Toc224065416 \h </w:instrText>
            </w:r>
            <w:r>
              <w:rPr>
                <w:noProof/>
                <w:webHidden/>
              </w:rPr>
            </w:r>
            <w:r>
              <w:rPr>
                <w:noProof/>
                <w:webHidden/>
              </w:rPr>
              <w:fldChar w:fldCharType="separate"/>
            </w:r>
            <w:r>
              <w:rPr>
                <w:noProof/>
                <w:webHidden/>
              </w:rPr>
              <w:t>6</w:t>
            </w:r>
            <w:r>
              <w:rPr>
                <w:noProof/>
                <w:webHidden/>
              </w:rPr>
              <w:fldChar w:fldCharType="end"/>
            </w:r>
          </w:hyperlink>
        </w:p>
        <w:p w14:paraId="61475D74" w14:textId="05D9F5CA" w:rsidR="0097503F" w:rsidRDefault="0097503F">
          <w:pPr>
            <w:pStyle w:val="Obsah2"/>
            <w:rPr>
              <w:rFonts w:eastAsiaTheme="minorEastAsia"/>
              <w:noProof/>
              <w:kern w:val="2"/>
              <w:szCs w:val="24"/>
              <w:lang w:eastAsia="cs-CZ"/>
              <w14:ligatures w14:val="standardContextual"/>
            </w:rPr>
          </w:pPr>
          <w:hyperlink w:anchor="_Toc224065417" w:history="1">
            <w:r w:rsidRPr="00593488">
              <w:rPr>
                <w:rStyle w:val="Hypertextovodkaz"/>
                <w:noProof/>
              </w:rPr>
              <w:t>2.2</w:t>
            </w:r>
            <w:r>
              <w:rPr>
                <w:rFonts w:eastAsiaTheme="minorEastAsia"/>
                <w:noProof/>
                <w:kern w:val="2"/>
                <w:szCs w:val="24"/>
                <w:lang w:eastAsia="cs-CZ"/>
                <w14:ligatures w14:val="standardContextual"/>
              </w:rPr>
              <w:tab/>
            </w:r>
            <w:r w:rsidRPr="00593488">
              <w:rPr>
                <w:rStyle w:val="Hypertextovodkaz"/>
                <w:noProof/>
              </w:rPr>
              <w:t>OAI PMH (10) (11)</w:t>
            </w:r>
            <w:r>
              <w:rPr>
                <w:noProof/>
                <w:webHidden/>
              </w:rPr>
              <w:tab/>
            </w:r>
            <w:r>
              <w:rPr>
                <w:noProof/>
                <w:webHidden/>
              </w:rPr>
              <w:fldChar w:fldCharType="begin"/>
            </w:r>
            <w:r>
              <w:rPr>
                <w:noProof/>
                <w:webHidden/>
              </w:rPr>
              <w:instrText xml:space="preserve"> PAGEREF _Toc224065417 \h </w:instrText>
            </w:r>
            <w:r>
              <w:rPr>
                <w:noProof/>
                <w:webHidden/>
              </w:rPr>
            </w:r>
            <w:r>
              <w:rPr>
                <w:noProof/>
                <w:webHidden/>
              </w:rPr>
              <w:fldChar w:fldCharType="separate"/>
            </w:r>
            <w:r>
              <w:rPr>
                <w:noProof/>
                <w:webHidden/>
              </w:rPr>
              <w:t>6</w:t>
            </w:r>
            <w:r>
              <w:rPr>
                <w:noProof/>
                <w:webHidden/>
              </w:rPr>
              <w:fldChar w:fldCharType="end"/>
            </w:r>
          </w:hyperlink>
        </w:p>
        <w:p w14:paraId="09D90582" w14:textId="28B0322E" w:rsidR="0097503F" w:rsidRDefault="0097503F">
          <w:pPr>
            <w:pStyle w:val="Obsah3"/>
            <w:rPr>
              <w:rFonts w:eastAsiaTheme="minorEastAsia"/>
              <w:noProof/>
              <w:kern w:val="2"/>
              <w:szCs w:val="24"/>
              <w:lang w:eastAsia="cs-CZ"/>
              <w14:ligatures w14:val="standardContextual"/>
            </w:rPr>
          </w:pPr>
          <w:hyperlink w:anchor="_Toc224065418" w:history="1">
            <w:r w:rsidRPr="00593488">
              <w:rPr>
                <w:rStyle w:val="Hypertextovodkaz"/>
                <w:noProof/>
              </w:rPr>
              <w:t>2.2.1</w:t>
            </w:r>
            <w:r>
              <w:rPr>
                <w:rFonts w:eastAsiaTheme="minorEastAsia"/>
                <w:noProof/>
                <w:kern w:val="2"/>
                <w:szCs w:val="24"/>
                <w:lang w:eastAsia="cs-CZ"/>
                <w14:ligatures w14:val="standardContextual"/>
              </w:rPr>
              <w:tab/>
            </w:r>
            <w:r w:rsidRPr="00593488">
              <w:rPr>
                <w:rStyle w:val="Hypertextovodkaz"/>
                <w:noProof/>
              </w:rPr>
              <w:t>Způsob vytěžování databáze knih</w:t>
            </w:r>
            <w:r>
              <w:rPr>
                <w:noProof/>
                <w:webHidden/>
              </w:rPr>
              <w:tab/>
            </w:r>
            <w:r>
              <w:rPr>
                <w:noProof/>
                <w:webHidden/>
              </w:rPr>
              <w:fldChar w:fldCharType="begin"/>
            </w:r>
            <w:r>
              <w:rPr>
                <w:noProof/>
                <w:webHidden/>
              </w:rPr>
              <w:instrText xml:space="preserve"> PAGEREF _Toc224065418 \h </w:instrText>
            </w:r>
            <w:r>
              <w:rPr>
                <w:noProof/>
                <w:webHidden/>
              </w:rPr>
            </w:r>
            <w:r>
              <w:rPr>
                <w:noProof/>
                <w:webHidden/>
              </w:rPr>
              <w:fldChar w:fldCharType="separate"/>
            </w:r>
            <w:r>
              <w:rPr>
                <w:noProof/>
                <w:webHidden/>
              </w:rPr>
              <w:t>7</w:t>
            </w:r>
            <w:r>
              <w:rPr>
                <w:noProof/>
                <w:webHidden/>
              </w:rPr>
              <w:fldChar w:fldCharType="end"/>
            </w:r>
          </w:hyperlink>
        </w:p>
        <w:p w14:paraId="65B501F3" w14:textId="32E6105D" w:rsidR="0097503F" w:rsidRDefault="0097503F">
          <w:pPr>
            <w:pStyle w:val="Obsah2"/>
            <w:rPr>
              <w:rFonts w:eastAsiaTheme="minorEastAsia"/>
              <w:noProof/>
              <w:kern w:val="2"/>
              <w:szCs w:val="24"/>
              <w:lang w:eastAsia="cs-CZ"/>
              <w14:ligatures w14:val="standardContextual"/>
            </w:rPr>
          </w:pPr>
          <w:hyperlink w:anchor="_Toc224065419" w:history="1">
            <w:r w:rsidRPr="00593488">
              <w:rPr>
                <w:rStyle w:val="Hypertextovodkaz"/>
                <w:noProof/>
              </w:rPr>
              <w:t>2.3</w:t>
            </w:r>
            <w:r>
              <w:rPr>
                <w:rFonts w:eastAsiaTheme="minorEastAsia"/>
                <w:noProof/>
                <w:kern w:val="2"/>
                <w:szCs w:val="24"/>
                <w:lang w:eastAsia="cs-CZ"/>
                <w14:ligatures w14:val="standardContextual"/>
              </w:rPr>
              <w:tab/>
            </w:r>
            <w:r w:rsidRPr="00593488">
              <w:rPr>
                <w:rStyle w:val="Hypertextovodkaz"/>
                <w:noProof/>
              </w:rPr>
              <w:t>Kontext pro chatbota</w:t>
            </w:r>
            <w:r>
              <w:rPr>
                <w:noProof/>
                <w:webHidden/>
              </w:rPr>
              <w:tab/>
            </w:r>
            <w:r>
              <w:rPr>
                <w:noProof/>
                <w:webHidden/>
              </w:rPr>
              <w:fldChar w:fldCharType="begin"/>
            </w:r>
            <w:r>
              <w:rPr>
                <w:noProof/>
                <w:webHidden/>
              </w:rPr>
              <w:instrText xml:space="preserve"> PAGEREF _Toc224065419 \h </w:instrText>
            </w:r>
            <w:r>
              <w:rPr>
                <w:noProof/>
                <w:webHidden/>
              </w:rPr>
            </w:r>
            <w:r>
              <w:rPr>
                <w:noProof/>
                <w:webHidden/>
              </w:rPr>
              <w:fldChar w:fldCharType="separate"/>
            </w:r>
            <w:r>
              <w:rPr>
                <w:noProof/>
                <w:webHidden/>
              </w:rPr>
              <w:t>8</w:t>
            </w:r>
            <w:r>
              <w:rPr>
                <w:noProof/>
                <w:webHidden/>
              </w:rPr>
              <w:fldChar w:fldCharType="end"/>
            </w:r>
          </w:hyperlink>
        </w:p>
        <w:p w14:paraId="6C18AA2E" w14:textId="2D1FECB2" w:rsidR="0097503F" w:rsidRDefault="0097503F">
          <w:pPr>
            <w:pStyle w:val="Obsah3"/>
            <w:rPr>
              <w:rFonts w:eastAsiaTheme="minorEastAsia"/>
              <w:noProof/>
              <w:kern w:val="2"/>
              <w:szCs w:val="24"/>
              <w:lang w:eastAsia="cs-CZ"/>
              <w14:ligatures w14:val="standardContextual"/>
            </w:rPr>
          </w:pPr>
          <w:hyperlink w:anchor="_Toc224065420" w:history="1">
            <w:r w:rsidRPr="00593488">
              <w:rPr>
                <w:rStyle w:val="Hypertextovodkaz"/>
                <w:noProof/>
              </w:rPr>
              <w:t>2.3.1</w:t>
            </w:r>
            <w:r>
              <w:rPr>
                <w:rFonts w:eastAsiaTheme="minorEastAsia"/>
                <w:noProof/>
                <w:kern w:val="2"/>
                <w:szCs w:val="24"/>
                <w:lang w:eastAsia="cs-CZ"/>
                <w14:ligatures w14:val="standardContextual"/>
              </w:rPr>
              <w:tab/>
            </w:r>
            <w:r w:rsidRPr="00593488">
              <w:rPr>
                <w:rStyle w:val="Hypertextovodkaz"/>
                <w:noProof/>
              </w:rPr>
              <w:t>Kontextové porozumění textu a embeddingy (12) (13) (14)</w:t>
            </w:r>
            <w:r>
              <w:rPr>
                <w:noProof/>
                <w:webHidden/>
              </w:rPr>
              <w:tab/>
            </w:r>
            <w:r>
              <w:rPr>
                <w:noProof/>
                <w:webHidden/>
              </w:rPr>
              <w:fldChar w:fldCharType="begin"/>
            </w:r>
            <w:r>
              <w:rPr>
                <w:noProof/>
                <w:webHidden/>
              </w:rPr>
              <w:instrText xml:space="preserve"> PAGEREF _Toc224065420 \h </w:instrText>
            </w:r>
            <w:r>
              <w:rPr>
                <w:noProof/>
                <w:webHidden/>
              </w:rPr>
            </w:r>
            <w:r>
              <w:rPr>
                <w:noProof/>
                <w:webHidden/>
              </w:rPr>
              <w:fldChar w:fldCharType="separate"/>
            </w:r>
            <w:r>
              <w:rPr>
                <w:noProof/>
                <w:webHidden/>
              </w:rPr>
              <w:t>9</w:t>
            </w:r>
            <w:r>
              <w:rPr>
                <w:noProof/>
                <w:webHidden/>
              </w:rPr>
              <w:fldChar w:fldCharType="end"/>
            </w:r>
          </w:hyperlink>
        </w:p>
        <w:p w14:paraId="09459DED" w14:textId="68EE6912" w:rsidR="0097503F" w:rsidRDefault="0097503F">
          <w:pPr>
            <w:pStyle w:val="Obsah3"/>
            <w:rPr>
              <w:rFonts w:eastAsiaTheme="minorEastAsia"/>
              <w:noProof/>
              <w:kern w:val="2"/>
              <w:szCs w:val="24"/>
              <w:lang w:eastAsia="cs-CZ"/>
              <w14:ligatures w14:val="standardContextual"/>
            </w:rPr>
          </w:pPr>
          <w:hyperlink w:anchor="_Toc224065421" w:history="1">
            <w:r w:rsidRPr="00593488">
              <w:rPr>
                <w:rStyle w:val="Hypertextovodkaz"/>
                <w:noProof/>
              </w:rPr>
              <w:t>2.3.2</w:t>
            </w:r>
            <w:r>
              <w:rPr>
                <w:rFonts w:eastAsiaTheme="minorEastAsia"/>
                <w:noProof/>
                <w:kern w:val="2"/>
                <w:szCs w:val="24"/>
                <w:lang w:eastAsia="cs-CZ"/>
                <w14:ligatures w14:val="standardContextual"/>
              </w:rPr>
              <w:tab/>
            </w:r>
            <w:r w:rsidRPr="00593488">
              <w:rPr>
                <w:rStyle w:val="Hypertextovodkaz"/>
                <w:noProof/>
              </w:rPr>
              <w:t>Vektorová databáze (7)</w:t>
            </w:r>
            <w:r>
              <w:rPr>
                <w:noProof/>
                <w:webHidden/>
              </w:rPr>
              <w:tab/>
            </w:r>
            <w:r>
              <w:rPr>
                <w:noProof/>
                <w:webHidden/>
              </w:rPr>
              <w:fldChar w:fldCharType="begin"/>
            </w:r>
            <w:r>
              <w:rPr>
                <w:noProof/>
                <w:webHidden/>
              </w:rPr>
              <w:instrText xml:space="preserve"> PAGEREF _Toc224065421 \h </w:instrText>
            </w:r>
            <w:r>
              <w:rPr>
                <w:noProof/>
                <w:webHidden/>
              </w:rPr>
            </w:r>
            <w:r>
              <w:rPr>
                <w:noProof/>
                <w:webHidden/>
              </w:rPr>
              <w:fldChar w:fldCharType="separate"/>
            </w:r>
            <w:r>
              <w:rPr>
                <w:noProof/>
                <w:webHidden/>
              </w:rPr>
              <w:t>9</w:t>
            </w:r>
            <w:r>
              <w:rPr>
                <w:noProof/>
                <w:webHidden/>
              </w:rPr>
              <w:fldChar w:fldCharType="end"/>
            </w:r>
          </w:hyperlink>
        </w:p>
        <w:p w14:paraId="4EC84046" w14:textId="7CB1A2BC" w:rsidR="0097503F" w:rsidRDefault="0097503F">
          <w:pPr>
            <w:pStyle w:val="Obsah3"/>
            <w:rPr>
              <w:rFonts w:eastAsiaTheme="minorEastAsia"/>
              <w:noProof/>
              <w:kern w:val="2"/>
              <w:szCs w:val="24"/>
              <w:lang w:eastAsia="cs-CZ"/>
              <w14:ligatures w14:val="standardContextual"/>
            </w:rPr>
          </w:pPr>
          <w:hyperlink w:anchor="_Toc224065422" w:history="1">
            <w:r w:rsidRPr="00593488">
              <w:rPr>
                <w:rStyle w:val="Hypertextovodkaz"/>
                <w:noProof/>
              </w:rPr>
              <w:t>2.3.3</w:t>
            </w:r>
            <w:r>
              <w:rPr>
                <w:rFonts w:eastAsiaTheme="minorEastAsia"/>
                <w:noProof/>
                <w:kern w:val="2"/>
                <w:szCs w:val="24"/>
                <w:lang w:eastAsia="cs-CZ"/>
                <w14:ligatures w14:val="standardContextual"/>
              </w:rPr>
              <w:tab/>
            </w:r>
            <w:r w:rsidRPr="00593488">
              <w:rPr>
                <w:rStyle w:val="Hypertextovodkaz"/>
                <w:noProof/>
              </w:rPr>
              <w:t>Normalizace CSV v jazyce Python</w:t>
            </w:r>
            <w:r>
              <w:rPr>
                <w:noProof/>
                <w:webHidden/>
              </w:rPr>
              <w:tab/>
            </w:r>
            <w:r>
              <w:rPr>
                <w:noProof/>
                <w:webHidden/>
              </w:rPr>
              <w:fldChar w:fldCharType="begin"/>
            </w:r>
            <w:r>
              <w:rPr>
                <w:noProof/>
                <w:webHidden/>
              </w:rPr>
              <w:instrText xml:space="preserve"> PAGEREF _Toc224065422 \h </w:instrText>
            </w:r>
            <w:r>
              <w:rPr>
                <w:noProof/>
                <w:webHidden/>
              </w:rPr>
            </w:r>
            <w:r>
              <w:rPr>
                <w:noProof/>
                <w:webHidden/>
              </w:rPr>
              <w:fldChar w:fldCharType="separate"/>
            </w:r>
            <w:r>
              <w:rPr>
                <w:noProof/>
                <w:webHidden/>
              </w:rPr>
              <w:t>10</w:t>
            </w:r>
            <w:r>
              <w:rPr>
                <w:noProof/>
                <w:webHidden/>
              </w:rPr>
              <w:fldChar w:fldCharType="end"/>
            </w:r>
          </w:hyperlink>
        </w:p>
        <w:p w14:paraId="73569997" w14:textId="7DE902AD" w:rsidR="0097503F" w:rsidRDefault="0097503F">
          <w:pPr>
            <w:pStyle w:val="Obsah2"/>
            <w:rPr>
              <w:rFonts w:eastAsiaTheme="minorEastAsia"/>
              <w:noProof/>
              <w:kern w:val="2"/>
              <w:szCs w:val="24"/>
              <w:lang w:eastAsia="cs-CZ"/>
              <w14:ligatures w14:val="standardContextual"/>
            </w:rPr>
          </w:pPr>
          <w:hyperlink w:anchor="_Toc224065423" w:history="1">
            <w:r w:rsidRPr="00593488">
              <w:rPr>
                <w:rStyle w:val="Hypertextovodkaz"/>
                <w:noProof/>
              </w:rPr>
              <w:t>2.4</w:t>
            </w:r>
            <w:r>
              <w:rPr>
                <w:rFonts w:eastAsiaTheme="minorEastAsia"/>
                <w:noProof/>
                <w:kern w:val="2"/>
                <w:szCs w:val="24"/>
                <w:lang w:eastAsia="cs-CZ"/>
                <w14:ligatures w14:val="standardContextual"/>
              </w:rPr>
              <w:tab/>
            </w:r>
            <w:r w:rsidRPr="00593488">
              <w:rPr>
                <w:rStyle w:val="Hypertextovodkaz"/>
                <w:noProof/>
              </w:rPr>
              <w:t>Function Calling</w:t>
            </w:r>
            <w:r>
              <w:rPr>
                <w:noProof/>
                <w:webHidden/>
              </w:rPr>
              <w:tab/>
            </w:r>
            <w:r>
              <w:rPr>
                <w:noProof/>
                <w:webHidden/>
              </w:rPr>
              <w:fldChar w:fldCharType="begin"/>
            </w:r>
            <w:r>
              <w:rPr>
                <w:noProof/>
                <w:webHidden/>
              </w:rPr>
              <w:instrText xml:space="preserve"> PAGEREF _Toc224065423 \h </w:instrText>
            </w:r>
            <w:r>
              <w:rPr>
                <w:noProof/>
                <w:webHidden/>
              </w:rPr>
            </w:r>
            <w:r>
              <w:rPr>
                <w:noProof/>
                <w:webHidden/>
              </w:rPr>
              <w:fldChar w:fldCharType="separate"/>
            </w:r>
            <w:r>
              <w:rPr>
                <w:noProof/>
                <w:webHidden/>
              </w:rPr>
              <w:t>11</w:t>
            </w:r>
            <w:r>
              <w:rPr>
                <w:noProof/>
                <w:webHidden/>
              </w:rPr>
              <w:fldChar w:fldCharType="end"/>
            </w:r>
          </w:hyperlink>
        </w:p>
        <w:p w14:paraId="5C4F1FBA" w14:textId="209F45F5" w:rsidR="0097503F" w:rsidRDefault="0097503F">
          <w:pPr>
            <w:pStyle w:val="Obsah2"/>
            <w:rPr>
              <w:rFonts w:eastAsiaTheme="minorEastAsia"/>
              <w:noProof/>
              <w:kern w:val="2"/>
              <w:szCs w:val="24"/>
              <w:lang w:eastAsia="cs-CZ"/>
              <w14:ligatures w14:val="standardContextual"/>
            </w:rPr>
          </w:pPr>
          <w:hyperlink w:anchor="_Toc224065424" w:history="1">
            <w:r w:rsidRPr="00593488">
              <w:rPr>
                <w:rStyle w:val="Hypertextovodkaz"/>
                <w:noProof/>
              </w:rPr>
              <w:t>2.5</w:t>
            </w:r>
            <w:r>
              <w:rPr>
                <w:rFonts w:eastAsiaTheme="minorEastAsia"/>
                <w:noProof/>
                <w:kern w:val="2"/>
                <w:szCs w:val="24"/>
                <w:lang w:eastAsia="cs-CZ"/>
                <w14:ligatures w14:val="standardContextual"/>
              </w:rPr>
              <w:tab/>
            </w:r>
            <w:r w:rsidRPr="00593488">
              <w:rPr>
                <w:rStyle w:val="Hypertextovodkaz"/>
                <w:noProof/>
              </w:rPr>
              <w:t>Next.js aplikace</w:t>
            </w:r>
            <w:r>
              <w:rPr>
                <w:noProof/>
                <w:webHidden/>
              </w:rPr>
              <w:tab/>
            </w:r>
            <w:r>
              <w:rPr>
                <w:noProof/>
                <w:webHidden/>
              </w:rPr>
              <w:fldChar w:fldCharType="begin"/>
            </w:r>
            <w:r>
              <w:rPr>
                <w:noProof/>
                <w:webHidden/>
              </w:rPr>
              <w:instrText xml:space="preserve"> PAGEREF _Toc224065424 \h </w:instrText>
            </w:r>
            <w:r>
              <w:rPr>
                <w:noProof/>
                <w:webHidden/>
              </w:rPr>
            </w:r>
            <w:r>
              <w:rPr>
                <w:noProof/>
                <w:webHidden/>
              </w:rPr>
              <w:fldChar w:fldCharType="separate"/>
            </w:r>
            <w:r>
              <w:rPr>
                <w:noProof/>
                <w:webHidden/>
              </w:rPr>
              <w:t>12</w:t>
            </w:r>
            <w:r>
              <w:rPr>
                <w:noProof/>
                <w:webHidden/>
              </w:rPr>
              <w:fldChar w:fldCharType="end"/>
            </w:r>
          </w:hyperlink>
        </w:p>
        <w:p w14:paraId="628115BC" w14:textId="00A76588" w:rsidR="0097503F" w:rsidRDefault="0097503F">
          <w:pPr>
            <w:pStyle w:val="Obsah3"/>
            <w:rPr>
              <w:rFonts w:eastAsiaTheme="minorEastAsia"/>
              <w:noProof/>
              <w:kern w:val="2"/>
              <w:szCs w:val="24"/>
              <w:lang w:eastAsia="cs-CZ"/>
              <w14:ligatures w14:val="standardContextual"/>
            </w:rPr>
          </w:pPr>
          <w:hyperlink w:anchor="_Toc224065425" w:history="1">
            <w:r w:rsidRPr="00593488">
              <w:rPr>
                <w:rStyle w:val="Hypertextovodkaz"/>
                <w:noProof/>
              </w:rPr>
              <w:t>2.5.1</w:t>
            </w:r>
            <w:r>
              <w:rPr>
                <w:rFonts w:eastAsiaTheme="minorEastAsia"/>
                <w:noProof/>
                <w:kern w:val="2"/>
                <w:szCs w:val="24"/>
                <w:lang w:eastAsia="cs-CZ"/>
                <w14:ligatures w14:val="standardContextual"/>
              </w:rPr>
              <w:tab/>
            </w:r>
            <w:r w:rsidRPr="00593488">
              <w:rPr>
                <w:rStyle w:val="Hypertextovodkaz"/>
                <w:noProof/>
              </w:rPr>
              <w:t>Frontend (16)</w:t>
            </w:r>
            <w:r>
              <w:rPr>
                <w:noProof/>
                <w:webHidden/>
              </w:rPr>
              <w:tab/>
            </w:r>
            <w:r>
              <w:rPr>
                <w:noProof/>
                <w:webHidden/>
              </w:rPr>
              <w:fldChar w:fldCharType="begin"/>
            </w:r>
            <w:r>
              <w:rPr>
                <w:noProof/>
                <w:webHidden/>
              </w:rPr>
              <w:instrText xml:space="preserve"> PAGEREF _Toc224065425 \h </w:instrText>
            </w:r>
            <w:r>
              <w:rPr>
                <w:noProof/>
                <w:webHidden/>
              </w:rPr>
            </w:r>
            <w:r>
              <w:rPr>
                <w:noProof/>
                <w:webHidden/>
              </w:rPr>
              <w:fldChar w:fldCharType="separate"/>
            </w:r>
            <w:r>
              <w:rPr>
                <w:noProof/>
                <w:webHidden/>
              </w:rPr>
              <w:t>13</w:t>
            </w:r>
            <w:r>
              <w:rPr>
                <w:noProof/>
                <w:webHidden/>
              </w:rPr>
              <w:fldChar w:fldCharType="end"/>
            </w:r>
          </w:hyperlink>
        </w:p>
        <w:p w14:paraId="0D2BAE1C" w14:textId="52278C6A" w:rsidR="0097503F" w:rsidRDefault="0097503F">
          <w:pPr>
            <w:pStyle w:val="Obsah2"/>
            <w:rPr>
              <w:rFonts w:eastAsiaTheme="minorEastAsia"/>
              <w:noProof/>
              <w:kern w:val="2"/>
              <w:szCs w:val="24"/>
              <w:lang w:eastAsia="cs-CZ"/>
              <w14:ligatures w14:val="standardContextual"/>
            </w:rPr>
          </w:pPr>
          <w:hyperlink w:anchor="_Toc224065426" w:history="1">
            <w:r w:rsidRPr="00593488">
              <w:rPr>
                <w:rStyle w:val="Hypertextovodkaz"/>
                <w:noProof/>
              </w:rPr>
              <w:t>2.6</w:t>
            </w:r>
            <w:r>
              <w:rPr>
                <w:rFonts w:eastAsiaTheme="minorEastAsia"/>
                <w:noProof/>
                <w:kern w:val="2"/>
                <w:szCs w:val="24"/>
                <w:lang w:eastAsia="cs-CZ"/>
                <w14:ligatures w14:val="standardContextual"/>
              </w:rPr>
              <w:tab/>
            </w:r>
            <w:r w:rsidRPr="00593488">
              <w:rPr>
                <w:rStyle w:val="Hypertextovodkaz"/>
                <w:noProof/>
              </w:rPr>
              <w:t>Aplikační architektura</w:t>
            </w:r>
            <w:r>
              <w:rPr>
                <w:noProof/>
                <w:webHidden/>
              </w:rPr>
              <w:tab/>
            </w:r>
            <w:r>
              <w:rPr>
                <w:noProof/>
                <w:webHidden/>
              </w:rPr>
              <w:fldChar w:fldCharType="begin"/>
            </w:r>
            <w:r>
              <w:rPr>
                <w:noProof/>
                <w:webHidden/>
              </w:rPr>
              <w:instrText xml:space="preserve"> PAGEREF _Toc224065426 \h </w:instrText>
            </w:r>
            <w:r>
              <w:rPr>
                <w:noProof/>
                <w:webHidden/>
              </w:rPr>
            </w:r>
            <w:r>
              <w:rPr>
                <w:noProof/>
                <w:webHidden/>
              </w:rPr>
              <w:fldChar w:fldCharType="separate"/>
            </w:r>
            <w:r>
              <w:rPr>
                <w:noProof/>
                <w:webHidden/>
              </w:rPr>
              <w:t>16</w:t>
            </w:r>
            <w:r>
              <w:rPr>
                <w:noProof/>
                <w:webHidden/>
              </w:rPr>
              <w:fldChar w:fldCharType="end"/>
            </w:r>
          </w:hyperlink>
        </w:p>
        <w:p w14:paraId="5FC30F5C" w14:textId="5F9AB2F3" w:rsidR="0097503F" w:rsidRDefault="0097503F">
          <w:pPr>
            <w:pStyle w:val="Obsah3"/>
            <w:rPr>
              <w:rFonts w:eastAsiaTheme="minorEastAsia"/>
              <w:noProof/>
              <w:kern w:val="2"/>
              <w:szCs w:val="24"/>
              <w:lang w:eastAsia="cs-CZ"/>
              <w14:ligatures w14:val="standardContextual"/>
            </w:rPr>
          </w:pPr>
          <w:hyperlink w:anchor="_Toc224065427" w:history="1">
            <w:r w:rsidRPr="00593488">
              <w:rPr>
                <w:rStyle w:val="Hypertextovodkaz"/>
                <w:noProof/>
              </w:rPr>
              <w:t>2.6.1</w:t>
            </w:r>
            <w:r>
              <w:rPr>
                <w:rFonts w:eastAsiaTheme="minorEastAsia"/>
                <w:noProof/>
                <w:kern w:val="2"/>
                <w:szCs w:val="24"/>
                <w:lang w:eastAsia="cs-CZ"/>
                <w14:ligatures w14:val="standardContextual"/>
              </w:rPr>
              <w:tab/>
            </w:r>
            <w:r w:rsidRPr="00593488">
              <w:rPr>
                <w:rStyle w:val="Hypertextovodkaz"/>
                <w:noProof/>
              </w:rPr>
              <w:t>Datová vrstva (Prisma + PostgreSQL) (3)</w:t>
            </w:r>
            <w:r>
              <w:rPr>
                <w:noProof/>
                <w:webHidden/>
              </w:rPr>
              <w:tab/>
            </w:r>
            <w:r>
              <w:rPr>
                <w:noProof/>
                <w:webHidden/>
              </w:rPr>
              <w:fldChar w:fldCharType="begin"/>
            </w:r>
            <w:r>
              <w:rPr>
                <w:noProof/>
                <w:webHidden/>
              </w:rPr>
              <w:instrText xml:space="preserve"> PAGEREF _Toc224065427 \h </w:instrText>
            </w:r>
            <w:r>
              <w:rPr>
                <w:noProof/>
                <w:webHidden/>
              </w:rPr>
            </w:r>
            <w:r>
              <w:rPr>
                <w:noProof/>
                <w:webHidden/>
              </w:rPr>
              <w:fldChar w:fldCharType="separate"/>
            </w:r>
            <w:r>
              <w:rPr>
                <w:noProof/>
                <w:webHidden/>
              </w:rPr>
              <w:t>16</w:t>
            </w:r>
            <w:r>
              <w:rPr>
                <w:noProof/>
                <w:webHidden/>
              </w:rPr>
              <w:fldChar w:fldCharType="end"/>
            </w:r>
          </w:hyperlink>
        </w:p>
        <w:p w14:paraId="5931162F" w14:textId="62C8E5B8" w:rsidR="0097503F" w:rsidRDefault="0097503F">
          <w:pPr>
            <w:pStyle w:val="Obsah3"/>
            <w:rPr>
              <w:rFonts w:eastAsiaTheme="minorEastAsia"/>
              <w:noProof/>
              <w:kern w:val="2"/>
              <w:szCs w:val="24"/>
              <w:lang w:eastAsia="cs-CZ"/>
              <w14:ligatures w14:val="standardContextual"/>
            </w:rPr>
          </w:pPr>
          <w:hyperlink w:anchor="_Toc224065428" w:history="1">
            <w:r w:rsidRPr="00593488">
              <w:rPr>
                <w:rStyle w:val="Hypertextovodkaz"/>
                <w:noProof/>
              </w:rPr>
              <w:t>2.6.2</w:t>
            </w:r>
            <w:r>
              <w:rPr>
                <w:rFonts w:eastAsiaTheme="minorEastAsia"/>
                <w:noProof/>
                <w:kern w:val="2"/>
                <w:szCs w:val="24"/>
                <w:lang w:eastAsia="cs-CZ"/>
                <w14:ligatures w14:val="standardContextual"/>
              </w:rPr>
              <w:tab/>
            </w:r>
            <w:r w:rsidRPr="00593488">
              <w:rPr>
                <w:rStyle w:val="Hypertextovodkaz"/>
                <w:noProof/>
              </w:rPr>
              <w:t>API vrstva (GraphQL + Apollo) (4)</w:t>
            </w:r>
            <w:r>
              <w:rPr>
                <w:noProof/>
                <w:webHidden/>
              </w:rPr>
              <w:tab/>
            </w:r>
            <w:r>
              <w:rPr>
                <w:noProof/>
                <w:webHidden/>
              </w:rPr>
              <w:fldChar w:fldCharType="begin"/>
            </w:r>
            <w:r>
              <w:rPr>
                <w:noProof/>
                <w:webHidden/>
              </w:rPr>
              <w:instrText xml:space="preserve"> PAGEREF _Toc224065428 \h </w:instrText>
            </w:r>
            <w:r>
              <w:rPr>
                <w:noProof/>
                <w:webHidden/>
              </w:rPr>
            </w:r>
            <w:r>
              <w:rPr>
                <w:noProof/>
                <w:webHidden/>
              </w:rPr>
              <w:fldChar w:fldCharType="separate"/>
            </w:r>
            <w:r>
              <w:rPr>
                <w:noProof/>
                <w:webHidden/>
              </w:rPr>
              <w:t>17</w:t>
            </w:r>
            <w:r>
              <w:rPr>
                <w:noProof/>
                <w:webHidden/>
              </w:rPr>
              <w:fldChar w:fldCharType="end"/>
            </w:r>
          </w:hyperlink>
        </w:p>
        <w:p w14:paraId="4B2CFA24" w14:textId="38B5E5B1" w:rsidR="0097503F" w:rsidRDefault="0097503F">
          <w:pPr>
            <w:pStyle w:val="Obsah3"/>
            <w:rPr>
              <w:rFonts w:eastAsiaTheme="minorEastAsia"/>
              <w:noProof/>
              <w:kern w:val="2"/>
              <w:szCs w:val="24"/>
              <w:lang w:eastAsia="cs-CZ"/>
              <w14:ligatures w14:val="standardContextual"/>
            </w:rPr>
          </w:pPr>
          <w:hyperlink w:anchor="_Toc224065429" w:history="1">
            <w:r w:rsidRPr="00593488">
              <w:rPr>
                <w:rStyle w:val="Hypertextovodkaz"/>
                <w:noProof/>
              </w:rPr>
              <w:t>2.6.3</w:t>
            </w:r>
            <w:r>
              <w:rPr>
                <w:rFonts w:eastAsiaTheme="minorEastAsia"/>
                <w:noProof/>
                <w:kern w:val="2"/>
                <w:szCs w:val="24"/>
                <w:lang w:eastAsia="cs-CZ"/>
                <w14:ligatures w14:val="standardContextual"/>
              </w:rPr>
              <w:tab/>
            </w:r>
            <w:r w:rsidRPr="00593488">
              <w:rPr>
                <w:rStyle w:val="Hypertextovodkaz"/>
                <w:noProof/>
              </w:rPr>
              <w:t>Aplikační logika (Resolver – Service Architektura)</w:t>
            </w:r>
            <w:r>
              <w:rPr>
                <w:noProof/>
                <w:webHidden/>
              </w:rPr>
              <w:tab/>
            </w:r>
            <w:r>
              <w:rPr>
                <w:noProof/>
                <w:webHidden/>
              </w:rPr>
              <w:fldChar w:fldCharType="begin"/>
            </w:r>
            <w:r>
              <w:rPr>
                <w:noProof/>
                <w:webHidden/>
              </w:rPr>
              <w:instrText xml:space="preserve"> PAGEREF _Toc224065429 \h </w:instrText>
            </w:r>
            <w:r>
              <w:rPr>
                <w:noProof/>
                <w:webHidden/>
              </w:rPr>
            </w:r>
            <w:r>
              <w:rPr>
                <w:noProof/>
                <w:webHidden/>
              </w:rPr>
              <w:fldChar w:fldCharType="separate"/>
            </w:r>
            <w:r>
              <w:rPr>
                <w:noProof/>
                <w:webHidden/>
              </w:rPr>
              <w:t>17</w:t>
            </w:r>
            <w:r>
              <w:rPr>
                <w:noProof/>
                <w:webHidden/>
              </w:rPr>
              <w:fldChar w:fldCharType="end"/>
            </w:r>
          </w:hyperlink>
        </w:p>
        <w:p w14:paraId="17851497" w14:textId="7893D103" w:rsidR="0097503F" w:rsidRDefault="0097503F">
          <w:pPr>
            <w:pStyle w:val="Obsah3"/>
            <w:rPr>
              <w:rFonts w:eastAsiaTheme="minorEastAsia"/>
              <w:noProof/>
              <w:kern w:val="2"/>
              <w:szCs w:val="24"/>
              <w:lang w:eastAsia="cs-CZ"/>
              <w14:ligatures w14:val="standardContextual"/>
            </w:rPr>
          </w:pPr>
          <w:hyperlink w:anchor="_Toc224065430" w:history="1">
            <w:r w:rsidRPr="00593488">
              <w:rPr>
                <w:rStyle w:val="Hypertextovodkaz"/>
                <w:noProof/>
              </w:rPr>
              <w:t>2.6.4</w:t>
            </w:r>
            <w:r>
              <w:rPr>
                <w:rFonts w:eastAsiaTheme="minorEastAsia"/>
                <w:noProof/>
                <w:kern w:val="2"/>
                <w:szCs w:val="24"/>
                <w:lang w:eastAsia="cs-CZ"/>
                <w14:ligatures w14:val="standardContextual"/>
              </w:rPr>
              <w:tab/>
            </w:r>
            <w:r w:rsidRPr="00593488">
              <w:rPr>
                <w:rStyle w:val="Hypertextovodkaz"/>
                <w:noProof/>
              </w:rPr>
              <w:t>Integrace AI</w:t>
            </w:r>
            <w:r>
              <w:rPr>
                <w:noProof/>
                <w:webHidden/>
              </w:rPr>
              <w:tab/>
            </w:r>
            <w:r>
              <w:rPr>
                <w:noProof/>
                <w:webHidden/>
              </w:rPr>
              <w:fldChar w:fldCharType="begin"/>
            </w:r>
            <w:r>
              <w:rPr>
                <w:noProof/>
                <w:webHidden/>
              </w:rPr>
              <w:instrText xml:space="preserve"> PAGEREF _Toc224065430 \h </w:instrText>
            </w:r>
            <w:r>
              <w:rPr>
                <w:noProof/>
                <w:webHidden/>
              </w:rPr>
            </w:r>
            <w:r>
              <w:rPr>
                <w:noProof/>
                <w:webHidden/>
              </w:rPr>
              <w:fldChar w:fldCharType="separate"/>
            </w:r>
            <w:r>
              <w:rPr>
                <w:noProof/>
                <w:webHidden/>
              </w:rPr>
              <w:t>18</w:t>
            </w:r>
            <w:r>
              <w:rPr>
                <w:noProof/>
                <w:webHidden/>
              </w:rPr>
              <w:fldChar w:fldCharType="end"/>
            </w:r>
          </w:hyperlink>
        </w:p>
        <w:p w14:paraId="6773B2B4" w14:textId="28078A69" w:rsidR="0097503F" w:rsidRDefault="0097503F">
          <w:pPr>
            <w:pStyle w:val="Obsah3"/>
            <w:rPr>
              <w:rFonts w:eastAsiaTheme="minorEastAsia"/>
              <w:noProof/>
              <w:kern w:val="2"/>
              <w:szCs w:val="24"/>
              <w:lang w:eastAsia="cs-CZ"/>
              <w14:ligatures w14:val="standardContextual"/>
            </w:rPr>
          </w:pPr>
          <w:hyperlink w:anchor="_Toc224065431" w:history="1">
            <w:r w:rsidRPr="00593488">
              <w:rPr>
                <w:rStyle w:val="Hypertextovodkaz"/>
                <w:noProof/>
              </w:rPr>
              <w:t>2.6.5</w:t>
            </w:r>
            <w:r>
              <w:rPr>
                <w:rFonts w:eastAsiaTheme="minorEastAsia"/>
                <w:noProof/>
                <w:kern w:val="2"/>
                <w:szCs w:val="24"/>
                <w:lang w:eastAsia="cs-CZ"/>
                <w14:ligatures w14:val="standardContextual"/>
              </w:rPr>
              <w:tab/>
            </w:r>
            <w:r w:rsidRPr="00593488">
              <w:rPr>
                <w:rStyle w:val="Hypertextovodkaz"/>
                <w:noProof/>
              </w:rPr>
              <w:t>Zpracovávání externích dat (18)</w:t>
            </w:r>
            <w:r>
              <w:rPr>
                <w:noProof/>
                <w:webHidden/>
              </w:rPr>
              <w:tab/>
            </w:r>
            <w:r>
              <w:rPr>
                <w:noProof/>
                <w:webHidden/>
              </w:rPr>
              <w:fldChar w:fldCharType="begin"/>
            </w:r>
            <w:r>
              <w:rPr>
                <w:noProof/>
                <w:webHidden/>
              </w:rPr>
              <w:instrText xml:space="preserve"> PAGEREF _Toc224065431 \h </w:instrText>
            </w:r>
            <w:r>
              <w:rPr>
                <w:noProof/>
                <w:webHidden/>
              </w:rPr>
            </w:r>
            <w:r>
              <w:rPr>
                <w:noProof/>
                <w:webHidden/>
              </w:rPr>
              <w:fldChar w:fldCharType="separate"/>
            </w:r>
            <w:r>
              <w:rPr>
                <w:noProof/>
                <w:webHidden/>
              </w:rPr>
              <w:t>19</w:t>
            </w:r>
            <w:r>
              <w:rPr>
                <w:noProof/>
                <w:webHidden/>
              </w:rPr>
              <w:fldChar w:fldCharType="end"/>
            </w:r>
          </w:hyperlink>
        </w:p>
        <w:p w14:paraId="5C9B9907" w14:textId="272CB3F9" w:rsidR="0097503F" w:rsidRDefault="0097503F">
          <w:pPr>
            <w:pStyle w:val="Obsah1"/>
            <w:tabs>
              <w:tab w:val="left" w:pos="720"/>
            </w:tabs>
            <w:rPr>
              <w:rFonts w:eastAsiaTheme="minorEastAsia"/>
              <w:noProof/>
              <w:kern w:val="2"/>
              <w:szCs w:val="24"/>
              <w:lang w:eastAsia="cs-CZ"/>
              <w14:ligatures w14:val="standardContextual"/>
            </w:rPr>
          </w:pPr>
          <w:hyperlink w:anchor="_Toc224065432" w:history="1">
            <w:r w:rsidRPr="00593488">
              <w:rPr>
                <w:rStyle w:val="Hypertextovodkaz"/>
                <w:noProof/>
              </w:rPr>
              <w:t>3</w:t>
            </w:r>
            <w:r>
              <w:rPr>
                <w:rFonts w:eastAsiaTheme="minorEastAsia"/>
                <w:noProof/>
                <w:kern w:val="2"/>
                <w:szCs w:val="24"/>
                <w:lang w:eastAsia="cs-CZ"/>
                <w14:ligatures w14:val="standardContextual"/>
              </w:rPr>
              <w:tab/>
            </w:r>
            <w:r w:rsidRPr="00593488">
              <w:rPr>
                <w:rStyle w:val="Hypertextovodkaz"/>
                <w:noProof/>
              </w:rPr>
              <w:t>Nasazení</w:t>
            </w:r>
            <w:r>
              <w:rPr>
                <w:noProof/>
                <w:webHidden/>
              </w:rPr>
              <w:tab/>
            </w:r>
            <w:r>
              <w:rPr>
                <w:noProof/>
                <w:webHidden/>
              </w:rPr>
              <w:fldChar w:fldCharType="begin"/>
            </w:r>
            <w:r>
              <w:rPr>
                <w:noProof/>
                <w:webHidden/>
              </w:rPr>
              <w:instrText xml:space="preserve"> PAGEREF _Toc224065432 \h </w:instrText>
            </w:r>
            <w:r>
              <w:rPr>
                <w:noProof/>
                <w:webHidden/>
              </w:rPr>
            </w:r>
            <w:r>
              <w:rPr>
                <w:noProof/>
                <w:webHidden/>
              </w:rPr>
              <w:fldChar w:fldCharType="separate"/>
            </w:r>
            <w:r>
              <w:rPr>
                <w:noProof/>
                <w:webHidden/>
              </w:rPr>
              <w:t>21</w:t>
            </w:r>
            <w:r>
              <w:rPr>
                <w:noProof/>
                <w:webHidden/>
              </w:rPr>
              <w:fldChar w:fldCharType="end"/>
            </w:r>
          </w:hyperlink>
        </w:p>
        <w:p w14:paraId="584A8220" w14:textId="38A59DA4" w:rsidR="0097503F" w:rsidRDefault="0097503F">
          <w:pPr>
            <w:pStyle w:val="Obsah2"/>
            <w:rPr>
              <w:rFonts w:eastAsiaTheme="minorEastAsia"/>
              <w:noProof/>
              <w:kern w:val="2"/>
              <w:szCs w:val="24"/>
              <w:lang w:eastAsia="cs-CZ"/>
              <w14:ligatures w14:val="standardContextual"/>
            </w:rPr>
          </w:pPr>
          <w:hyperlink w:anchor="_Toc224065433" w:history="1">
            <w:r w:rsidRPr="00593488">
              <w:rPr>
                <w:rStyle w:val="Hypertextovodkaz"/>
                <w:noProof/>
              </w:rPr>
              <w:t>3.1</w:t>
            </w:r>
            <w:r>
              <w:rPr>
                <w:rFonts w:eastAsiaTheme="minorEastAsia"/>
                <w:noProof/>
                <w:kern w:val="2"/>
                <w:szCs w:val="24"/>
                <w:lang w:eastAsia="cs-CZ"/>
                <w14:ligatures w14:val="standardContextual"/>
              </w:rPr>
              <w:tab/>
            </w:r>
            <w:r w:rsidRPr="00593488">
              <w:rPr>
                <w:rStyle w:val="Hypertextovodkaz"/>
                <w:noProof/>
              </w:rPr>
              <w:t>VPS</w:t>
            </w:r>
            <w:r>
              <w:rPr>
                <w:noProof/>
                <w:webHidden/>
              </w:rPr>
              <w:tab/>
            </w:r>
            <w:r>
              <w:rPr>
                <w:noProof/>
                <w:webHidden/>
              </w:rPr>
              <w:fldChar w:fldCharType="begin"/>
            </w:r>
            <w:r>
              <w:rPr>
                <w:noProof/>
                <w:webHidden/>
              </w:rPr>
              <w:instrText xml:space="preserve"> PAGEREF _Toc224065433 \h </w:instrText>
            </w:r>
            <w:r>
              <w:rPr>
                <w:noProof/>
                <w:webHidden/>
              </w:rPr>
            </w:r>
            <w:r>
              <w:rPr>
                <w:noProof/>
                <w:webHidden/>
              </w:rPr>
              <w:fldChar w:fldCharType="separate"/>
            </w:r>
            <w:r>
              <w:rPr>
                <w:noProof/>
                <w:webHidden/>
              </w:rPr>
              <w:t>21</w:t>
            </w:r>
            <w:r>
              <w:rPr>
                <w:noProof/>
                <w:webHidden/>
              </w:rPr>
              <w:fldChar w:fldCharType="end"/>
            </w:r>
          </w:hyperlink>
        </w:p>
        <w:p w14:paraId="3D6EE4A2" w14:textId="6989A4E2" w:rsidR="0097503F" w:rsidRDefault="0097503F">
          <w:pPr>
            <w:pStyle w:val="Obsah3"/>
            <w:rPr>
              <w:rFonts w:eastAsiaTheme="minorEastAsia"/>
              <w:noProof/>
              <w:kern w:val="2"/>
              <w:szCs w:val="24"/>
              <w:lang w:eastAsia="cs-CZ"/>
              <w14:ligatures w14:val="standardContextual"/>
            </w:rPr>
          </w:pPr>
          <w:hyperlink w:anchor="_Toc224065434" w:history="1">
            <w:r w:rsidRPr="00593488">
              <w:rPr>
                <w:rStyle w:val="Hypertextovodkaz"/>
                <w:noProof/>
              </w:rPr>
              <w:t>3.1.1</w:t>
            </w:r>
            <w:r>
              <w:rPr>
                <w:rFonts w:eastAsiaTheme="minorEastAsia"/>
                <w:noProof/>
                <w:kern w:val="2"/>
                <w:szCs w:val="24"/>
                <w:lang w:eastAsia="cs-CZ"/>
                <w14:ligatures w14:val="standardContextual"/>
              </w:rPr>
              <w:tab/>
            </w:r>
            <w:r w:rsidRPr="00593488">
              <w:rPr>
                <w:rStyle w:val="Hypertextovodkaz"/>
                <w:noProof/>
              </w:rPr>
              <w:t>Dockerfile a Docker Compose</w:t>
            </w:r>
            <w:r>
              <w:rPr>
                <w:noProof/>
                <w:webHidden/>
              </w:rPr>
              <w:tab/>
            </w:r>
            <w:r>
              <w:rPr>
                <w:noProof/>
                <w:webHidden/>
              </w:rPr>
              <w:fldChar w:fldCharType="begin"/>
            </w:r>
            <w:r>
              <w:rPr>
                <w:noProof/>
                <w:webHidden/>
              </w:rPr>
              <w:instrText xml:space="preserve"> PAGEREF _Toc224065434 \h </w:instrText>
            </w:r>
            <w:r>
              <w:rPr>
                <w:noProof/>
                <w:webHidden/>
              </w:rPr>
            </w:r>
            <w:r>
              <w:rPr>
                <w:noProof/>
                <w:webHidden/>
              </w:rPr>
              <w:fldChar w:fldCharType="separate"/>
            </w:r>
            <w:r>
              <w:rPr>
                <w:noProof/>
                <w:webHidden/>
              </w:rPr>
              <w:t>21</w:t>
            </w:r>
            <w:r>
              <w:rPr>
                <w:noProof/>
                <w:webHidden/>
              </w:rPr>
              <w:fldChar w:fldCharType="end"/>
            </w:r>
          </w:hyperlink>
        </w:p>
        <w:p w14:paraId="624600FA" w14:textId="4544C283" w:rsidR="0097503F" w:rsidRDefault="0097503F">
          <w:pPr>
            <w:pStyle w:val="Obsah3"/>
            <w:rPr>
              <w:rFonts w:eastAsiaTheme="minorEastAsia"/>
              <w:noProof/>
              <w:kern w:val="2"/>
              <w:szCs w:val="24"/>
              <w:lang w:eastAsia="cs-CZ"/>
              <w14:ligatures w14:val="standardContextual"/>
            </w:rPr>
          </w:pPr>
          <w:hyperlink w:anchor="_Toc224065435" w:history="1">
            <w:r w:rsidRPr="00593488">
              <w:rPr>
                <w:rStyle w:val="Hypertextovodkaz"/>
                <w:noProof/>
              </w:rPr>
              <w:t>3.1.2</w:t>
            </w:r>
            <w:r>
              <w:rPr>
                <w:rFonts w:eastAsiaTheme="minorEastAsia"/>
                <w:noProof/>
                <w:kern w:val="2"/>
                <w:szCs w:val="24"/>
                <w:lang w:eastAsia="cs-CZ"/>
                <w14:ligatures w14:val="standardContextual"/>
              </w:rPr>
              <w:tab/>
            </w:r>
            <w:r w:rsidRPr="00593488">
              <w:rPr>
                <w:rStyle w:val="Hypertextovodkaz"/>
                <w:noProof/>
              </w:rPr>
              <w:t>CI/CD pipelines</w:t>
            </w:r>
            <w:r>
              <w:rPr>
                <w:noProof/>
                <w:webHidden/>
              </w:rPr>
              <w:tab/>
            </w:r>
            <w:r>
              <w:rPr>
                <w:noProof/>
                <w:webHidden/>
              </w:rPr>
              <w:fldChar w:fldCharType="begin"/>
            </w:r>
            <w:r>
              <w:rPr>
                <w:noProof/>
                <w:webHidden/>
              </w:rPr>
              <w:instrText xml:space="preserve"> PAGEREF _Toc224065435 \h </w:instrText>
            </w:r>
            <w:r>
              <w:rPr>
                <w:noProof/>
                <w:webHidden/>
              </w:rPr>
            </w:r>
            <w:r>
              <w:rPr>
                <w:noProof/>
                <w:webHidden/>
              </w:rPr>
              <w:fldChar w:fldCharType="separate"/>
            </w:r>
            <w:r>
              <w:rPr>
                <w:noProof/>
                <w:webHidden/>
              </w:rPr>
              <w:t>22</w:t>
            </w:r>
            <w:r>
              <w:rPr>
                <w:noProof/>
                <w:webHidden/>
              </w:rPr>
              <w:fldChar w:fldCharType="end"/>
            </w:r>
          </w:hyperlink>
        </w:p>
        <w:p w14:paraId="32A066C4" w14:textId="2A8AE3D8" w:rsidR="0097503F" w:rsidRDefault="0097503F">
          <w:pPr>
            <w:pStyle w:val="Obsah2"/>
            <w:rPr>
              <w:rFonts w:eastAsiaTheme="minorEastAsia"/>
              <w:noProof/>
              <w:kern w:val="2"/>
              <w:szCs w:val="24"/>
              <w:lang w:eastAsia="cs-CZ"/>
              <w14:ligatures w14:val="standardContextual"/>
            </w:rPr>
          </w:pPr>
          <w:hyperlink w:anchor="_Toc224065436" w:history="1">
            <w:r w:rsidRPr="00593488">
              <w:rPr>
                <w:rStyle w:val="Hypertextovodkaz"/>
                <w:noProof/>
              </w:rPr>
              <w:t>3.2</w:t>
            </w:r>
            <w:r>
              <w:rPr>
                <w:rFonts w:eastAsiaTheme="minorEastAsia"/>
                <w:noProof/>
                <w:kern w:val="2"/>
                <w:szCs w:val="24"/>
                <w:lang w:eastAsia="cs-CZ"/>
                <w14:ligatures w14:val="standardContextual"/>
              </w:rPr>
              <w:tab/>
            </w:r>
            <w:r w:rsidRPr="00593488">
              <w:rPr>
                <w:rStyle w:val="Hypertextovodkaz"/>
                <w:noProof/>
              </w:rPr>
              <w:t>Produkce</w:t>
            </w:r>
            <w:r>
              <w:rPr>
                <w:noProof/>
                <w:webHidden/>
              </w:rPr>
              <w:tab/>
            </w:r>
            <w:r>
              <w:rPr>
                <w:noProof/>
                <w:webHidden/>
              </w:rPr>
              <w:fldChar w:fldCharType="begin"/>
            </w:r>
            <w:r>
              <w:rPr>
                <w:noProof/>
                <w:webHidden/>
              </w:rPr>
              <w:instrText xml:space="preserve"> PAGEREF _Toc224065436 \h </w:instrText>
            </w:r>
            <w:r>
              <w:rPr>
                <w:noProof/>
                <w:webHidden/>
              </w:rPr>
            </w:r>
            <w:r>
              <w:rPr>
                <w:noProof/>
                <w:webHidden/>
              </w:rPr>
              <w:fldChar w:fldCharType="separate"/>
            </w:r>
            <w:r>
              <w:rPr>
                <w:noProof/>
                <w:webHidden/>
              </w:rPr>
              <w:t>23</w:t>
            </w:r>
            <w:r>
              <w:rPr>
                <w:noProof/>
                <w:webHidden/>
              </w:rPr>
              <w:fldChar w:fldCharType="end"/>
            </w:r>
          </w:hyperlink>
        </w:p>
        <w:p w14:paraId="4E932EEA" w14:textId="7C3A553C" w:rsidR="0097503F" w:rsidRDefault="0097503F">
          <w:pPr>
            <w:pStyle w:val="Obsah3"/>
            <w:rPr>
              <w:rFonts w:eastAsiaTheme="minorEastAsia"/>
              <w:noProof/>
              <w:kern w:val="2"/>
              <w:szCs w:val="24"/>
              <w:lang w:eastAsia="cs-CZ"/>
              <w14:ligatures w14:val="standardContextual"/>
            </w:rPr>
          </w:pPr>
          <w:hyperlink w:anchor="_Toc224065437" w:history="1">
            <w:r w:rsidRPr="00593488">
              <w:rPr>
                <w:rStyle w:val="Hypertextovodkaz"/>
                <w:noProof/>
              </w:rPr>
              <w:t>3.2.1</w:t>
            </w:r>
            <w:r>
              <w:rPr>
                <w:rFonts w:eastAsiaTheme="minorEastAsia"/>
                <w:noProof/>
                <w:kern w:val="2"/>
                <w:szCs w:val="24"/>
                <w:lang w:eastAsia="cs-CZ"/>
                <w14:ligatures w14:val="standardContextual"/>
              </w:rPr>
              <w:tab/>
            </w:r>
            <w:r w:rsidRPr="00593488">
              <w:rPr>
                <w:rStyle w:val="Hypertextovodkaz"/>
                <w:noProof/>
              </w:rPr>
              <w:t>První testovací kolo</w:t>
            </w:r>
            <w:r>
              <w:rPr>
                <w:noProof/>
                <w:webHidden/>
              </w:rPr>
              <w:tab/>
            </w:r>
            <w:r>
              <w:rPr>
                <w:noProof/>
                <w:webHidden/>
              </w:rPr>
              <w:fldChar w:fldCharType="begin"/>
            </w:r>
            <w:r>
              <w:rPr>
                <w:noProof/>
                <w:webHidden/>
              </w:rPr>
              <w:instrText xml:space="preserve"> PAGEREF _Toc224065437 \h </w:instrText>
            </w:r>
            <w:r>
              <w:rPr>
                <w:noProof/>
                <w:webHidden/>
              </w:rPr>
            </w:r>
            <w:r>
              <w:rPr>
                <w:noProof/>
                <w:webHidden/>
              </w:rPr>
              <w:fldChar w:fldCharType="separate"/>
            </w:r>
            <w:r>
              <w:rPr>
                <w:noProof/>
                <w:webHidden/>
              </w:rPr>
              <w:t>24</w:t>
            </w:r>
            <w:r>
              <w:rPr>
                <w:noProof/>
                <w:webHidden/>
              </w:rPr>
              <w:fldChar w:fldCharType="end"/>
            </w:r>
          </w:hyperlink>
        </w:p>
        <w:p w14:paraId="7F7BAC4F" w14:textId="3843B7AA" w:rsidR="0097503F" w:rsidRDefault="0097503F">
          <w:pPr>
            <w:pStyle w:val="Obsah3"/>
            <w:rPr>
              <w:rFonts w:eastAsiaTheme="minorEastAsia"/>
              <w:noProof/>
              <w:kern w:val="2"/>
              <w:szCs w:val="24"/>
              <w:lang w:eastAsia="cs-CZ"/>
              <w14:ligatures w14:val="standardContextual"/>
            </w:rPr>
          </w:pPr>
          <w:hyperlink w:anchor="_Toc224065438" w:history="1">
            <w:r w:rsidRPr="00593488">
              <w:rPr>
                <w:rStyle w:val="Hypertextovodkaz"/>
                <w:noProof/>
              </w:rPr>
              <w:t>3.2.2</w:t>
            </w:r>
            <w:r>
              <w:rPr>
                <w:rFonts w:eastAsiaTheme="minorEastAsia"/>
                <w:noProof/>
                <w:kern w:val="2"/>
                <w:szCs w:val="24"/>
                <w:lang w:eastAsia="cs-CZ"/>
                <w14:ligatures w14:val="standardContextual"/>
              </w:rPr>
              <w:tab/>
            </w:r>
            <w:r w:rsidRPr="00593488">
              <w:rPr>
                <w:rStyle w:val="Hypertextovodkaz"/>
                <w:noProof/>
              </w:rPr>
              <w:t>Fungování stránky kvkli.cz (19) (20) (21) (22)</w:t>
            </w:r>
            <w:r>
              <w:rPr>
                <w:noProof/>
                <w:webHidden/>
              </w:rPr>
              <w:tab/>
            </w:r>
            <w:r>
              <w:rPr>
                <w:noProof/>
                <w:webHidden/>
              </w:rPr>
              <w:fldChar w:fldCharType="begin"/>
            </w:r>
            <w:r>
              <w:rPr>
                <w:noProof/>
                <w:webHidden/>
              </w:rPr>
              <w:instrText xml:space="preserve"> PAGEREF _Toc224065438 \h </w:instrText>
            </w:r>
            <w:r>
              <w:rPr>
                <w:noProof/>
                <w:webHidden/>
              </w:rPr>
            </w:r>
            <w:r>
              <w:rPr>
                <w:noProof/>
                <w:webHidden/>
              </w:rPr>
              <w:fldChar w:fldCharType="separate"/>
            </w:r>
            <w:r>
              <w:rPr>
                <w:noProof/>
                <w:webHidden/>
              </w:rPr>
              <w:t>24</w:t>
            </w:r>
            <w:r>
              <w:rPr>
                <w:noProof/>
                <w:webHidden/>
              </w:rPr>
              <w:fldChar w:fldCharType="end"/>
            </w:r>
          </w:hyperlink>
        </w:p>
        <w:p w14:paraId="468E42B8" w14:textId="5DA769BE" w:rsidR="0097503F" w:rsidRDefault="0097503F">
          <w:pPr>
            <w:pStyle w:val="Obsah3"/>
            <w:rPr>
              <w:rFonts w:eastAsiaTheme="minorEastAsia"/>
              <w:noProof/>
              <w:kern w:val="2"/>
              <w:szCs w:val="24"/>
              <w:lang w:eastAsia="cs-CZ"/>
              <w14:ligatures w14:val="standardContextual"/>
            </w:rPr>
          </w:pPr>
          <w:hyperlink w:anchor="_Toc224065439" w:history="1">
            <w:r w:rsidRPr="00593488">
              <w:rPr>
                <w:rStyle w:val="Hypertextovodkaz"/>
                <w:noProof/>
              </w:rPr>
              <w:t>3.2.3</w:t>
            </w:r>
            <w:r>
              <w:rPr>
                <w:rFonts w:eastAsiaTheme="minorEastAsia"/>
                <w:noProof/>
                <w:kern w:val="2"/>
                <w:szCs w:val="24"/>
                <w:lang w:eastAsia="cs-CZ"/>
                <w14:ligatures w14:val="standardContextual"/>
              </w:rPr>
              <w:tab/>
            </w:r>
            <w:r w:rsidRPr="00593488">
              <w:rPr>
                <w:rStyle w:val="Hypertextovodkaz"/>
                <w:noProof/>
              </w:rPr>
              <w:t>Widget</w:t>
            </w:r>
            <w:r>
              <w:rPr>
                <w:noProof/>
                <w:webHidden/>
              </w:rPr>
              <w:tab/>
            </w:r>
            <w:r>
              <w:rPr>
                <w:noProof/>
                <w:webHidden/>
              </w:rPr>
              <w:fldChar w:fldCharType="begin"/>
            </w:r>
            <w:r>
              <w:rPr>
                <w:noProof/>
                <w:webHidden/>
              </w:rPr>
              <w:instrText xml:space="preserve"> PAGEREF _Toc224065439 \h </w:instrText>
            </w:r>
            <w:r>
              <w:rPr>
                <w:noProof/>
                <w:webHidden/>
              </w:rPr>
            </w:r>
            <w:r>
              <w:rPr>
                <w:noProof/>
                <w:webHidden/>
              </w:rPr>
              <w:fldChar w:fldCharType="separate"/>
            </w:r>
            <w:r>
              <w:rPr>
                <w:noProof/>
                <w:webHidden/>
              </w:rPr>
              <w:t>24</w:t>
            </w:r>
            <w:r>
              <w:rPr>
                <w:noProof/>
                <w:webHidden/>
              </w:rPr>
              <w:fldChar w:fldCharType="end"/>
            </w:r>
          </w:hyperlink>
        </w:p>
        <w:p w14:paraId="5AA25599" w14:textId="15C8AEA3" w:rsidR="0097503F" w:rsidRDefault="0097503F">
          <w:pPr>
            <w:pStyle w:val="Obsah3"/>
            <w:rPr>
              <w:rFonts w:eastAsiaTheme="minorEastAsia"/>
              <w:noProof/>
              <w:kern w:val="2"/>
              <w:szCs w:val="24"/>
              <w:lang w:eastAsia="cs-CZ"/>
              <w14:ligatures w14:val="standardContextual"/>
            </w:rPr>
          </w:pPr>
          <w:hyperlink w:anchor="_Toc224065440" w:history="1">
            <w:r w:rsidRPr="00593488">
              <w:rPr>
                <w:rStyle w:val="Hypertextovodkaz"/>
                <w:noProof/>
              </w:rPr>
              <w:t>3.2.4</w:t>
            </w:r>
            <w:r>
              <w:rPr>
                <w:rFonts w:eastAsiaTheme="minorEastAsia"/>
                <w:noProof/>
                <w:kern w:val="2"/>
                <w:szCs w:val="24"/>
                <w:lang w:eastAsia="cs-CZ"/>
                <w14:ligatures w14:val="standardContextual"/>
              </w:rPr>
              <w:tab/>
            </w:r>
            <w:r w:rsidRPr="00593488">
              <w:rPr>
                <w:rStyle w:val="Hypertextovodkaz"/>
                <w:noProof/>
              </w:rPr>
              <w:t>Následné nasazení</w:t>
            </w:r>
            <w:r>
              <w:rPr>
                <w:noProof/>
                <w:webHidden/>
              </w:rPr>
              <w:tab/>
            </w:r>
            <w:r>
              <w:rPr>
                <w:noProof/>
                <w:webHidden/>
              </w:rPr>
              <w:fldChar w:fldCharType="begin"/>
            </w:r>
            <w:r>
              <w:rPr>
                <w:noProof/>
                <w:webHidden/>
              </w:rPr>
              <w:instrText xml:space="preserve"> PAGEREF _Toc224065440 \h </w:instrText>
            </w:r>
            <w:r>
              <w:rPr>
                <w:noProof/>
                <w:webHidden/>
              </w:rPr>
            </w:r>
            <w:r>
              <w:rPr>
                <w:noProof/>
                <w:webHidden/>
              </w:rPr>
              <w:fldChar w:fldCharType="separate"/>
            </w:r>
            <w:r>
              <w:rPr>
                <w:noProof/>
                <w:webHidden/>
              </w:rPr>
              <w:t>25</w:t>
            </w:r>
            <w:r>
              <w:rPr>
                <w:noProof/>
                <w:webHidden/>
              </w:rPr>
              <w:fldChar w:fldCharType="end"/>
            </w:r>
          </w:hyperlink>
        </w:p>
        <w:p w14:paraId="20BAB6BC" w14:textId="1216B732" w:rsidR="0097503F" w:rsidRDefault="0097503F">
          <w:pPr>
            <w:pStyle w:val="Obsah3"/>
            <w:rPr>
              <w:rFonts w:eastAsiaTheme="minorEastAsia"/>
              <w:noProof/>
              <w:kern w:val="2"/>
              <w:szCs w:val="24"/>
              <w:lang w:eastAsia="cs-CZ"/>
              <w14:ligatures w14:val="standardContextual"/>
            </w:rPr>
          </w:pPr>
          <w:hyperlink w:anchor="_Toc224065441" w:history="1">
            <w:r w:rsidRPr="00593488">
              <w:rPr>
                <w:rStyle w:val="Hypertextovodkaz"/>
                <w:noProof/>
              </w:rPr>
              <w:t>3.2.5</w:t>
            </w:r>
            <w:r>
              <w:rPr>
                <w:rFonts w:eastAsiaTheme="minorEastAsia"/>
                <w:noProof/>
                <w:kern w:val="2"/>
                <w:szCs w:val="24"/>
                <w:lang w:eastAsia="cs-CZ"/>
                <w14:ligatures w14:val="standardContextual"/>
              </w:rPr>
              <w:tab/>
            </w:r>
            <w:r w:rsidRPr="00593488">
              <w:rPr>
                <w:rStyle w:val="Hypertextovodkaz"/>
                <w:noProof/>
              </w:rPr>
              <w:t>Budoucnost nasazování</w:t>
            </w:r>
            <w:r>
              <w:rPr>
                <w:noProof/>
                <w:webHidden/>
              </w:rPr>
              <w:tab/>
            </w:r>
            <w:r>
              <w:rPr>
                <w:noProof/>
                <w:webHidden/>
              </w:rPr>
              <w:fldChar w:fldCharType="begin"/>
            </w:r>
            <w:r>
              <w:rPr>
                <w:noProof/>
                <w:webHidden/>
              </w:rPr>
              <w:instrText xml:space="preserve"> PAGEREF _Toc224065441 \h </w:instrText>
            </w:r>
            <w:r>
              <w:rPr>
                <w:noProof/>
                <w:webHidden/>
              </w:rPr>
            </w:r>
            <w:r>
              <w:rPr>
                <w:noProof/>
                <w:webHidden/>
              </w:rPr>
              <w:fldChar w:fldCharType="separate"/>
            </w:r>
            <w:r>
              <w:rPr>
                <w:noProof/>
                <w:webHidden/>
              </w:rPr>
              <w:t>25</w:t>
            </w:r>
            <w:r>
              <w:rPr>
                <w:noProof/>
                <w:webHidden/>
              </w:rPr>
              <w:fldChar w:fldCharType="end"/>
            </w:r>
          </w:hyperlink>
        </w:p>
        <w:p w14:paraId="36011035" w14:textId="751EC550" w:rsidR="0097503F" w:rsidRDefault="0097503F">
          <w:pPr>
            <w:pStyle w:val="Obsah1"/>
            <w:tabs>
              <w:tab w:val="left" w:pos="720"/>
            </w:tabs>
            <w:rPr>
              <w:rFonts w:eastAsiaTheme="minorEastAsia"/>
              <w:noProof/>
              <w:kern w:val="2"/>
              <w:szCs w:val="24"/>
              <w:lang w:eastAsia="cs-CZ"/>
              <w14:ligatures w14:val="standardContextual"/>
            </w:rPr>
          </w:pPr>
          <w:hyperlink w:anchor="_Toc224065442" w:history="1">
            <w:r w:rsidRPr="00593488">
              <w:rPr>
                <w:rStyle w:val="Hypertextovodkaz"/>
                <w:noProof/>
              </w:rPr>
              <w:t>4</w:t>
            </w:r>
            <w:r>
              <w:rPr>
                <w:rFonts w:eastAsiaTheme="minorEastAsia"/>
                <w:noProof/>
                <w:kern w:val="2"/>
                <w:szCs w:val="24"/>
                <w:lang w:eastAsia="cs-CZ"/>
                <w14:ligatures w14:val="standardContextual"/>
              </w:rPr>
              <w:tab/>
            </w:r>
            <w:r w:rsidRPr="00593488">
              <w:rPr>
                <w:rStyle w:val="Hypertextovodkaz"/>
                <w:noProof/>
              </w:rPr>
              <w:t>Bezpečnost</w:t>
            </w:r>
            <w:r>
              <w:rPr>
                <w:noProof/>
                <w:webHidden/>
              </w:rPr>
              <w:tab/>
            </w:r>
            <w:r>
              <w:rPr>
                <w:noProof/>
                <w:webHidden/>
              </w:rPr>
              <w:fldChar w:fldCharType="begin"/>
            </w:r>
            <w:r>
              <w:rPr>
                <w:noProof/>
                <w:webHidden/>
              </w:rPr>
              <w:instrText xml:space="preserve"> PAGEREF _Toc224065442 \h </w:instrText>
            </w:r>
            <w:r>
              <w:rPr>
                <w:noProof/>
                <w:webHidden/>
              </w:rPr>
            </w:r>
            <w:r>
              <w:rPr>
                <w:noProof/>
                <w:webHidden/>
              </w:rPr>
              <w:fldChar w:fldCharType="separate"/>
            </w:r>
            <w:r>
              <w:rPr>
                <w:noProof/>
                <w:webHidden/>
              </w:rPr>
              <w:t>26</w:t>
            </w:r>
            <w:r>
              <w:rPr>
                <w:noProof/>
                <w:webHidden/>
              </w:rPr>
              <w:fldChar w:fldCharType="end"/>
            </w:r>
          </w:hyperlink>
        </w:p>
        <w:p w14:paraId="61D786C9" w14:textId="4F1666AD" w:rsidR="0097503F" w:rsidRDefault="0097503F">
          <w:pPr>
            <w:pStyle w:val="Obsah2"/>
            <w:rPr>
              <w:rFonts w:eastAsiaTheme="minorEastAsia"/>
              <w:noProof/>
              <w:kern w:val="2"/>
              <w:szCs w:val="24"/>
              <w:lang w:eastAsia="cs-CZ"/>
              <w14:ligatures w14:val="standardContextual"/>
            </w:rPr>
          </w:pPr>
          <w:hyperlink w:anchor="_Toc224065443" w:history="1">
            <w:r w:rsidRPr="00593488">
              <w:rPr>
                <w:rStyle w:val="Hypertextovodkaz"/>
                <w:noProof/>
              </w:rPr>
              <w:t>4.1</w:t>
            </w:r>
            <w:r>
              <w:rPr>
                <w:rFonts w:eastAsiaTheme="minorEastAsia"/>
                <w:noProof/>
                <w:kern w:val="2"/>
                <w:szCs w:val="24"/>
                <w:lang w:eastAsia="cs-CZ"/>
                <w14:ligatures w14:val="standardContextual"/>
              </w:rPr>
              <w:tab/>
            </w:r>
            <w:r w:rsidRPr="00593488">
              <w:rPr>
                <w:rStyle w:val="Hypertextovodkaz"/>
                <w:noProof/>
              </w:rPr>
              <w:t>Bezpečnostní rešerše</w:t>
            </w:r>
            <w:r>
              <w:rPr>
                <w:noProof/>
                <w:webHidden/>
              </w:rPr>
              <w:tab/>
            </w:r>
            <w:r>
              <w:rPr>
                <w:noProof/>
                <w:webHidden/>
              </w:rPr>
              <w:fldChar w:fldCharType="begin"/>
            </w:r>
            <w:r>
              <w:rPr>
                <w:noProof/>
                <w:webHidden/>
              </w:rPr>
              <w:instrText xml:space="preserve"> PAGEREF _Toc224065443 \h </w:instrText>
            </w:r>
            <w:r>
              <w:rPr>
                <w:noProof/>
                <w:webHidden/>
              </w:rPr>
            </w:r>
            <w:r>
              <w:rPr>
                <w:noProof/>
                <w:webHidden/>
              </w:rPr>
              <w:fldChar w:fldCharType="separate"/>
            </w:r>
            <w:r>
              <w:rPr>
                <w:noProof/>
                <w:webHidden/>
              </w:rPr>
              <w:t>26</w:t>
            </w:r>
            <w:r>
              <w:rPr>
                <w:noProof/>
                <w:webHidden/>
              </w:rPr>
              <w:fldChar w:fldCharType="end"/>
            </w:r>
          </w:hyperlink>
        </w:p>
        <w:p w14:paraId="245ABC71" w14:textId="75711683" w:rsidR="0097503F" w:rsidRDefault="0097503F">
          <w:pPr>
            <w:pStyle w:val="Obsah3"/>
            <w:rPr>
              <w:rFonts w:eastAsiaTheme="minorEastAsia"/>
              <w:noProof/>
              <w:kern w:val="2"/>
              <w:szCs w:val="24"/>
              <w:lang w:eastAsia="cs-CZ"/>
              <w14:ligatures w14:val="standardContextual"/>
            </w:rPr>
          </w:pPr>
          <w:hyperlink w:anchor="_Toc224065444" w:history="1">
            <w:r w:rsidRPr="00593488">
              <w:rPr>
                <w:rStyle w:val="Hypertextovodkaz"/>
                <w:noProof/>
              </w:rPr>
              <w:t>4.1.1</w:t>
            </w:r>
            <w:r>
              <w:rPr>
                <w:rFonts w:eastAsiaTheme="minorEastAsia"/>
                <w:noProof/>
                <w:kern w:val="2"/>
                <w:szCs w:val="24"/>
                <w:lang w:eastAsia="cs-CZ"/>
                <w14:ligatures w14:val="standardContextual"/>
              </w:rPr>
              <w:tab/>
            </w:r>
            <w:r w:rsidRPr="00593488">
              <w:rPr>
                <w:rStyle w:val="Hypertextovodkaz"/>
                <w:noProof/>
              </w:rPr>
              <w:t>Middleware + CORS (23)</w:t>
            </w:r>
            <w:r>
              <w:rPr>
                <w:noProof/>
                <w:webHidden/>
              </w:rPr>
              <w:tab/>
            </w:r>
            <w:r>
              <w:rPr>
                <w:noProof/>
                <w:webHidden/>
              </w:rPr>
              <w:fldChar w:fldCharType="begin"/>
            </w:r>
            <w:r>
              <w:rPr>
                <w:noProof/>
                <w:webHidden/>
              </w:rPr>
              <w:instrText xml:space="preserve"> PAGEREF _Toc224065444 \h </w:instrText>
            </w:r>
            <w:r>
              <w:rPr>
                <w:noProof/>
                <w:webHidden/>
              </w:rPr>
            </w:r>
            <w:r>
              <w:rPr>
                <w:noProof/>
                <w:webHidden/>
              </w:rPr>
              <w:fldChar w:fldCharType="separate"/>
            </w:r>
            <w:r>
              <w:rPr>
                <w:noProof/>
                <w:webHidden/>
              </w:rPr>
              <w:t>26</w:t>
            </w:r>
            <w:r>
              <w:rPr>
                <w:noProof/>
                <w:webHidden/>
              </w:rPr>
              <w:fldChar w:fldCharType="end"/>
            </w:r>
          </w:hyperlink>
        </w:p>
        <w:p w14:paraId="47FBF259" w14:textId="6975B1C4" w:rsidR="0097503F" w:rsidRDefault="0097503F">
          <w:pPr>
            <w:pStyle w:val="Obsah3"/>
            <w:rPr>
              <w:rFonts w:eastAsiaTheme="minorEastAsia"/>
              <w:noProof/>
              <w:kern w:val="2"/>
              <w:szCs w:val="24"/>
              <w:lang w:eastAsia="cs-CZ"/>
              <w14:ligatures w14:val="standardContextual"/>
            </w:rPr>
          </w:pPr>
          <w:hyperlink w:anchor="_Toc224065445" w:history="1">
            <w:r w:rsidRPr="00593488">
              <w:rPr>
                <w:rStyle w:val="Hypertextovodkaz"/>
                <w:noProof/>
              </w:rPr>
              <w:t>4.1.2</w:t>
            </w:r>
            <w:r>
              <w:rPr>
                <w:rFonts w:eastAsiaTheme="minorEastAsia"/>
                <w:noProof/>
                <w:kern w:val="2"/>
                <w:szCs w:val="24"/>
                <w:lang w:eastAsia="cs-CZ"/>
                <w14:ligatures w14:val="standardContextual"/>
              </w:rPr>
              <w:tab/>
            </w:r>
            <w:r w:rsidRPr="00593488">
              <w:rPr>
                <w:rStyle w:val="Hypertextovodkaz"/>
                <w:noProof/>
              </w:rPr>
              <w:t>Prompt limit cookies (24)</w:t>
            </w:r>
            <w:r>
              <w:rPr>
                <w:noProof/>
                <w:webHidden/>
              </w:rPr>
              <w:tab/>
            </w:r>
            <w:r>
              <w:rPr>
                <w:noProof/>
                <w:webHidden/>
              </w:rPr>
              <w:fldChar w:fldCharType="begin"/>
            </w:r>
            <w:r>
              <w:rPr>
                <w:noProof/>
                <w:webHidden/>
              </w:rPr>
              <w:instrText xml:space="preserve"> PAGEREF _Toc224065445 \h </w:instrText>
            </w:r>
            <w:r>
              <w:rPr>
                <w:noProof/>
                <w:webHidden/>
              </w:rPr>
            </w:r>
            <w:r>
              <w:rPr>
                <w:noProof/>
                <w:webHidden/>
              </w:rPr>
              <w:fldChar w:fldCharType="separate"/>
            </w:r>
            <w:r>
              <w:rPr>
                <w:noProof/>
                <w:webHidden/>
              </w:rPr>
              <w:t>26</w:t>
            </w:r>
            <w:r>
              <w:rPr>
                <w:noProof/>
                <w:webHidden/>
              </w:rPr>
              <w:fldChar w:fldCharType="end"/>
            </w:r>
          </w:hyperlink>
        </w:p>
        <w:p w14:paraId="278D1C1F" w14:textId="019C1B62" w:rsidR="0097503F" w:rsidRDefault="0097503F">
          <w:pPr>
            <w:pStyle w:val="Obsah3"/>
            <w:rPr>
              <w:rFonts w:eastAsiaTheme="minorEastAsia"/>
              <w:noProof/>
              <w:kern w:val="2"/>
              <w:szCs w:val="24"/>
              <w:lang w:eastAsia="cs-CZ"/>
              <w14:ligatures w14:val="standardContextual"/>
            </w:rPr>
          </w:pPr>
          <w:hyperlink w:anchor="_Toc224065446" w:history="1">
            <w:r w:rsidRPr="00593488">
              <w:rPr>
                <w:rStyle w:val="Hypertextovodkaz"/>
                <w:noProof/>
              </w:rPr>
              <w:t>4.1.3</w:t>
            </w:r>
            <w:r>
              <w:rPr>
                <w:rFonts w:eastAsiaTheme="minorEastAsia"/>
                <w:noProof/>
                <w:kern w:val="2"/>
                <w:szCs w:val="24"/>
                <w:lang w:eastAsia="cs-CZ"/>
                <w14:ligatures w14:val="standardContextual"/>
              </w:rPr>
              <w:tab/>
            </w:r>
            <w:r w:rsidRPr="00593488">
              <w:rPr>
                <w:rStyle w:val="Hypertextovodkaz"/>
                <w:noProof/>
              </w:rPr>
              <w:t>Zabezpečení administrativního rozhraní</w:t>
            </w:r>
            <w:r>
              <w:rPr>
                <w:noProof/>
                <w:webHidden/>
              </w:rPr>
              <w:tab/>
            </w:r>
            <w:r>
              <w:rPr>
                <w:noProof/>
                <w:webHidden/>
              </w:rPr>
              <w:fldChar w:fldCharType="begin"/>
            </w:r>
            <w:r>
              <w:rPr>
                <w:noProof/>
                <w:webHidden/>
              </w:rPr>
              <w:instrText xml:space="preserve"> PAGEREF _Toc224065446 \h </w:instrText>
            </w:r>
            <w:r>
              <w:rPr>
                <w:noProof/>
                <w:webHidden/>
              </w:rPr>
            </w:r>
            <w:r>
              <w:rPr>
                <w:noProof/>
                <w:webHidden/>
              </w:rPr>
              <w:fldChar w:fldCharType="separate"/>
            </w:r>
            <w:r>
              <w:rPr>
                <w:noProof/>
                <w:webHidden/>
              </w:rPr>
              <w:t>27</w:t>
            </w:r>
            <w:r>
              <w:rPr>
                <w:noProof/>
                <w:webHidden/>
              </w:rPr>
              <w:fldChar w:fldCharType="end"/>
            </w:r>
          </w:hyperlink>
        </w:p>
        <w:p w14:paraId="6B7C984B" w14:textId="2C68E41F" w:rsidR="0097503F" w:rsidRDefault="0097503F">
          <w:pPr>
            <w:pStyle w:val="Obsah3"/>
            <w:rPr>
              <w:rFonts w:eastAsiaTheme="minorEastAsia"/>
              <w:noProof/>
              <w:kern w:val="2"/>
              <w:szCs w:val="24"/>
              <w:lang w:eastAsia="cs-CZ"/>
              <w14:ligatures w14:val="standardContextual"/>
            </w:rPr>
          </w:pPr>
          <w:hyperlink w:anchor="_Toc224065447" w:history="1">
            <w:r w:rsidRPr="00593488">
              <w:rPr>
                <w:rStyle w:val="Hypertextovodkaz"/>
                <w:noProof/>
              </w:rPr>
              <w:t>4.1.4</w:t>
            </w:r>
            <w:r>
              <w:rPr>
                <w:rFonts w:eastAsiaTheme="minorEastAsia"/>
                <w:noProof/>
                <w:kern w:val="2"/>
                <w:szCs w:val="24"/>
                <w:lang w:eastAsia="cs-CZ"/>
                <w14:ligatures w14:val="standardContextual"/>
              </w:rPr>
              <w:tab/>
            </w:r>
            <w:r w:rsidRPr="00593488">
              <w:rPr>
                <w:rStyle w:val="Hypertextovodkaz"/>
                <w:noProof/>
              </w:rPr>
              <w:t>Heartbeat endpoint</w:t>
            </w:r>
            <w:r>
              <w:rPr>
                <w:noProof/>
                <w:webHidden/>
              </w:rPr>
              <w:tab/>
            </w:r>
            <w:r>
              <w:rPr>
                <w:noProof/>
                <w:webHidden/>
              </w:rPr>
              <w:fldChar w:fldCharType="begin"/>
            </w:r>
            <w:r>
              <w:rPr>
                <w:noProof/>
                <w:webHidden/>
              </w:rPr>
              <w:instrText xml:space="preserve"> PAGEREF _Toc224065447 \h </w:instrText>
            </w:r>
            <w:r>
              <w:rPr>
                <w:noProof/>
                <w:webHidden/>
              </w:rPr>
            </w:r>
            <w:r>
              <w:rPr>
                <w:noProof/>
                <w:webHidden/>
              </w:rPr>
              <w:fldChar w:fldCharType="separate"/>
            </w:r>
            <w:r>
              <w:rPr>
                <w:noProof/>
                <w:webHidden/>
              </w:rPr>
              <w:t>27</w:t>
            </w:r>
            <w:r>
              <w:rPr>
                <w:noProof/>
                <w:webHidden/>
              </w:rPr>
              <w:fldChar w:fldCharType="end"/>
            </w:r>
          </w:hyperlink>
        </w:p>
        <w:p w14:paraId="25EB5694" w14:textId="737663CE" w:rsidR="0097503F" w:rsidRDefault="0097503F">
          <w:pPr>
            <w:pStyle w:val="Obsah1"/>
            <w:tabs>
              <w:tab w:val="left" w:pos="720"/>
            </w:tabs>
            <w:rPr>
              <w:rFonts w:eastAsiaTheme="minorEastAsia"/>
              <w:noProof/>
              <w:kern w:val="2"/>
              <w:szCs w:val="24"/>
              <w:lang w:eastAsia="cs-CZ"/>
              <w14:ligatures w14:val="standardContextual"/>
            </w:rPr>
          </w:pPr>
          <w:hyperlink w:anchor="_Toc224065448" w:history="1">
            <w:r w:rsidRPr="00593488">
              <w:rPr>
                <w:rStyle w:val="Hypertextovodkaz"/>
                <w:noProof/>
              </w:rPr>
              <w:t>5</w:t>
            </w:r>
            <w:r>
              <w:rPr>
                <w:rFonts w:eastAsiaTheme="minorEastAsia"/>
                <w:noProof/>
                <w:kern w:val="2"/>
                <w:szCs w:val="24"/>
                <w:lang w:eastAsia="cs-CZ"/>
                <w14:ligatures w14:val="standardContextual"/>
              </w:rPr>
              <w:tab/>
            </w:r>
            <w:r w:rsidRPr="00593488">
              <w:rPr>
                <w:rStyle w:val="Hypertextovodkaz"/>
                <w:noProof/>
              </w:rPr>
              <w:t>Identifikované problémy a jejich řešení</w:t>
            </w:r>
            <w:r>
              <w:rPr>
                <w:noProof/>
                <w:webHidden/>
              </w:rPr>
              <w:tab/>
            </w:r>
            <w:r>
              <w:rPr>
                <w:noProof/>
                <w:webHidden/>
              </w:rPr>
              <w:fldChar w:fldCharType="begin"/>
            </w:r>
            <w:r>
              <w:rPr>
                <w:noProof/>
                <w:webHidden/>
              </w:rPr>
              <w:instrText xml:space="preserve"> PAGEREF _Toc224065448 \h </w:instrText>
            </w:r>
            <w:r>
              <w:rPr>
                <w:noProof/>
                <w:webHidden/>
              </w:rPr>
            </w:r>
            <w:r>
              <w:rPr>
                <w:noProof/>
                <w:webHidden/>
              </w:rPr>
              <w:fldChar w:fldCharType="separate"/>
            </w:r>
            <w:r>
              <w:rPr>
                <w:noProof/>
                <w:webHidden/>
              </w:rPr>
              <w:t>28</w:t>
            </w:r>
            <w:r>
              <w:rPr>
                <w:noProof/>
                <w:webHidden/>
              </w:rPr>
              <w:fldChar w:fldCharType="end"/>
            </w:r>
          </w:hyperlink>
        </w:p>
        <w:p w14:paraId="506543CE" w14:textId="677F6242" w:rsidR="0097503F" w:rsidRDefault="0097503F">
          <w:pPr>
            <w:pStyle w:val="Obsah2"/>
            <w:rPr>
              <w:rFonts w:eastAsiaTheme="minorEastAsia"/>
              <w:noProof/>
              <w:kern w:val="2"/>
              <w:szCs w:val="24"/>
              <w:lang w:eastAsia="cs-CZ"/>
              <w14:ligatures w14:val="standardContextual"/>
            </w:rPr>
          </w:pPr>
          <w:hyperlink w:anchor="_Toc224065449" w:history="1">
            <w:r w:rsidRPr="00593488">
              <w:rPr>
                <w:rStyle w:val="Hypertextovodkaz"/>
                <w:noProof/>
              </w:rPr>
              <w:t>5.1</w:t>
            </w:r>
            <w:r>
              <w:rPr>
                <w:rFonts w:eastAsiaTheme="minorEastAsia"/>
                <w:noProof/>
                <w:kern w:val="2"/>
                <w:szCs w:val="24"/>
                <w:lang w:eastAsia="cs-CZ"/>
                <w14:ligatures w14:val="standardContextual"/>
              </w:rPr>
              <w:tab/>
            </w:r>
            <w:r w:rsidRPr="00593488">
              <w:rPr>
                <w:rStyle w:val="Hypertextovodkaz"/>
                <w:noProof/>
              </w:rPr>
              <w:t>Kontejnerizační a konfigurační problémy</w:t>
            </w:r>
            <w:r>
              <w:rPr>
                <w:noProof/>
                <w:webHidden/>
              </w:rPr>
              <w:tab/>
            </w:r>
            <w:r>
              <w:rPr>
                <w:noProof/>
                <w:webHidden/>
              </w:rPr>
              <w:fldChar w:fldCharType="begin"/>
            </w:r>
            <w:r>
              <w:rPr>
                <w:noProof/>
                <w:webHidden/>
              </w:rPr>
              <w:instrText xml:space="preserve"> PAGEREF _Toc224065449 \h </w:instrText>
            </w:r>
            <w:r>
              <w:rPr>
                <w:noProof/>
                <w:webHidden/>
              </w:rPr>
            </w:r>
            <w:r>
              <w:rPr>
                <w:noProof/>
                <w:webHidden/>
              </w:rPr>
              <w:fldChar w:fldCharType="separate"/>
            </w:r>
            <w:r>
              <w:rPr>
                <w:noProof/>
                <w:webHidden/>
              </w:rPr>
              <w:t>28</w:t>
            </w:r>
            <w:r>
              <w:rPr>
                <w:noProof/>
                <w:webHidden/>
              </w:rPr>
              <w:fldChar w:fldCharType="end"/>
            </w:r>
          </w:hyperlink>
        </w:p>
        <w:p w14:paraId="57E72015" w14:textId="43C2E615" w:rsidR="0097503F" w:rsidRDefault="0097503F">
          <w:pPr>
            <w:pStyle w:val="Obsah2"/>
            <w:rPr>
              <w:rFonts w:eastAsiaTheme="minorEastAsia"/>
              <w:noProof/>
              <w:kern w:val="2"/>
              <w:szCs w:val="24"/>
              <w:lang w:eastAsia="cs-CZ"/>
              <w14:ligatures w14:val="standardContextual"/>
            </w:rPr>
          </w:pPr>
          <w:hyperlink w:anchor="_Toc224065450" w:history="1">
            <w:r w:rsidRPr="00593488">
              <w:rPr>
                <w:rStyle w:val="Hypertextovodkaz"/>
                <w:noProof/>
              </w:rPr>
              <w:t>5.2</w:t>
            </w:r>
            <w:r>
              <w:rPr>
                <w:rFonts w:eastAsiaTheme="minorEastAsia"/>
                <w:noProof/>
                <w:kern w:val="2"/>
                <w:szCs w:val="24"/>
                <w:lang w:eastAsia="cs-CZ"/>
                <w14:ligatures w14:val="standardContextual"/>
              </w:rPr>
              <w:tab/>
            </w:r>
            <w:r w:rsidRPr="00593488">
              <w:rPr>
                <w:rStyle w:val="Hypertextovodkaz"/>
                <w:noProof/>
              </w:rPr>
              <w:t>Problémy integrace vektorové databáze</w:t>
            </w:r>
            <w:r>
              <w:rPr>
                <w:noProof/>
                <w:webHidden/>
              </w:rPr>
              <w:tab/>
            </w:r>
            <w:r>
              <w:rPr>
                <w:noProof/>
                <w:webHidden/>
              </w:rPr>
              <w:fldChar w:fldCharType="begin"/>
            </w:r>
            <w:r>
              <w:rPr>
                <w:noProof/>
                <w:webHidden/>
              </w:rPr>
              <w:instrText xml:space="preserve"> PAGEREF _Toc224065450 \h </w:instrText>
            </w:r>
            <w:r>
              <w:rPr>
                <w:noProof/>
                <w:webHidden/>
              </w:rPr>
            </w:r>
            <w:r>
              <w:rPr>
                <w:noProof/>
                <w:webHidden/>
              </w:rPr>
              <w:fldChar w:fldCharType="separate"/>
            </w:r>
            <w:r>
              <w:rPr>
                <w:noProof/>
                <w:webHidden/>
              </w:rPr>
              <w:t>28</w:t>
            </w:r>
            <w:r>
              <w:rPr>
                <w:noProof/>
                <w:webHidden/>
              </w:rPr>
              <w:fldChar w:fldCharType="end"/>
            </w:r>
          </w:hyperlink>
        </w:p>
        <w:p w14:paraId="58C6B532" w14:textId="01DF234C" w:rsidR="0097503F" w:rsidRDefault="0097503F">
          <w:pPr>
            <w:pStyle w:val="Obsah2"/>
            <w:rPr>
              <w:rFonts w:eastAsiaTheme="minorEastAsia"/>
              <w:noProof/>
              <w:kern w:val="2"/>
              <w:szCs w:val="24"/>
              <w:lang w:eastAsia="cs-CZ"/>
              <w14:ligatures w14:val="standardContextual"/>
            </w:rPr>
          </w:pPr>
          <w:hyperlink w:anchor="_Toc224065451" w:history="1">
            <w:r w:rsidRPr="00593488">
              <w:rPr>
                <w:rStyle w:val="Hypertextovodkaz"/>
                <w:noProof/>
              </w:rPr>
              <w:t>5.3</w:t>
            </w:r>
            <w:r>
              <w:rPr>
                <w:rFonts w:eastAsiaTheme="minorEastAsia"/>
                <w:noProof/>
                <w:kern w:val="2"/>
                <w:szCs w:val="24"/>
                <w:lang w:eastAsia="cs-CZ"/>
                <w14:ligatures w14:val="standardContextual"/>
              </w:rPr>
              <w:tab/>
            </w:r>
            <w:r w:rsidRPr="00593488">
              <w:rPr>
                <w:rStyle w:val="Hypertextovodkaz"/>
                <w:noProof/>
              </w:rPr>
              <w:t>Multijazyčné prostředí projektu</w:t>
            </w:r>
            <w:r>
              <w:rPr>
                <w:noProof/>
                <w:webHidden/>
              </w:rPr>
              <w:tab/>
            </w:r>
            <w:r>
              <w:rPr>
                <w:noProof/>
                <w:webHidden/>
              </w:rPr>
              <w:fldChar w:fldCharType="begin"/>
            </w:r>
            <w:r>
              <w:rPr>
                <w:noProof/>
                <w:webHidden/>
              </w:rPr>
              <w:instrText xml:space="preserve"> PAGEREF _Toc224065451 \h </w:instrText>
            </w:r>
            <w:r>
              <w:rPr>
                <w:noProof/>
                <w:webHidden/>
              </w:rPr>
            </w:r>
            <w:r>
              <w:rPr>
                <w:noProof/>
                <w:webHidden/>
              </w:rPr>
              <w:fldChar w:fldCharType="separate"/>
            </w:r>
            <w:r>
              <w:rPr>
                <w:noProof/>
                <w:webHidden/>
              </w:rPr>
              <w:t>29</w:t>
            </w:r>
            <w:r>
              <w:rPr>
                <w:noProof/>
                <w:webHidden/>
              </w:rPr>
              <w:fldChar w:fldCharType="end"/>
            </w:r>
          </w:hyperlink>
        </w:p>
        <w:p w14:paraId="5A222AC3" w14:textId="557DF39C" w:rsidR="0097503F" w:rsidRDefault="0097503F">
          <w:pPr>
            <w:pStyle w:val="Obsah2"/>
            <w:rPr>
              <w:rFonts w:eastAsiaTheme="minorEastAsia"/>
              <w:noProof/>
              <w:kern w:val="2"/>
              <w:szCs w:val="24"/>
              <w:lang w:eastAsia="cs-CZ"/>
              <w14:ligatures w14:val="standardContextual"/>
            </w:rPr>
          </w:pPr>
          <w:hyperlink w:anchor="_Toc224065452" w:history="1">
            <w:r w:rsidRPr="00593488">
              <w:rPr>
                <w:rStyle w:val="Hypertextovodkaz"/>
                <w:noProof/>
              </w:rPr>
              <w:t>5.4</w:t>
            </w:r>
            <w:r>
              <w:rPr>
                <w:rFonts w:eastAsiaTheme="minorEastAsia"/>
                <w:noProof/>
                <w:kern w:val="2"/>
                <w:szCs w:val="24"/>
                <w:lang w:eastAsia="cs-CZ"/>
                <w14:ligatures w14:val="standardContextual"/>
              </w:rPr>
              <w:tab/>
            </w:r>
            <w:r w:rsidRPr="00593488">
              <w:rPr>
                <w:rStyle w:val="Hypertextovodkaz"/>
                <w:noProof/>
              </w:rPr>
              <w:t>Problematika RAG struktury</w:t>
            </w:r>
            <w:r>
              <w:rPr>
                <w:noProof/>
                <w:webHidden/>
              </w:rPr>
              <w:tab/>
            </w:r>
            <w:r>
              <w:rPr>
                <w:noProof/>
                <w:webHidden/>
              </w:rPr>
              <w:fldChar w:fldCharType="begin"/>
            </w:r>
            <w:r>
              <w:rPr>
                <w:noProof/>
                <w:webHidden/>
              </w:rPr>
              <w:instrText xml:space="preserve"> PAGEREF _Toc224065452 \h </w:instrText>
            </w:r>
            <w:r>
              <w:rPr>
                <w:noProof/>
                <w:webHidden/>
              </w:rPr>
            </w:r>
            <w:r>
              <w:rPr>
                <w:noProof/>
                <w:webHidden/>
              </w:rPr>
              <w:fldChar w:fldCharType="separate"/>
            </w:r>
            <w:r>
              <w:rPr>
                <w:noProof/>
                <w:webHidden/>
              </w:rPr>
              <w:t>29</w:t>
            </w:r>
            <w:r>
              <w:rPr>
                <w:noProof/>
                <w:webHidden/>
              </w:rPr>
              <w:fldChar w:fldCharType="end"/>
            </w:r>
          </w:hyperlink>
        </w:p>
        <w:p w14:paraId="6BCF4E62" w14:textId="41E2883E" w:rsidR="0097503F" w:rsidRDefault="0097503F">
          <w:pPr>
            <w:pStyle w:val="Obsah3"/>
            <w:rPr>
              <w:rFonts w:eastAsiaTheme="minorEastAsia"/>
              <w:noProof/>
              <w:kern w:val="2"/>
              <w:szCs w:val="24"/>
              <w:lang w:eastAsia="cs-CZ"/>
              <w14:ligatures w14:val="standardContextual"/>
            </w:rPr>
          </w:pPr>
          <w:hyperlink w:anchor="_Toc224065453" w:history="1">
            <w:r w:rsidRPr="00593488">
              <w:rPr>
                <w:rStyle w:val="Hypertextovodkaz"/>
                <w:noProof/>
              </w:rPr>
              <w:t>5.4.1</w:t>
            </w:r>
            <w:r>
              <w:rPr>
                <w:rFonts w:eastAsiaTheme="minorEastAsia"/>
                <w:noProof/>
                <w:kern w:val="2"/>
                <w:szCs w:val="24"/>
                <w:lang w:eastAsia="cs-CZ"/>
                <w14:ligatures w14:val="standardContextual"/>
              </w:rPr>
              <w:tab/>
            </w:r>
            <w:r w:rsidRPr="00593488">
              <w:rPr>
                <w:rStyle w:val="Hypertextovodkaz"/>
                <w:noProof/>
              </w:rPr>
              <w:t>RAG struktura v katalogu</w:t>
            </w:r>
            <w:r>
              <w:rPr>
                <w:noProof/>
                <w:webHidden/>
              </w:rPr>
              <w:tab/>
            </w:r>
            <w:r>
              <w:rPr>
                <w:noProof/>
                <w:webHidden/>
              </w:rPr>
              <w:fldChar w:fldCharType="begin"/>
            </w:r>
            <w:r>
              <w:rPr>
                <w:noProof/>
                <w:webHidden/>
              </w:rPr>
              <w:instrText xml:space="preserve"> PAGEREF _Toc224065453 \h </w:instrText>
            </w:r>
            <w:r>
              <w:rPr>
                <w:noProof/>
                <w:webHidden/>
              </w:rPr>
            </w:r>
            <w:r>
              <w:rPr>
                <w:noProof/>
                <w:webHidden/>
              </w:rPr>
              <w:fldChar w:fldCharType="separate"/>
            </w:r>
            <w:r>
              <w:rPr>
                <w:noProof/>
                <w:webHidden/>
              </w:rPr>
              <w:t>29</w:t>
            </w:r>
            <w:r>
              <w:rPr>
                <w:noProof/>
                <w:webHidden/>
              </w:rPr>
              <w:fldChar w:fldCharType="end"/>
            </w:r>
          </w:hyperlink>
        </w:p>
        <w:p w14:paraId="0AFEF3C0" w14:textId="2EA587BB" w:rsidR="0097503F" w:rsidRDefault="0097503F">
          <w:pPr>
            <w:pStyle w:val="Obsah3"/>
            <w:rPr>
              <w:rFonts w:eastAsiaTheme="minorEastAsia"/>
              <w:noProof/>
              <w:kern w:val="2"/>
              <w:szCs w:val="24"/>
              <w:lang w:eastAsia="cs-CZ"/>
              <w14:ligatures w14:val="standardContextual"/>
            </w:rPr>
          </w:pPr>
          <w:hyperlink w:anchor="_Toc224065454" w:history="1">
            <w:r w:rsidRPr="00593488">
              <w:rPr>
                <w:rStyle w:val="Hypertextovodkaz"/>
                <w:noProof/>
              </w:rPr>
              <w:t>5.4.2</w:t>
            </w:r>
            <w:r>
              <w:rPr>
                <w:rFonts w:eastAsiaTheme="minorEastAsia"/>
                <w:noProof/>
                <w:kern w:val="2"/>
                <w:szCs w:val="24"/>
                <w:lang w:eastAsia="cs-CZ"/>
                <w14:ligatures w14:val="standardContextual"/>
              </w:rPr>
              <w:tab/>
            </w:r>
            <w:r w:rsidRPr="00593488">
              <w:rPr>
                <w:rStyle w:val="Hypertextovodkaz"/>
                <w:noProof/>
              </w:rPr>
              <w:t>RAG struktura ve webové stránce</w:t>
            </w:r>
            <w:r>
              <w:rPr>
                <w:noProof/>
                <w:webHidden/>
              </w:rPr>
              <w:tab/>
            </w:r>
            <w:r>
              <w:rPr>
                <w:noProof/>
                <w:webHidden/>
              </w:rPr>
              <w:fldChar w:fldCharType="begin"/>
            </w:r>
            <w:r>
              <w:rPr>
                <w:noProof/>
                <w:webHidden/>
              </w:rPr>
              <w:instrText xml:space="preserve"> PAGEREF _Toc224065454 \h </w:instrText>
            </w:r>
            <w:r>
              <w:rPr>
                <w:noProof/>
                <w:webHidden/>
              </w:rPr>
            </w:r>
            <w:r>
              <w:rPr>
                <w:noProof/>
                <w:webHidden/>
              </w:rPr>
              <w:fldChar w:fldCharType="separate"/>
            </w:r>
            <w:r>
              <w:rPr>
                <w:noProof/>
                <w:webHidden/>
              </w:rPr>
              <w:t>29</w:t>
            </w:r>
            <w:r>
              <w:rPr>
                <w:noProof/>
                <w:webHidden/>
              </w:rPr>
              <w:fldChar w:fldCharType="end"/>
            </w:r>
          </w:hyperlink>
        </w:p>
        <w:p w14:paraId="71D9C0D3" w14:textId="1769437C" w:rsidR="0097503F" w:rsidRDefault="0097503F">
          <w:pPr>
            <w:pStyle w:val="Obsah3"/>
            <w:rPr>
              <w:rFonts w:eastAsiaTheme="minorEastAsia"/>
              <w:noProof/>
              <w:kern w:val="2"/>
              <w:szCs w:val="24"/>
              <w:lang w:eastAsia="cs-CZ"/>
              <w14:ligatures w14:val="standardContextual"/>
            </w:rPr>
          </w:pPr>
          <w:hyperlink w:anchor="_Toc224065455" w:history="1">
            <w:r w:rsidRPr="00593488">
              <w:rPr>
                <w:rStyle w:val="Hypertextovodkaz"/>
                <w:noProof/>
              </w:rPr>
              <w:t>5.4.3</w:t>
            </w:r>
            <w:r>
              <w:rPr>
                <w:rFonts w:eastAsiaTheme="minorEastAsia"/>
                <w:noProof/>
                <w:kern w:val="2"/>
                <w:szCs w:val="24"/>
                <w:lang w:eastAsia="cs-CZ"/>
                <w14:ligatures w14:val="standardContextual"/>
              </w:rPr>
              <w:tab/>
            </w:r>
            <w:r w:rsidRPr="00593488">
              <w:rPr>
                <w:rStyle w:val="Hypertextovodkaz"/>
                <w:noProof/>
              </w:rPr>
              <w:t>Refaktorizace a stabilizace systému</w:t>
            </w:r>
            <w:r>
              <w:rPr>
                <w:noProof/>
                <w:webHidden/>
              </w:rPr>
              <w:tab/>
            </w:r>
            <w:r>
              <w:rPr>
                <w:noProof/>
                <w:webHidden/>
              </w:rPr>
              <w:fldChar w:fldCharType="begin"/>
            </w:r>
            <w:r>
              <w:rPr>
                <w:noProof/>
                <w:webHidden/>
              </w:rPr>
              <w:instrText xml:space="preserve"> PAGEREF _Toc224065455 \h </w:instrText>
            </w:r>
            <w:r>
              <w:rPr>
                <w:noProof/>
                <w:webHidden/>
              </w:rPr>
            </w:r>
            <w:r>
              <w:rPr>
                <w:noProof/>
                <w:webHidden/>
              </w:rPr>
              <w:fldChar w:fldCharType="separate"/>
            </w:r>
            <w:r>
              <w:rPr>
                <w:noProof/>
                <w:webHidden/>
              </w:rPr>
              <w:t>30</w:t>
            </w:r>
            <w:r>
              <w:rPr>
                <w:noProof/>
                <w:webHidden/>
              </w:rPr>
              <w:fldChar w:fldCharType="end"/>
            </w:r>
          </w:hyperlink>
        </w:p>
        <w:p w14:paraId="49C741B5" w14:textId="30811B63" w:rsidR="0097503F" w:rsidRDefault="0097503F">
          <w:pPr>
            <w:pStyle w:val="Obsah1"/>
            <w:tabs>
              <w:tab w:val="left" w:pos="720"/>
            </w:tabs>
            <w:rPr>
              <w:rFonts w:eastAsiaTheme="minorEastAsia"/>
              <w:noProof/>
              <w:kern w:val="2"/>
              <w:szCs w:val="24"/>
              <w:lang w:eastAsia="cs-CZ"/>
              <w14:ligatures w14:val="standardContextual"/>
            </w:rPr>
          </w:pPr>
          <w:hyperlink w:anchor="_Toc224065456" w:history="1">
            <w:r w:rsidRPr="00593488">
              <w:rPr>
                <w:rStyle w:val="Hypertextovodkaz"/>
                <w:noProof/>
              </w:rPr>
              <w:t>6</w:t>
            </w:r>
            <w:r>
              <w:rPr>
                <w:rFonts w:eastAsiaTheme="minorEastAsia"/>
                <w:noProof/>
                <w:kern w:val="2"/>
                <w:szCs w:val="24"/>
                <w:lang w:eastAsia="cs-CZ"/>
                <w14:ligatures w14:val="standardContextual"/>
              </w:rPr>
              <w:tab/>
            </w:r>
            <w:r w:rsidRPr="00593488">
              <w:rPr>
                <w:rStyle w:val="Hypertextovodkaz"/>
                <w:noProof/>
              </w:rPr>
              <w:t>Budoucnost této práce</w:t>
            </w:r>
            <w:r>
              <w:rPr>
                <w:noProof/>
                <w:webHidden/>
              </w:rPr>
              <w:tab/>
            </w:r>
            <w:r>
              <w:rPr>
                <w:noProof/>
                <w:webHidden/>
              </w:rPr>
              <w:fldChar w:fldCharType="begin"/>
            </w:r>
            <w:r>
              <w:rPr>
                <w:noProof/>
                <w:webHidden/>
              </w:rPr>
              <w:instrText xml:space="preserve"> PAGEREF _Toc224065456 \h </w:instrText>
            </w:r>
            <w:r>
              <w:rPr>
                <w:noProof/>
                <w:webHidden/>
              </w:rPr>
            </w:r>
            <w:r>
              <w:rPr>
                <w:noProof/>
                <w:webHidden/>
              </w:rPr>
              <w:fldChar w:fldCharType="separate"/>
            </w:r>
            <w:r>
              <w:rPr>
                <w:noProof/>
                <w:webHidden/>
              </w:rPr>
              <w:t>31</w:t>
            </w:r>
            <w:r>
              <w:rPr>
                <w:noProof/>
                <w:webHidden/>
              </w:rPr>
              <w:fldChar w:fldCharType="end"/>
            </w:r>
          </w:hyperlink>
        </w:p>
        <w:p w14:paraId="7C309BAF" w14:textId="17FADF1E" w:rsidR="0097503F" w:rsidRDefault="0097503F">
          <w:pPr>
            <w:pStyle w:val="Obsah1"/>
            <w:rPr>
              <w:rFonts w:eastAsiaTheme="minorEastAsia"/>
              <w:noProof/>
              <w:kern w:val="2"/>
              <w:szCs w:val="24"/>
              <w:lang w:eastAsia="cs-CZ"/>
              <w14:ligatures w14:val="standardContextual"/>
            </w:rPr>
          </w:pPr>
          <w:hyperlink w:anchor="_Toc224065457" w:history="1">
            <w:r w:rsidRPr="00593488">
              <w:rPr>
                <w:rStyle w:val="Hypertextovodkaz"/>
                <w:noProof/>
              </w:rPr>
              <w:t>Závěr</w:t>
            </w:r>
            <w:r>
              <w:rPr>
                <w:noProof/>
                <w:webHidden/>
              </w:rPr>
              <w:tab/>
            </w:r>
            <w:r>
              <w:rPr>
                <w:noProof/>
                <w:webHidden/>
              </w:rPr>
              <w:fldChar w:fldCharType="begin"/>
            </w:r>
            <w:r>
              <w:rPr>
                <w:noProof/>
                <w:webHidden/>
              </w:rPr>
              <w:instrText xml:space="preserve"> PAGEREF _Toc224065457 \h </w:instrText>
            </w:r>
            <w:r>
              <w:rPr>
                <w:noProof/>
                <w:webHidden/>
              </w:rPr>
            </w:r>
            <w:r>
              <w:rPr>
                <w:noProof/>
                <w:webHidden/>
              </w:rPr>
              <w:fldChar w:fldCharType="separate"/>
            </w:r>
            <w:r>
              <w:rPr>
                <w:noProof/>
                <w:webHidden/>
              </w:rPr>
              <w:t>32</w:t>
            </w:r>
            <w:r>
              <w:rPr>
                <w:noProof/>
                <w:webHidden/>
              </w:rPr>
              <w:fldChar w:fldCharType="end"/>
            </w:r>
          </w:hyperlink>
        </w:p>
        <w:p w14:paraId="6FD18E18" w14:textId="6D8445F4" w:rsidR="0097503F" w:rsidRDefault="0097503F">
          <w:pPr>
            <w:pStyle w:val="Obsah1"/>
            <w:rPr>
              <w:rFonts w:eastAsiaTheme="minorEastAsia"/>
              <w:noProof/>
              <w:kern w:val="2"/>
              <w:szCs w:val="24"/>
              <w:lang w:eastAsia="cs-CZ"/>
              <w14:ligatures w14:val="standardContextual"/>
            </w:rPr>
          </w:pPr>
          <w:hyperlink w:anchor="_Toc224065458" w:history="1">
            <w:r w:rsidRPr="00593488">
              <w:rPr>
                <w:rStyle w:val="Hypertextovodkaz"/>
                <w:noProof/>
              </w:rPr>
              <w:t>Seznam zkratek a odborných výrazů</w:t>
            </w:r>
            <w:r>
              <w:rPr>
                <w:noProof/>
                <w:webHidden/>
              </w:rPr>
              <w:tab/>
            </w:r>
            <w:r>
              <w:rPr>
                <w:noProof/>
                <w:webHidden/>
              </w:rPr>
              <w:fldChar w:fldCharType="begin"/>
            </w:r>
            <w:r>
              <w:rPr>
                <w:noProof/>
                <w:webHidden/>
              </w:rPr>
              <w:instrText xml:space="preserve"> PAGEREF _Toc224065458 \h </w:instrText>
            </w:r>
            <w:r>
              <w:rPr>
                <w:noProof/>
                <w:webHidden/>
              </w:rPr>
            </w:r>
            <w:r>
              <w:rPr>
                <w:noProof/>
                <w:webHidden/>
              </w:rPr>
              <w:fldChar w:fldCharType="separate"/>
            </w:r>
            <w:r>
              <w:rPr>
                <w:noProof/>
                <w:webHidden/>
              </w:rPr>
              <w:t>33</w:t>
            </w:r>
            <w:r>
              <w:rPr>
                <w:noProof/>
                <w:webHidden/>
              </w:rPr>
              <w:fldChar w:fldCharType="end"/>
            </w:r>
          </w:hyperlink>
        </w:p>
        <w:p w14:paraId="554522EE" w14:textId="733A912A" w:rsidR="0097503F" w:rsidRDefault="0097503F">
          <w:pPr>
            <w:pStyle w:val="Obsah1"/>
            <w:rPr>
              <w:rFonts w:eastAsiaTheme="minorEastAsia"/>
              <w:noProof/>
              <w:kern w:val="2"/>
              <w:szCs w:val="24"/>
              <w:lang w:eastAsia="cs-CZ"/>
              <w14:ligatures w14:val="standardContextual"/>
            </w:rPr>
          </w:pPr>
          <w:hyperlink w:anchor="_Toc224065459" w:history="1">
            <w:r w:rsidRPr="00593488">
              <w:rPr>
                <w:rStyle w:val="Hypertextovodkaz"/>
                <w:noProof/>
              </w:rPr>
              <w:t>Seznam obrázků</w:t>
            </w:r>
            <w:r>
              <w:rPr>
                <w:noProof/>
                <w:webHidden/>
              </w:rPr>
              <w:tab/>
            </w:r>
            <w:r>
              <w:rPr>
                <w:noProof/>
                <w:webHidden/>
              </w:rPr>
              <w:fldChar w:fldCharType="begin"/>
            </w:r>
            <w:r>
              <w:rPr>
                <w:noProof/>
                <w:webHidden/>
              </w:rPr>
              <w:instrText xml:space="preserve"> PAGEREF _Toc224065459 \h </w:instrText>
            </w:r>
            <w:r>
              <w:rPr>
                <w:noProof/>
                <w:webHidden/>
              </w:rPr>
            </w:r>
            <w:r>
              <w:rPr>
                <w:noProof/>
                <w:webHidden/>
              </w:rPr>
              <w:fldChar w:fldCharType="separate"/>
            </w:r>
            <w:r>
              <w:rPr>
                <w:noProof/>
                <w:webHidden/>
              </w:rPr>
              <w:t>36</w:t>
            </w:r>
            <w:r>
              <w:rPr>
                <w:noProof/>
                <w:webHidden/>
              </w:rPr>
              <w:fldChar w:fldCharType="end"/>
            </w:r>
          </w:hyperlink>
        </w:p>
        <w:p w14:paraId="5859FA2C" w14:textId="337C7657" w:rsidR="0097503F" w:rsidRDefault="0097503F">
          <w:pPr>
            <w:pStyle w:val="Obsah1"/>
            <w:rPr>
              <w:rFonts w:eastAsiaTheme="minorEastAsia"/>
              <w:noProof/>
              <w:kern w:val="2"/>
              <w:szCs w:val="24"/>
              <w:lang w:eastAsia="cs-CZ"/>
              <w14:ligatures w14:val="standardContextual"/>
            </w:rPr>
          </w:pPr>
          <w:hyperlink w:anchor="_Toc224065460" w:history="1">
            <w:r w:rsidRPr="00593488">
              <w:rPr>
                <w:rStyle w:val="Hypertextovodkaz"/>
                <w:noProof/>
              </w:rPr>
              <w:t>Použité zdroje</w:t>
            </w:r>
            <w:r>
              <w:rPr>
                <w:noProof/>
                <w:webHidden/>
              </w:rPr>
              <w:tab/>
            </w:r>
            <w:r>
              <w:rPr>
                <w:noProof/>
                <w:webHidden/>
              </w:rPr>
              <w:fldChar w:fldCharType="begin"/>
            </w:r>
            <w:r>
              <w:rPr>
                <w:noProof/>
                <w:webHidden/>
              </w:rPr>
              <w:instrText xml:space="preserve"> PAGEREF _Toc224065460 \h </w:instrText>
            </w:r>
            <w:r>
              <w:rPr>
                <w:noProof/>
                <w:webHidden/>
              </w:rPr>
            </w:r>
            <w:r>
              <w:rPr>
                <w:noProof/>
                <w:webHidden/>
              </w:rPr>
              <w:fldChar w:fldCharType="separate"/>
            </w:r>
            <w:r>
              <w:rPr>
                <w:noProof/>
                <w:webHidden/>
              </w:rPr>
              <w:t>37</w:t>
            </w:r>
            <w:r>
              <w:rPr>
                <w:noProof/>
                <w:webHidden/>
              </w:rPr>
              <w:fldChar w:fldCharType="end"/>
            </w:r>
          </w:hyperlink>
        </w:p>
        <w:p w14:paraId="0EDF518A" w14:textId="25FC995B" w:rsidR="0097503F" w:rsidRDefault="0097503F">
          <w:pPr>
            <w:pStyle w:val="Obsah1"/>
            <w:tabs>
              <w:tab w:val="left" w:pos="720"/>
            </w:tabs>
            <w:rPr>
              <w:rFonts w:eastAsiaTheme="minorEastAsia"/>
              <w:noProof/>
              <w:kern w:val="2"/>
              <w:szCs w:val="24"/>
              <w:lang w:eastAsia="cs-CZ"/>
              <w14:ligatures w14:val="standardContextual"/>
            </w:rPr>
          </w:pPr>
          <w:hyperlink w:anchor="_Toc224065461" w:history="1">
            <w:r w:rsidRPr="00593488">
              <w:rPr>
                <w:rStyle w:val="Hypertextovodkaz"/>
                <w:noProof/>
              </w:rPr>
              <w:t>A.</w:t>
            </w:r>
            <w:r>
              <w:rPr>
                <w:rFonts w:eastAsiaTheme="minorEastAsia"/>
                <w:noProof/>
                <w:kern w:val="2"/>
                <w:szCs w:val="24"/>
                <w:lang w:eastAsia="cs-CZ"/>
                <w14:ligatures w14:val="standardContextual"/>
              </w:rPr>
              <w:tab/>
            </w:r>
            <w:r w:rsidRPr="00593488">
              <w:rPr>
                <w:rStyle w:val="Hypertextovodkaz"/>
                <w:noProof/>
              </w:rPr>
              <w:t>Seznam přiložených souborů</w:t>
            </w:r>
            <w:r>
              <w:rPr>
                <w:noProof/>
                <w:webHidden/>
              </w:rPr>
              <w:tab/>
            </w:r>
            <w:r>
              <w:rPr>
                <w:noProof/>
                <w:webHidden/>
              </w:rPr>
              <w:fldChar w:fldCharType="begin"/>
            </w:r>
            <w:r>
              <w:rPr>
                <w:noProof/>
                <w:webHidden/>
              </w:rPr>
              <w:instrText xml:space="preserve"> PAGEREF _Toc224065461 \h </w:instrText>
            </w:r>
            <w:r>
              <w:rPr>
                <w:noProof/>
                <w:webHidden/>
              </w:rPr>
            </w:r>
            <w:r>
              <w:rPr>
                <w:noProof/>
                <w:webHidden/>
              </w:rPr>
              <w:fldChar w:fldCharType="separate"/>
            </w:r>
            <w:r>
              <w:rPr>
                <w:noProof/>
                <w:webHidden/>
              </w:rPr>
              <w:t>I</w:t>
            </w:r>
            <w:r>
              <w:rPr>
                <w:noProof/>
                <w:webHidden/>
              </w:rPr>
              <w:fldChar w:fldCharType="end"/>
            </w:r>
          </w:hyperlink>
        </w:p>
        <w:p w14:paraId="469DD6A3" w14:textId="2847CFA9" w:rsidR="00236BCF" w:rsidRDefault="00236BCF">
          <w:r>
            <w:rPr>
              <w:b/>
              <w:bCs/>
            </w:rPr>
            <w:fldChar w:fldCharType="end"/>
          </w:r>
        </w:p>
      </w:sdtContent>
    </w:sdt>
    <w:p w14:paraId="303FF47F" w14:textId="77777777" w:rsidR="00473CE3" w:rsidRDefault="00473CE3" w:rsidP="00473CE3">
      <w:pPr>
        <w:rPr>
          <w:lang w:eastAsia="cs-CZ"/>
        </w:rPr>
      </w:pPr>
    </w:p>
    <w:p w14:paraId="20937857" w14:textId="77777777" w:rsidR="0082261A" w:rsidRDefault="0082261A" w:rsidP="00473CE3">
      <w:pPr>
        <w:rPr>
          <w:lang w:eastAsia="cs-CZ"/>
        </w:rPr>
        <w:sectPr w:rsidR="0082261A" w:rsidSect="00566029">
          <w:footerReference w:type="default" r:id="rId21"/>
          <w:pgSz w:w="11906" w:h="16838"/>
          <w:pgMar w:top="1417" w:right="1417" w:bottom="1417" w:left="1417" w:header="708" w:footer="708" w:gutter="0"/>
          <w:pgNumType w:start="1"/>
          <w:cols w:space="708"/>
          <w:docGrid w:linePitch="360"/>
        </w:sectPr>
      </w:pPr>
    </w:p>
    <w:p w14:paraId="0537EC79" w14:textId="1A6D5E63" w:rsidR="00D54EE6" w:rsidRPr="00D54EE6" w:rsidRDefault="00A758D8" w:rsidP="00D54EE6">
      <w:pPr>
        <w:pStyle w:val="Neslovannadpis"/>
      </w:pPr>
      <w:bookmarkStart w:id="1" w:name="_Toc86047591"/>
      <w:bookmarkStart w:id="2" w:name="_Toc86055198"/>
      <w:bookmarkStart w:id="3" w:name="_Toc224065403"/>
      <w:r w:rsidRPr="00B06BFF">
        <w:lastRenderedPageBreak/>
        <w:t>Úvod</w:t>
      </w:r>
      <w:bookmarkEnd w:id="1"/>
      <w:bookmarkEnd w:id="2"/>
      <w:bookmarkEnd w:id="3"/>
    </w:p>
    <w:p w14:paraId="4CFDD392" w14:textId="6D6B4953" w:rsidR="00573E1D" w:rsidRDefault="00573E1D" w:rsidP="00573E1D">
      <w:pPr>
        <w:pStyle w:val="Sta"/>
        <w:rPr>
          <w:lang w:eastAsia="en-US"/>
        </w:rPr>
      </w:pPr>
      <w:r>
        <w:rPr>
          <w:lang w:eastAsia="en-US"/>
        </w:rPr>
        <w:t>Rozvoj umělé inteligence v</w:t>
      </w:r>
      <w:r w:rsidR="00251DF3">
        <w:rPr>
          <w:lang w:eastAsia="en-US"/>
        </w:rPr>
        <w:t> </w:t>
      </w:r>
      <w:r>
        <w:rPr>
          <w:lang w:eastAsia="en-US"/>
        </w:rPr>
        <w:t>posledních letech zásadně proměňuje způsob, jakým uživatelé pracují s</w:t>
      </w:r>
      <w:r w:rsidR="00251DF3">
        <w:rPr>
          <w:lang w:eastAsia="en-US"/>
        </w:rPr>
        <w:t> </w:t>
      </w:r>
      <w:r>
        <w:rPr>
          <w:lang w:eastAsia="en-US"/>
        </w:rPr>
        <w:t>informacemi. Významnou roli v</w:t>
      </w:r>
      <w:r w:rsidR="00251DF3">
        <w:rPr>
          <w:lang w:eastAsia="en-US"/>
        </w:rPr>
        <w:t> </w:t>
      </w:r>
      <w:r>
        <w:rPr>
          <w:lang w:eastAsia="en-US"/>
        </w:rPr>
        <w:t>tomto trendu hrají zejména velké jazykové modely (</w:t>
      </w:r>
      <w:r w:rsidRPr="00512549">
        <w:rPr>
          <w:b/>
          <w:bCs/>
          <w:lang w:eastAsia="en-US"/>
        </w:rPr>
        <w:t>LLM</w:t>
      </w:r>
      <w:r>
        <w:rPr>
          <w:lang w:eastAsia="en-US"/>
        </w:rPr>
        <w:t>), které umožňují pokročilé porozumění přirozenému jazyku, generování odpovědí a</w:t>
      </w:r>
      <w:r w:rsidR="00DD2084">
        <w:rPr>
          <w:lang w:eastAsia="en-US"/>
        </w:rPr>
        <w:t> </w:t>
      </w:r>
      <w:r>
        <w:rPr>
          <w:lang w:eastAsia="en-US"/>
        </w:rPr>
        <w:t>sémantické vyhledávání nad rozsáhlými datovými soubory. Tyto technologie se postupně stávají běžnou součástí komerčních i</w:t>
      </w:r>
      <w:r w:rsidR="00F72FE5">
        <w:rPr>
          <w:lang w:eastAsia="en-US"/>
        </w:rPr>
        <w:t> </w:t>
      </w:r>
      <w:r>
        <w:rPr>
          <w:lang w:eastAsia="en-US"/>
        </w:rPr>
        <w:t>veřejných digitálních služeb.</w:t>
      </w:r>
    </w:p>
    <w:p w14:paraId="65E2C427" w14:textId="4C7E93CF" w:rsidR="0087268E" w:rsidRDefault="0087268E" w:rsidP="0087268E">
      <w:r w:rsidRPr="0087268E">
        <w:t>Tato práce tematicky navazuje na předchozí</w:t>
      </w:r>
      <w:r w:rsidR="00240666">
        <w:t xml:space="preserve"> práci</w:t>
      </w:r>
      <w:r w:rsidRPr="0087268E">
        <w:t xml:space="preserve"> </w:t>
      </w:r>
      <w:commentRangeStart w:id="4"/>
      <w:r w:rsidRPr="0087268E">
        <w:t>autora</w:t>
      </w:r>
      <w:commentRangeEnd w:id="4"/>
      <w:r w:rsidR="00F04E0C" w:rsidRPr="0087268E">
        <w:rPr>
          <w:rStyle w:val="Odkaznakoment"/>
          <w:sz w:val="24"/>
          <w:szCs w:val="22"/>
        </w:rPr>
        <w:commentReference w:id="4"/>
      </w:r>
      <w:r w:rsidR="00901CC3">
        <w:t xml:space="preserve"> Adam</w:t>
      </w:r>
      <w:r w:rsidR="00240666">
        <w:t>a</w:t>
      </w:r>
      <w:r w:rsidR="00901CC3">
        <w:t xml:space="preserve"> Kalin</w:t>
      </w:r>
      <w:r w:rsidR="00240666">
        <w:t>y</w:t>
      </w:r>
      <w:r w:rsidRPr="0087268E">
        <w:t xml:space="preserve"> s</w:t>
      </w:r>
      <w:r w:rsidR="00F72FE5">
        <w:t> </w:t>
      </w:r>
      <w:r w:rsidRPr="0087268E">
        <w:t xml:space="preserve">názvem </w:t>
      </w:r>
      <w:r w:rsidR="00125790">
        <w:t>„Marketingový AI asistent“</w:t>
      </w:r>
      <w:r w:rsidR="003D3D4B">
        <w:t xml:space="preserve"> </w:t>
      </w:r>
      <w:r w:rsidRPr="0087268E">
        <w:t xml:space="preserve">jehož cílem bylo vytvořit </w:t>
      </w:r>
      <w:proofErr w:type="spellStart"/>
      <w:r w:rsidRPr="003A6945">
        <w:rPr>
          <w:b/>
          <w:bCs/>
        </w:rPr>
        <w:t>backendové</w:t>
      </w:r>
      <w:proofErr w:type="spellEnd"/>
      <w:r w:rsidRPr="0087268E">
        <w:t xml:space="preserve"> řešení pro inteligentního asistenta v</w:t>
      </w:r>
      <w:r w:rsidR="00101AEB">
        <w:t> </w:t>
      </w:r>
      <w:r w:rsidRPr="0087268E">
        <w:t>oblasti online marketingu. Na rozdíl od tohoto projektu se však předkládaná práce zaměřuje na prostředí veřejné instituce, konkrétně na Krajskou vědeckou knihovnu v</w:t>
      </w:r>
      <w:r w:rsidR="00101AEB">
        <w:t> </w:t>
      </w:r>
      <w:r w:rsidRPr="0087268E">
        <w:t>Liberci, a</w:t>
      </w:r>
      <w:r w:rsidR="00DD2084">
        <w:t> </w:t>
      </w:r>
      <w:r w:rsidRPr="0087268E">
        <w:t>zkoumá možnosti využití umělé inteligence pro zlepšení přístupu uživatelů k</w:t>
      </w:r>
      <w:r w:rsidR="00101AEB">
        <w:t> </w:t>
      </w:r>
      <w:r w:rsidRPr="0087268E">
        <w:t>informacím a knihovnímu fondu.</w:t>
      </w:r>
      <w:r w:rsidR="00F72FE5">
        <w:t xml:space="preserve"> </w:t>
      </w:r>
      <w:sdt>
        <w:sdtPr>
          <w:id w:val="1959369883"/>
          <w:citation/>
        </w:sdtPr>
        <w:sdtContent>
          <w:r w:rsidR="00F72FE5">
            <w:fldChar w:fldCharType="begin"/>
          </w:r>
          <w:r w:rsidR="00F72FE5">
            <w:instrText xml:space="preserve"> CITATION Ada25 \l 1029 </w:instrText>
          </w:r>
          <w:r w:rsidR="00F72FE5">
            <w:fldChar w:fldCharType="separate"/>
          </w:r>
          <w:r w:rsidR="0097503F">
            <w:rPr>
              <w:noProof/>
            </w:rPr>
            <w:t>(1)</w:t>
          </w:r>
          <w:r w:rsidR="00F72FE5">
            <w:fldChar w:fldCharType="end"/>
          </w:r>
        </w:sdtContent>
      </w:sdt>
    </w:p>
    <w:p w14:paraId="3C20C1BB" w14:textId="62154AC8" w:rsidR="00ED6EFB" w:rsidRDefault="00ED6EFB" w:rsidP="00ED6EFB">
      <w:pPr>
        <w:pStyle w:val="Nezaazovannadpis"/>
      </w:pPr>
      <w:r>
        <w:t>Před</w:t>
      </w:r>
      <w:r w:rsidR="005B3124">
        <w:t>s</w:t>
      </w:r>
      <w:r>
        <w:t>tave</w:t>
      </w:r>
      <w:r w:rsidR="005B3124">
        <w:t>n</w:t>
      </w:r>
      <w:r>
        <w:t>í problému</w:t>
      </w:r>
    </w:p>
    <w:p w14:paraId="2F51F0FD" w14:textId="4D042353" w:rsidR="00797924" w:rsidRDefault="00797924" w:rsidP="00797924">
      <w:r>
        <w:t>Na základě konzultací s</w:t>
      </w:r>
      <w:r w:rsidR="00EC75DC">
        <w:t xml:space="preserve"> panem Miroslavem </w:t>
      </w:r>
      <w:proofErr w:type="spellStart"/>
      <w:r w:rsidR="00EC75DC">
        <w:t>Filandou</w:t>
      </w:r>
      <w:proofErr w:type="spellEnd"/>
      <w:r w:rsidR="00EC75DC">
        <w:t>, IT</w:t>
      </w:r>
      <w:r w:rsidR="004C198E">
        <w:t xml:space="preserve"> </w:t>
      </w:r>
      <w:r w:rsidR="00106D77">
        <w:t>specialistou</w:t>
      </w:r>
      <w:r w:rsidR="004C198E">
        <w:t xml:space="preserve"> a</w:t>
      </w:r>
      <w:r w:rsidR="00DD2084">
        <w:t> </w:t>
      </w:r>
      <w:r w:rsidR="004C198E">
        <w:t xml:space="preserve">místním správcem aplikací, </w:t>
      </w:r>
      <w:r>
        <w:t>byla identifikována potřeba zjednodušit přístup uživatelů k</w:t>
      </w:r>
      <w:r w:rsidR="00101AEB">
        <w:t> </w:t>
      </w:r>
      <w:r>
        <w:t>informacím o</w:t>
      </w:r>
      <w:r w:rsidR="00DD2084">
        <w:t> </w:t>
      </w:r>
      <w:r>
        <w:t>službách knihovny. Přestože web</w:t>
      </w:r>
      <w:r w:rsidR="008F2D36">
        <w:t xml:space="preserve"> kvkli.cz</w:t>
      </w:r>
      <w:r>
        <w:t xml:space="preserve"> obsahuje všechny důležité údaje (otevírací dobu, registraci, poplatky či kulturní akce), jejich vyhledání není vždy rychlé a</w:t>
      </w:r>
      <w:r w:rsidR="00101AEB">
        <w:t> </w:t>
      </w:r>
      <w:r>
        <w:t>intuitivní.</w:t>
      </w:r>
    </w:p>
    <w:p w14:paraId="398AFDA6" w14:textId="3C056BA2" w:rsidR="00797924" w:rsidRDefault="00797924" w:rsidP="00797924">
      <w:r>
        <w:t xml:space="preserve">Další problém se týká vyhledávání knih. </w:t>
      </w:r>
      <w:r w:rsidR="0068565D" w:rsidRPr="0068565D">
        <w:t>Katalog je provozován</w:t>
      </w:r>
      <w:r w:rsidR="004C198E">
        <w:t xml:space="preserve"> na </w:t>
      </w:r>
      <w:r w:rsidR="0068565D" w:rsidRPr="0068565D">
        <w:t>technologicky zastaralém řešení</w:t>
      </w:r>
      <w:r w:rsidR="004C198E">
        <w:t xml:space="preserve">, které </w:t>
      </w:r>
      <w:r w:rsidR="0068565D" w:rsidRPr="0068565D">
        <w:t>omezuje možnosti moderního</w:t>
      </w:r>
      <w:r w:rsidR="00956C54">
        <w:t xml:space="preserve"> </w:t>
      </w:r>
      <w:r w:rsidR="00D70116">
        <w:t>dotazování</w:t>
      </w:r>
      <w:r w:rsidR="00956C54">
        <w:t xml:space="preserve"> </w:t>
      </w:r>
      <w:r w:rsidR="0068565D" w:rsidRPr="0068565D">
        <w:t>a</w:t>
      </w:r>
      <w:r w:rsidR="00DD2084">
        <w:t> </w:t>
      </w:r>
      <w:r w:rsidR="0068565D" w:rsidRPr="0068565D">
        <w:t>vykazuje funkční limity.</w:t>
      </w:r>
      <w:r w:rsidR="00F05BCA">
        <w:t xml:space="preserve"> </w:t>
      </w:r>
      <w:r>
        <w:t>Uživatelé často znají pouze téma</w:t>
      </w:r>
      <w:r w:rsidR="00F05BCA">
        <w:t>,</w:t>
      </w:r>
      <w:r>
        <w:t xml:space="preserve"> děj</w:t>
      </w:r>
      <w:r w:rsidR="00F05BCA">
        <w:t xml:space="preserve"> nebo postavy</w:t>
      </w:r>
      <w:r>
        <w:t xml:space="preserve">, nikoli konkrétní název či autora, zatímco tradiční katalogy jsou založeny na přesných metadatech. To zvyšuje nároky na personál </w:t>
      </w:r>
      <w:r w:rsidR="00DD2084">
        <w:t>a </w:t>
      </w:r>
      <w:r>
        <w:t>snižuje uživatelský komfort.</w:t>
      </w:r>
    </w:p>
    <w:p w14:paraId="4F846423" w14:textId="22FBC97C" w:rsidR="008D7713" w:rsidRDefault="00531350" w:rsidP="00797924">
      <w:r w:rsidRPr="00531350">
        <w:t>Součástí zadání bylo také vytvoření administračního rozhraní („backoffice“), které umožní zaměstnancům monitorovat provoz chatbota a analyzovat uživatelskou zpětnou vazbu.</w:t>
      </w:r>
    </w:p>
    <w:p w14:paraId="0C384287" w14:textId="1D870A2C" w:rsidR="00ED6EFB" w:rsidRDefault="00797924" w:rsidP="00797924">
      <w:r>
        <w:t>Cílem je proto vytvořit inteligentního asistenta využívajícího sémantické vyhledávání, který umožní orientaci na webu, odpovídání na časté dotazy a</w:t>
      </w:r>
      <w:r w:rsidR="00DD2084">
        <w:t> </w:t>
      </w:r>
      <w:r>
        <w:t>hledání knih podle obsahového popisu. Řešení musí být bezpečné, škálovatelné a schopné pracovat s</w:t>
      </w:r>
      <w:r w:rsidR="002E3F6A">
        <w:t> </w:t>
      </w:r>
      <w:r>
        <w:t>rozsáhlými a</w:t>
      </w:r>
      <w:r w:rsidR="00DD2084">
        <w:t> </w:t>
      </w:r>
      <w:r>
        <w:t>částečně nekonzistentními bibliografickými daty.</w:t>
      </w:r>
    </w:p>
    <w:p w14:paraId="11E9A79B" w14:textId="0028DAB1" w:rsidR="00F54C55" w:rsidRDefault="001664AE" w:rsidP="00F54C55">
      <w:pPr>
        <w:pStyle w:val="Nezaazovannadpis"/>
      </w:pPr>
      <w:r>
        <w:t>Přínos</w:t>
      </w:r>
    </w:p>
    <w:p w14:paraId="0BBCCC6E" w14:textId="58FD2E84" w:rsidR="00901750" w:rsidRDefault="00777F0F" w:rsidP="00777F0F">
      <w:pPr>
        <w:ind w:firstLine="0"/>
        <w:rPr>
          <w:rFonts w:eastAsia="Times New Roman" w:cs="Arial"/>
          <w:color w:val="000000"/>
          <w:szCs w:val="20"/>
        </w:rPr>
      </w:pPr>
      <w:r w:rsidRPr="00777F0F">
        <w:rPr>
          <w:rFonts w:eastAsia="Times New Roman" w:cs="Arial"/>
          <w:color w:val="000000"/>
          <w:szCs w:val="20"/>
        </w:rPr>
        <w:t xml:space="preserve">Primárními uživateli budou návštěvníci webu KVKLI, kterým </w:t>
      </w:r>
      <w:r>
        <w:rPr>
          <w:rFonts w:eastAsia="Times New Roman" w:cs="Arial"/>
          <w:color w:val="000000"/>
          <w:szCs w:val="20"/>
        </w:rPr>
        <w:t>chatbot</w:t>
      </w:r>
      <w:r w:rsidRPr="00777F0F">
        <w:rPr>
          <w:rFonts w:eastAsia="Times New Roman" w:cs="Arial"/>
          <w:color w:val="000000"/>
          <w:szCs w:val="20"/>
        </w:rPr>
        <w:t xml:space="preserve"> ušetří čas při hledání základních informací a</w:t>
      </w:r>
      <w:r w:rsidR="00DD2084">
        <w:rPr>
          <w:rFonts w:eastAsia="Times New Roman" w:cs="Arial"/>
          <w:color w:val="000000"/>
          <w:szCs w:val="20"/>
        </w:rPr>
        <w:t> </w:t>
      </w:r>
      <w:r w:rsidRPr="00777F0F">
        <w:rPr>
          <w:rFonts w:eastAsia="Times New Roman" w:cs="Arial"/>
          <w:color w:val="000000"/>
          <w:szCs w:val="20"/>
        </w:rPr>
        <w:t xml:space="preserve">umožní jim objevovat knižní tituly na základě vágních </w:t>
      </w:r>
      <w:r w:rsidRPr="00777F0F">
        <w:rPr>
          <w:rFonts w:eastAsia="Times New Roman" w:cs="Arial"/>
          <w:color w:val="000000"/>
          <w:szCs w:val="20"/>
        </w:rPr>
        <w:lastRenderedPageBreak/>
        <w:t>popisů děje, což stávající katalog neumožňuje. Pro instituci samotnou projekt znamená modernizaci služeb a</w:t>
      </w:r>
      <w:r w:rsidR="00DD2084">
        <w:rPr>
          <w:rFonts w:eastAsia="Times New Roman" w:cs="Arial"/>
          <w:color w:val="000000"/>
          <w:szCs w:val="20"/>
        </w:rPr>
        <w:t> </w:t>
      </w:r>
      <w:r w:rsidRPr="00777F0F">
        <w:rPr>
          <w:rFonts w:eastAsia="Times New Roman" w:cs="Arial"/>
          <w:color w:val="000000"/>
          <w:szCs w:val="20"/>
        </w:rPr>
        <w:t>snížení zátěže pracovníků na informacích.</w:t>
      </w:r>
    </w:p>
    <w:p w14:paraId="6E5D7C11" w14:textId="7A8681E8" w:rsidR="00531350" w:rsidRDefault="00531350" w:rsidP="00531350">
      <w:pPr>
        <w:pStyle w:val="Nezaazovannadpis"/>
      </w:pPr>
      <w:r>
        <w:t>Cíle práce</w:t>
      </w:r>
    </w:p>
    <w:p w14:paraId="07CB1B9D" w14:textId="3077C121" w:rsidR="00484EF3" w:rsidRDefault="00484EF3" w:rsidP="00484EF3">
      <w:pPr>
        <w:pStyle w:val="Sta"/>
        <w:rPr>
          <w:lang w:eastAsia="en-US"/>
        </w:rPr>
      </w:pPr>
      <w:r>
        <w:rPr>
          <w:lang w:eastAsia="en-US"/>
        </w:rPr>
        <w:t>Na základě konzultací s</w:t>
      </w:r>
      <w:r w:rsidR="00DD2084">
        <w:rPr>
          <w:lang w:eastAsia="en-US"/>
        </w:rPr>
        <w:t> </w:t>
      </w:r>
      <w:r>
        <w:rPr>
          <w:lang w:eastAsia="en-US"/>
        </w:rPr>
        <w:t>vedoucím práce a</w:t>
      </w:r>
      <w:r w:rsidR="00DD2084">
        <w:rPr>
          <w:lang w:eastAsia="en-US"/>
        </w:rPr>
        <w:t> </w:t>
      </w:r>
      <w:r>
        <w:rPr>
          <w:lang w:eastAsia="en-US"/>
        </w:rPr>
        <w:t>zadavatelem byl definován soubor funkčních a</w:t>
      </w:r>
      <w:r w:rsidR="00DD2084">
        <w:rPr>
          <w:lang w:eastAsia="en-US"/>
        </w:rPr>
        <w:t> </w:t>
      </w:r>
      <w:r>
        <w:rPr>
          <w:lang w:eastAsia="en-US"/>
        </w:rPr>
        <w:t>technických požadavků (viz příloha). Z</w:t>
      </w:r>
      <w:r w:rsidR="00DD2084">
        <w:rPr>
          <w:lang w:eastAsia="en-US"/>
        </w:rPr>
        <w:t> </w:t>
      </w:r>
      <w:r>
        <w:rPr>
          <w:lang w:eastAsia="en-US"/>
        </w:rPr>
        <w:t>těchto požadavků vycházejí následující cíle práce:</w:t>
      </w:r>
    </w:p>
    <w:p w14:paraId="103B2205" w14:textId="62B53544" w:rsidR="00484EF3" w:rsidRDefault="00484EF3" w:rsidP="00484EF3">
      <w:pPr>
        <w:pStyle w:val="Sta"/>
        <w:numPr>
          <w:ilvl w:val="0"/>
          <w:numId w:val="35"/>
        </w:numPr>
        <w:rPr>
          <w:lang w:eastAsia="en-US"/>
        </w:rPr>
      </w:pPr>
      <w:r>
        <w:rPr>
          <w:lang w:eastAsia="en-US"/>
        </w:rPr>
        <w:t>Navrhnout a</w:t>
      </w:r>
      <w:r w:rsidR="002F0FCB">
        <w:rPr>
          <w:lang w:eastAsia="en-US"/>
        </w:rPr>
        <w:t> </w:t>
      </w:r>
      <w:r>
        <w:rPr>
          <w:lang w:eastAsia="en-US"/>
        </w:rPr>
        <w:t>vybrat vhodný jazykový model pro roli knihovního asistenta.</w:t>
      </w:r>
    </w:p>
    <w:p w14:paraId="3585A609" w14:textId="32A8B68E" w:rsidR="00484EF3" w:rsidRDefault="00484EF3" w:rsidP="00484EF3">
      <w:pPr>
        <w:pStyle w:val="Sta"/>
        <w:numPr>
          <w:ilvl w:val="0"/>
          <w:numId w:val="35"/>
        </w:numPr>
        <w:rPr>
          <w:lang w:eastAsia="en-US"/>
        </w:rPr>
      </w:pPr>
      <w:r>
        <w:rPr>
          <w:lang w:eastAsia="en-US"/>
        </w:rPr>
        <w:t>Navrhnout a</w:t>
      </w:r>
      <w:r w:rsidR="002F0FCB">
        <w:rPr>
          <w:lang w:eastAsia="en-US"/>
        </w:rPr>
        <w:t> </w:t>
      </w:r>
      <w:r>
        <w:rPr>
          <w:lang w:eastAsia="en-US"/>
        </w:rPr>
        <w:t xml:space="preserve">implementovat </w:t>
      </w:r>
      <w:proofErr w:type="spellStart"/>
      <w:r w:rsidRPr="00A93205">
        <w:rPr>
          <w:b/>
          <w:bCs/>
          <w:lang w:eastAsia="en-US"/>
        </w:rPr>
        <w:t>frontendovou</w:t>
      </w:r>
      <w:proofErr w:type="spellEnd"/>
      <w:r>
        <w:rPr>
          <w:lang w:eastAsia="en-US"/>
        </w:rPr>
        <w:t xml:space="preserve"> komponentu </w:t>
      </w:r>
      <w:proofErr w:type="spellStart"/>
      <w:r>
        <w:rPr>
          <w:lang w:eastAsia="en-US"/>
        </w:rPr>
        <w:t>integrovatelnou</w:t>
      </w:r>
      <w:proofErr w:type="spellEnd"/>
      <w:r>
        <w:rPr>
          <w:lang w:eastAsia="en-US"/>
        </w:rPr>
        <w:t xml:space="preserve"> do webových stránek kvkli.cz.</w:t>
      </w:r>
    </w:p>
    <w:p w14:paraId="0EE5809C" w14:textId="2560B43B" w:rsidR="00484EF3" w:rsidRDefault="00484EF3" w:rsidP="00484EF3">
      <w:pPr>
        <w:pStyle w:val="Sta"/>
        <w:numPr>
          <w:ilvl w:val="0"/>
          <w:numId w:val="35"/>
        </w:numPr>
        <w:rPr>
          <w:lang w:eastAsia="en-US"/>
        </w:rPr>
      </w:pPr>
      <w:r>
        <w:rPr>
          <w:lang w:eastAsia="en-US"/>
        </w:rPr>
        <w:t>Navrhnout a</w:t>
      </w:r>
      <w:r w:rsidR="002F0FCB">
        <w:rPr>
          <w:lang w:eastAsia="en-US"/>
        </w:rPr>
        <w:t> </w:t>
      </w:r>
      <w:r>
        <w:rPr>
          <w:lang w:eastAsia="en-US"/>
        </w:rPr>
        <w:t>realizovat administra</w:t>
      </w:r>
      <w:r w:rsidR="00666D66">
        <w:rPr>
          <w:lang w:eastAsia="en-US"/>
        </w:rPr>
        <w:t>tivn</w:t>
      </w:r>
      <w:r>
        <w:rPr>
          <w:lang w:eastAsia="en-US"/>
        </w:rPr>
        <w:t>í rozhraní (backoffice) pro správu systému a</w:t>
      </w:r>
      <w:r w:rsidR="002E3F6A">
        <w:rPr>
          <w:lang w:eastAsia="en-US"/>
        </w:rPr>
        <w:t> </w:t>
      </w:r>
      <w:r>
        <w:rPr>
          <w:lang w:eastAsia="en-US"/>
        </w:rPr>
        <w:t>sběr uživatelské zpětné vazby.</w:t>
      </w:r>
    </w:p>
    <w:p w14:paraId="26207F76" w14:textId="0D0D73EC" w:rsidR="00B82051" w:rsidRPr="00531350" w:rsidRDefault="00484EF3" w:rsidP="00484EF3">
      <w:pPr>
        <w:pStyle w:val="Sta"/>
        <w:numPr>
          <w:ilvl w:val="0"/>
          <w:numId w:val="35"/>
        </w:numPr>
        <w:rPr>
          <w:lang w:eastAsia="en-US"/>
        </w:rPr>
      </w:pPr>
      <w:r>
        <w:rPr>
          <w:lang w:eastAsia="en-US"/>
        </w:rPr>
        <w:t>Zajistit nasazení aplikace do vývojového prostředí včetně základní konfigurace infrastruktury.</w:t>
      </w:r>
    </w:p>
    <w:p w14:paraId="5B0530C9" w14:textId="0541BDE2" w:rsidR="00901750" w:rsidRDefault="00821B3C" w:rsidP="00901750">
      <w:pPr>
        <w:pStyle w:val="Nadpis1"/>
      </w:pPr>
      <w:bookmarkStart w:id="5" w:name="_Toc224065404"/>
      <w:r>
        <w:lastRenderedPageBreak/>
        <w:t>Použité technologie (tech-</w:t>
      </w:r>
      <w:proofErr w:type="spellStart"/>
      <w:r>
        <w:t>stack</w:t>
      </w:r>
      <w:proofErr w:type="spellEnd"/>
      <w:r>
        <w:t>)</w:t>
      </w:r>
      <w:bookmarkEnd w:id="5"/>
    </w:p>
    <w:p w14:paraId="7300CADC" w14:textId="52878F92" w:rsidR="00BC20F9" w:rsidRPr="00BC20F9" w:rsidRDefault="00BC20F9" w:rsidP="00BC20F9">
      <w:r w:rsidRPr="00BC20F9">
        <w:t xml:space="preserve">Tato kapitola popisuje výsledný </w:t>
      </w:r>
      <w:r w:rsidR="00457F4D">
        <w:t>„</w:t>
      </w:r>
      <w:r w:rsidR="00666D66" w:rsidRPr="00666D66">
        <w:rPr>
          <w:b/>
          <w:bCs/>
        </w:rPr>
        <w:t>tech-</w:t>
      </w:r>
      <w:proofErr w:type="spellStart"/>
      <w:r w:rsidRPr="00666D66">
        <w:rPr>
          <w:b/>
          <w:bCs/>
        </w:rPr>
        <w:t>stack</w:t>
      </w:r>
      <w:proofErr w:type="spellEnd"/>
      <w:r w:rsidR="00457F4D">
        <w:rPr>
          <w:b/>
          <w:bCs/>
        </w:rPr>
        <w:t>“</w:t>
      </w:r>
      <w:r w:rsidRPr="00BC20F9">
        <w:t xml:space="preserve"> zvolený pro realizaci aplikace. Výběr jednotlivých technologií byl podmíněn požadavky na škálovatelnost, dlouhodobou udržovatelnost, efektivitu vývoje a</w:t>
      </w:r>
      <w:r w:rsidR="00693360">
        <w:t> </w:t>
      </w:r>
      <w:r w:rsidRPr="00BC20F9">
        <w:t>možnost jednoduchého a</w:t>
      </w:r>
      <w:r w:rsidR="00693360">
        <w:t> </w:t>
      </w:r>
      <w:r w:rsidRPr="00BC20F9">
        <w:t>reprodukovatelného nasazení do produkčního prostředí. Důraz byl kladen rovněž na kompatibilitu mezi jednotlivými komponentami systému a</w:t>
      </w:r>
      <w:r w:rsidR="00693360">
        <w:t> </w:t>
      </w:r>
      <w:r w:rsidRPr="00BC20F9">
        <w:t>na</w:t>
      </w:r>
      <w:r w:rsidR="004833E4">
        <w:t xml:space="preserve"> </w:t>
      </w:r>
      <w:r w:rsidRPr="00BC20F9">
        <w:t>dostupnost kvalitního vývojářského ekosystému.</w:t>
      </w:r>
    </w:p>
    <w:p w14:paraId="729AE4FA" w14:textId="5181528B" w:rsidR="00D54EE6" w:rsidRDefault="00821B3C" w:rsidP="00D54EE6">
      <w:pPr>
        <w:pStyle w:val="Nadpis2"/>
      </w:pPr>
      <w:bookmarkStart w:id="6" w:name="_Toc224065405"/>
      <w:r>
        <w:t xml:space="preserve">Role jazyka </w:t>
      </w:r>
      <w:r w:rsidR="00C02B95">
        <w:t>J</w:t>
      </w:r>
      <w:commentRangeStart w:id="7"/>
      <w:r>
        <w:t>ava</w:t>
      </w:r>
      <w:r w:rsidR="00C06C97">
        <w:t>S</w:t>
      </w:r>
      <w:r>
        <w:t>cript</w:t>
      </w:r>
      <w:commentRangeEnd w:id="7"/>
      <w:r w:rsidR="00E05146">
        <w:rPr>
          <w:rStyle w:val="Odkaznakoment"/>
          <w:sz w:val="34"/>
          <w:szCs w:val="26"/>
        </w:rPr>
        <w:commentReference w:id="7"/>
      </w:r>
      <w:bookmarkEnd w:id="6"/>
    </w:p>
    <w:p w14:paraId="1E211DA8" w14:textId="183A4CB5" w:rsidR="007D3CEE" w:rsidRPr="007D3CEE" w:rsidRDefault="00672A7A" w:rsidP="007D3CEE">
      <w:r w:rsidRPr="00672A7A">
        <w:t>JavaScript se stal dominantním jazykem moderního webu. Díky běhovému prostředí Node.js a</w:t>
      </w:r>
      <w:r w:rsidR="00693360">
        <w:t> </w:t>
      </w:r>
      <w:r w:rsidRPr="00672A7A">
        <w:t xml:space="preserve">nadstavbě </w:t>
      </w:r>
      <w:proofErr w:type="spellStart"/>
      <w:r w:rsidRPr="00672A7A">
        <w:t>TypeScript</w:t>
      </w:r>
      <w:proofErr w:type="spellEnd"/>
      <w:r w:rsidRPr="00672A7A">
        <w:t>, která do jazyka přináší statickou typovou kontrolu, je možné vyvíjet robustní full-</w:t>
      </w:r>
      <w:proofErr w:type="spellStart"/>
      <w:r w:rsidRPr="00672A7A">
        <w:t>stack</w:t>
      </w:r>
      <w:proofErr w:type="spellEnd"/>
      <w:r w:rsidRPr="00672A7A">
        <w:t xml:space="preserve"> aplikace v</w:t>
      </w:r>
      <w:r w:rsidR="00693360">
        <w:t> </w:t>
      </w:r>
      <w:r w:rsidRPr="00672A7A">
        <w:t>rámci jednoho jazykového standardu. To výrazně urychluje vývoj a</w:t>
      </w:r>
      <w:r w:rsidR="004C6198">
        <w:t> </w:t>
      </w:r>
      <w:r w:rsidRPr="00672A7A">
        <w:t>usnadňuje údržbu kódu.</w:t>
      </w:r>
    </w:p>
    <w:p w14:paraId="71C3E6C1" w14:textId="5687725E" w:rsidR="00D54EE6" w:rsidRDefault="00D54EE6" w:rsidP="00D54EE6">
      <w:pPr>
        <w:pStyle w:val="Nadpis2"/>
      </w:pPr>
      <w:bookmarkStart w:id="8" w:name="_Toc224065406"/>
      <w:r>
        <w:t>Next.js</w:t>
      </w:r>
      <w:r w:rsidR="0046049C">
        <w:t xml:space="preserve"> </w:t>
      </w:r>
      <w:sdt>
        <w:sdtPr>
          <w:id w:val="-1960091854"/>
          <w:citation/>
        </w:sdtPr>
        <w:sdtContent>
          <w:r w:rsidR="0046049C">
            <w:fldChar w:fldCharType="begin"/>
          </w:r>
          <w:r w:rsidR="0046049C">
            <w:instrText xml:space="preserve"> CITATION Nex26 \l 1029 </w:instrText>
          </w:r>
          <w:r w:rsidR="0046049C">
            <w:fldChar w:fldCharType="separate"/>
          </w:r>
          <w:r w:rsidR="0097503F">
            <w:rPr>
              <w:noProof/>
            </w:rPr>
            <w:t>(2)</w:t>
          </w:r>
          <w:r w:rsidR="0046049C">
            <w:fldChar w:fldCharType="end"/>
          </w:r>
        </w:sdtContent>
      </w:sdt>
      <w:bookmarkEnd w:id="8"/>
    </w:p>
    <w:p w14:paraId="7530EDD5" w14:textId="17901231" w:rsidR="00493C57" w:rsidRDefault="00493C57" w:rsidP="00493C57">
      <w:r>
        <w:t>Pro vývoj webové aplikace byl zvolen framework Next.js. Jedná se o</w:t>
      </w:r>
      <w:r w:rsidR="001B01A5">
        <w:t> </w:t>
      </w:r>
      <w:r>
        <w:t xml:space="preserve">moderní </w:t>
      </w:r>
      <w:proofErr w:type="spellStart"/>
      <w:r>
        <w:t>React</w:t>
      </w:r>
      <w:proofErr w:type="spellEnd"/>
      <w:r>
        <w:t xml:space="preserve"> framework umožňující vývoj </w:t>
      </w:r>
      <w:proofErr w:type="spellStart"/>
      <w:r>
        <w:t>frontendové</w:t>
      </w:r>
      <w:proofErr w:type="spellEnd"/>
      <w:r>
        <w:t xml:space="preserve"> i</w:t>
      </w:r>
      <w:r w:rsidR="001B01A5">
        <w:t> </w:t>
      </w:r>
      <w:proofErr w:type="spellStart"/>
      <w:r>
        <w:t>backendové</w:t>
      </w:r>
      <w:proofErr w:type="spellEnd"/>
      <w:r>
        <w:t xml:space="preserve"> části v</w:t>
      </w:r>
      <w:r w:rsidR="00693360">
        <w:t> </w:t>
      </w:r>
      <w:r>
        <w:t>rámci jednoho projektu.</w:t>
      </w:r>
    </w:p>
    <w:p w14:paraId="3B339F70" w14:textId="578BD0E8" w:rsidR="00493C57" w:rsidRPr="00493C57" w:rsidRDefault="00493C57" w:rsidP="00493C57">
      <w:r>
        <w:t xml:space="preserve">Next.js nabízí podporu </w:t>
      </w:r>
      <w:r w:rsidRPr="00D136AE">
        <w:rPr>
          <w:b/>
          <w:bCs/>
        </w:rPr>
        <w:t>server-</w:t>
      </w:r>
      <w:proofErr w:type="spellStart"/>
      <w:r w:rsidRPr="00D136AE">
        <w:rPr>
          <w:b/>
          <w:bCs/>
        </w:rPr>
        <w:t>side</w:t>
      </w:r>
      <w:proofErr w:type="spellEnd"/>
      <w:r w:rsidRPr="00D136AE">
        <w:rPr>
          <w:b/>
          <w:bCs/>
        </w:rPr>
        <w:t xml:space="preserve"> </w:t>
      </w:r>
      <w:proofErr w:type="spellStart"/>
      <w:r w:rsidRPr="00D136AE">
        <w:rPr>
          <w:b/>
          <w:bCs/>
        </w:rPr>
        <w:t>renderingu</w:t>
      </w:r>
      <w:proofErr w:type="spellEnd"/>
      <w:r>
        <w:t xml:space="preserve">, </w:t>
      </w:r>
      <w:r w:rsidRPr="00D136AE">
        <w:rPr>
          <w:b/>
          <w:bCs/>
        </w:rPr>
        <w:t>API</w:t>
      </w:r>
      <w:r>
        <w:t xml:space="preserve"> </w:t>
      </w:r>
      <w:proofErr w:type="spellStart"/>
      <w:r>
        <w:t>routes</w:t>
      </w:r>
      <w:proofErr w:type="spellEnd"/>
      <w:r>
        <w:t xml:space="preserve"> a</w:t>
      </w:r>
      <w:r w:rsidR="00693360">
        <w:t> </w:t>
      </w:r>
      <w:r>
        <w:t xml:space="preserve">optimalizaci výkonu aplikace. V kontextu této práce bylo klíčové, že umožňuje provozovat </w:t>
      </w:r>
      <w:proofErr w:type="spellStart"/>
      <w:r>
        <w:t>GraphQL</w:t>
      </w:r>
      <w:proofErr w:type="spellEnd"/>
      <w:r>
        <w:t xml:space="preserve"> server, administrační rozhraní (backoffice) i</w:t>
      </w:r>
      <w:r w:rsidR="00693360">
        <w:t> </w:t>
      </w:r>
      <w:r>
        <w:t xml:space="preserve">chatovací </w:t>
      </w:r>
      <w:r w:rsidRPr="00A27C99">
        <w:rPr>
          <w:b/>
          <w:bCs/>
        </w:rPr>
        <w:t>widget</w:t>
      </w:r>
      <w:r>
        <w:t xml:space="preserve"> v</w:t>
      </w:r>
      <w:r w:rsidR="00693360">
        <w:t> </w:t>
      </w:r>
      <w:r>
        <w:t>jedné aplikaci.</w:t>
      </w:r>
    </w:p>
    <w:p w14:paraId="5E62BAF3" w14:textId="543C6D88" w:rsidR="00D54EE6" w:rsidRDefault="00D54EE6" w:rsidP="00D54EE6">
      <w:pPr>
        <w:pStyle w:val="Nadpis2"/>
      </w:pPr>
      <w:bookmarkStart w:id="9" w:name="_Toc224065407"/>
      <w:proofErr w:type="spellStart"/>
      <w:r>
        <w:t>Pos</w:t>
      </w:r>
      <w:r w:rsidR="007852F8">
        <w:t>t</w:t>
      </w:r>
      <w:r>
        <w:t>greSQL</w:t>
      </w:r>
      <w:proofErr w:type="spellEnd"/>
      <w:r>
        <w:t xml:space="preserve"> + Prisma ORM</w:t>
      </w:r>
      <w:r w:rsidR="0046049C">
        <w:t xml:space="preserve"> </w:t>
      </w:r>
      <w:sdt>
        <w:sdtPr>
          <w:id w:val="1703980370"/>
          <w:citation/>
        </w:sdtPr>
        <w:sdtContent>
          <w:r w:rsidR="0046049C">
            <w:fldChar w:fldCharType="begin"/>
          </w:r>
          <w:r w:rsidR="0046049C">
            <w:instrText xml:space="preserve"> CITATION Pri26 \l 1029 </w:instrText>
          </w:r>
          <w:r w:rsidR="0046049C">
            <w:fldChar w:fldCharType="separate"/>
          </w:r>
          <w:r w:rsidR="0097503F">
            <w:rPr>
              <w:noProof/>
            </w:rPr>
            <w:t>(3)</w:t>
          </w:r>
          <w:r w:rsidR="0046049C">
            <w:fldChar w:fldCharType="end"/>
          </w:r>
        </w:sdtContent>
      </w:sdt>
      <w:bookmarkEnd w:id="9"/>
    </w:p>
    <w:p w14:paraId="7F8DB519" w14:textId="2EFED367" w:rsidR="00A45875" w:rsidRDefault="00A45875" w:rsidP="00A45875">
      <w:r>
        <w:t xml:space="preserve">Jako relační databáze byl zvolen </w:t>
      </w:r>
      <w:proofErr w:type="spellStart"/>
      <w:r>
        <w:t>PostgreSQL</w:t>
      </w:r>
      <w:proofErr w:type="spellEnd"/>
      <w:r>
        <w:t>, který je robustním a</w:t>
      </w:r>
      <w:r w:rsidR="002D6440">
        <w:t> </w:t>
      </w:r>
      <w:r>
        <w:t>osvědčeným databázovým systémem vhodným pro produkční nasazení. Slouží k</w:t>
      </w:r>
      <w:r w:rsidR="002D6440">
        <w:t> </w:t>
      </w:r>
      <w:r>
        <w:t>ukládání konverzací, promptů a</w:t>
      </w:r>
      <w:r w:rsidR="002D6440">
        <w:t> </w:t>
      </w:r>
      <w:r>
        <w:t>uživatelské zpětné vazby.</w:t>
      </w:r>
    </w:p>
    <w:p w14:paraId="3E8DA2D7" w14:textId="3FAC3B5C" w:rsidR="00493C57" w:rsidRPr="00493C57" w:rsidRDefault="00A45875" w:rsidP="00A45875">
      <w:r>
        <w:t>Pro práci s</w:t>
      </w:r>
      <w:r w:rsidR="002D6440">
        <w:t> </w:t>
      </w:r>
      <w:r>
        <w:t>databází byl použit nástroj Prisma ORM. Ten umožňuje definovat datový model pomocí přehledného schématu a</w:t>
      </w:r>
      <w:r w:rsidR="002D6440">
        <w:t> </w:t>
      </w:r>
      <w:r>
        <w:t>generuje typově bezpečného klienta pro Node.js. Výsledkem je konzistentní a</w:t>
      </w:r>
      <w:r w:rsidR="002D6440">
        <w:t> </w:t>
      </w:r>
      <w:r>
        <w:t>bezpečná práce s</w:t>
      </w:r>
      <w:r w:rsidR="002D6440">
        <w:t> </w:t>
      </w:r>
      <w:r>
        <w:t>daty bez nutnosti psát surové SQL dotazy.</w:t>
      </w:r>
    </w:p>
    <w:p w14:paraId="22D14A82" w14:textId="5DE05DE1" w:rsidR="00D54EE6" w:rsidRDefault="00D54EE6" w:rsidP="00D54EE6">
      <w:pPr>
        <w:pStyle w:val="Nadpis2"/>
      </w:pPr>
      <w:bookmarkStart w:id="10" w:name="_Toc224065408"/>
      <w:r>
        <w:t xml:space="preserve">Apollo + </w:t>
      </w:r>
      <w:proofErr w:type="spellStart"/>
      <w:r>
        <w:t>Graph</w:t>
      </w:r>
      <w:r w:rsidR="00C06C97">
        <w:t>QL</w:t>
      </w:r>
      <w:proofErr w:type="spellEnd"/>
      <w:r w:rsidR="0046049C">
        <w:t xml:space="preserve"> </w:t>
      </w:r>
      <w:sdt>
        <w:sdtPr>
          <w:id w:val="-1119833938"/>
          <w:citation/>
        </w:sdtPr>
        <w:sdtContent>
          <w:r w:rsidR="0046049C">
            <w:fldChar w:fldCharType="begin"/>
          </w:r>
          <w:r w:rsidR="0046049C">
            <w:instrText xml:space="preserve"> CITATION Apo26 \l 1029 </w:instrText>
          </w:r>
          <w:r w:rsidR="0046049C">
            <w:fldChar w:fldCharType="separate"/>
          </w:r>
          <w:r w:rsidR="0097503F">
            <w:rPr>
              <w:noProof/>
            </w:rPr>
            <w:t>(4)</w:t>
          </w:r>
          <w:r w:rsidR="0046049C">
            <w:fldChar w:fldCharType="end"/>
          </w:r>
        </w:sdtContent>
      </w:sdt>
      <w:sdt>
        <w:sdtPr>
          <w:id w:val="-272088408"/>
          <w:citation/>
        </w:sdtPr>
        <w:sdtContent>
          <w:r w:rsidR="005876FB">
            <w:fldChar w:fldCharType="begin"/>
          </w:r>
          <w:r w:rsidR="005876FB">
            <w:instrText xml:space="preserve"> CITATION The26 \l 1029 </w:instrText>
          </w:r>
          <w:r w:rsidR="005876FB">
            <w:fldChar w:fldCharType="separate"/>
          </w:r>
          <w:r w:rsidR="0097503F">
            <w:rPr>
              <w:noProof/>
            </w:rPr>
            <w:t xml:space="preserve"> (5)</w:t>
          </w:r>
          <w:r w:rsidR="005876FB">
            <w:fldChar w:fldCharType="end"/>
          </w:r>
        </w:sdtContent>
      </w:sdt>
      <w:bookmarkEnd w:id="10"/>
    </w:p>
    <w:p w14:paraId="1B01263B" w14:textId="3689350B" w:rsidR="00A45875" w:rsidRDefault="00A45875" w:rsidP="00A45875">
      <w:r>
        <w:t xml:space="preserve">API vrstva byla realizována pomocí technologie </w:t>
      </w:r>
      <w:proofErr w:type="spellStart"/>
      <w:r>
        <w:t>GraphQL</w:t>
      </w:r>
      <w:proofErr w:type="spellEnd"/>
      <w:r>
        <w:t xml:space="preserve"> a</w:t>
      </w:r>
      <w:r w:rsidR="001B01A5">
        <w:t> </w:t>
      </w:r>
      <w:r>
        <w:t xml:space="preserve">knihovny Apollo. </w:t>
      </w:r>
      <w:proofErr w:type="spellStart"/>
      <w:r>
        <w:t>GraphQL</w:t>
      </w:r>
      <w:proofErr w:type="spellEnd"/>
      <w:r>
        <w:t xml:space="preserve"> umožňuje klientovi definovat přesnou strukturu požadovaných dat, čímž se minimalizuje přenos nadbytečných informací.</w:t>
      </w:r>
    </w:p>
    <w:p w14:paraId="59D9E495" w14:textId="3F4E6612" w:rsidR="00A45875" w:rsidRPr="00A45875" w:rsidRDefault="00A45875" w:rsidP="00A45875">
      <w:r>
        <w:lastRenderedPageBreak/>
        <w:t>Apollo bylo využito jako klientská i serverová knihovna pro správu dotazů, mutací a</w:t>
      </w:r>
      <w:r w:rsidR="00AE220A">
        <w:t> </w:t>
      </w:r>
      <w:proofErr w:type="spellStart"/>
      <w:r>
        <w:t>cachování</w:t>
      </w:r>
      <w:proofErr w:type="spellEnd"/>
      <w:r>
        <w:t xml:space="preserve"> dat. Tato kombinace umožnila vytvořit flexibilní a</w:t>
      </w:r>
      <w:r w:rsidR="003A1576">
        <w:t> </w:t>
      </w:r>
      <w:r>
        <w:t xml:space="preserve">efektivní komunikační rozhraní mezi </w:t>
      </w:r>
      <w:proofErr w:type="spellStart"/>
      <w:r>
        <w:t>frontendem</w:t>
      </w:r>
      <w:proofErr w:type="spellEnd"/>
      <w:r>
        <w:t xml:space="preserve"> a</w:t>
      </w:r>
      <w:r w:rsidR="003A1576">
        <w:t> </w:t>
      </w:r>
      <w:proofErr w:type="spellStart"/>
      <w:r>
        <w:t>backendem</w:t>
      </w:r>
      <w:proofErr w:type="spellEnd"/>
      <w:r>
        <w:t>.</w:t>
      </w:r>
    </w:p>
    <w:p w14:paraId="495F195D" w14:textId="483AE07D" w:rsidR="00D54EE6" w:rsidRDefault="00D54EE6" w:rsidP="00D54EE6">
      <w:pPr>
        <w:pStyle w:val="Nadpis2"/>
      </w:pPr>
      <w:bookmarkStart w:id="11" w:name="_Toc224065409"/>
      <w:r>
        <w:t>JEST – testování</w:t>
      </w:r>
      <w:r w:rsidR="0046049C">
        <w:t xml:space="preserve"> </w:t>
      </w:r>
      <w:sdt>
        <w:sdtPr>
          <w:id w:val="-398976097"/>
          <w:citation/>
        </w:sdtPr>
        <w:sdtContent>
          <w:r w:rsidR="0046049C">
            <w:fldChar w:fldCharType="begin"/>
          </w:r>
          <w:r w:rsidR="0046049C">
            <w:instrText xml:space="preserve"> CITATION Mar26 \l 1029 </w:instrText>
          </w:r>
          <w:r w:rsidR="0046049C">
            <w:fldChar w:fldCharType="separate"/>
          </w:r>
          <w:r w:rsidR="0097503F">
            <w:rPr>
              <w:noProof/>
            </w:rPr>
            <w:t>(6)</w:t>
          </w:r>
          <w:r w:rsidR="0046049C">
            <w:fldChar w:fldCharType="end"/>
          </w:r>
        </w:sdtContent>
      </w:sdt>
      <w:bookmarkEnd w:id="11"/>
    </w:p>
    <w:p w14:paraId="2A75C5C6" w14:textId="6FA73E6C" w:rsidR="00A644C1" w:rsidRDefault="00A644C1" w:rsidP="00A644C1">
      <w:r>
        <w:t>Pro testování aplikační logiky byl použit nástroj Jest. Jedná se o</w:t>
      </w:r>
      <w:r w:rsidR="003A1576">
        <w:t> </w:t>
      </w:r>
      <w:r>
        <w:t xml:space="preserve">populární testovací framework pro </w:t>
      </w:r>
      <w:proofErr w:type="spellStart"/>
      <w:r>
        <w:t>JavaScriptové</w:t>
      </w:r>
      <w:proofErr w:type="spellEnd"/>
      <w:r>
        <w:t xml:space="preserve"> aplikace.</w:t>
      </w:r>
    </w:p>
    <w:p w14:paraId="44C105E0" w14:textId="5B54AC16" w:rsidR="00A644C1" w:rsidRPr="00A644C1" w:rsidRDefault="00A644C1" w:rsidP="00A644C1">
      <w:r>
        <w:t xml:space="preserve">Jest byl využit zejména pro </w:t>
      </w:r>
      <w:r w:rsidR="0057309D">
        <w:t xml:space="preserve">tvorbu </w:t>
      </w:r>
      <w:r w:rsidR="007B3BF3" w:rsidRPr="00281722">
        <w:rPr>
          <w:b/>
          <w:bCs/>
        </w:rPr>
        <w:t>jednotkových testů</w:t>
      </w:r>
      <w:r w:rsidRPr="00281722">
        <w:rPr>
          <w:b/>
        </w:rPr>
        <w:t xml:space="preserve"> </w:t>
      </w:r>
      <w:r>
        <w:t>servisní vrstvy, čímž bylo zajištěno, že funkce (např. práce s</w:t>
      </w:r>
      <w:r w:rsidR="003A1576">
        <w:t> </w:t>
      </w:r>
      <w:r>
        <w:t>databází nebo generování odpovědí) fungují správně i</w:t>
      </w:r>
      <w:r w:rsidR="003A1576">
        <w:t> </w:t>
      </w:r>
      <w:r>
        <w:t>po budoucích úpravách kódu.</w:t>
      </w:r>
      <w:r w:rsidR="005339C2">
        <w:t xml:space="preserve"> </w:t>
      </w:r>
      <w:r w:rsidR="00B33170" w:rsidRPr="00B33170">
        <w:t>Dále byl implementován</w:t>
      </w:r>
      <w:r w:rsidR="003339C0">
        <w:t xml:space="preserve"> </w:t>
      </w:r>
      <w:commentRangeStart w:id="12"/>
      <w:proofErr w:type="spellStart"/>
      <w:r w:rsidR="00B33170" w:rsidRPr="00281722">
        <w:rPr>
          <w:b/>
        </w:rPr>
        <w:t>smoke</w:t>
      </w:r>
      <w:proofErr w:type="spellEnd"/>
      <w:r w:rsidR="00B33170" w:rsidRPr="00281722">
        <w:rPr>
          <w:b/>
        </w:rPr>
        <w:t xml:space="preserve"> </w:t>
      </w:r>
      <w:r w:rsidR="00B33170" w:rsidRPr="00281722">
        <w:rPr>
          <w:b/>
          <w:bCs/>
        </w:rPr>
        <w:t>tes</w:t>
      </w:r>
      <w:commentRangeEnd w:id="12"/>
      <w:r w:rsidR="006D4773" w:rsidRPr="00281722">
        <w:rPr>
          <w:rStyle w:val="Odkaznakoment"/>
          <w:b/>
          <w:bCs/>
          <w:sz w:val="24"/>
          <w:szCs w:val="22"/>
        </w:rPr>
        <w:commentReference w:id="12"/>
      </w:r>
      <w:r w:rsidR="00B33170" w:rsidRPr="00281722">
        <w:rPr>
          <w:b/>
          <w:bCs/>
        </w:rPr>
        <w:t>t</w:t>
      </w:r>
      <w:r w:rsidR="00B33170" w:rsidRPr="00B33170">
        <w:t xml:space="preserve"> pro kontrolu běhu aplikace po nasazení.</w:t>
      </w:r>
    </w:p>
    <w:p w14:paraId="6F5342D2" w14:textId="552FA25E" w:rsidR="00D54EE6" w:rsidRDefault="00D54EE6" w:rsidP="00D54EE6">
      <w:pPr>
        <w:pStyle w:val="Nadpis2"/>
      </w:pPr>
      <w:bookmarkStart w:id="13" w:name="_Toc224065410"/>
      <w:proofErr w:type="spellStart"/>
      <w:r>
        <w:t>Docker</w:t>
      </w:r>
      <w:proofErr w:type="spellEnd"/>
      <w:r>
        <w:t xml:space="preserve"> </w:t>
      </w:r>
      <w:proofErr w:type="spellStart"/>
      <w:r w:rsidR="00B33170">
        <w:t>C</w:t>
      </w:r>
      <w:r>
        <w:t>ompose</w:t>
      </w:r>
      <w:proofErr w:type="spellEnd"/>
      <w:r w:rsidR="00CC2DBB">
        <w:t xml:space="preserve"> </w:t>
      </w:r>
      <w:sdt>
        <w:sdtPr>
          <w:id w:val="685947446"/>
          <w:citation/>
        </w:sdtPr>
        <w:sdtContent>
          <w:r w:rsidR="00CC2DBB">
            <w:fldChar w:fldCharType="begin"/>
          </w:r>
          <w:r w:rsidR="00CC2DBB">
            <w:instrText xml:space="preserve"> CITATION DOK25 \l 1029 </w:instrText>
          </w:r>
          <w:r w:rsidR="00CC2DBB">
            <w:fldChar w:fldCharType="separate"/>
          </w:r>
          <w:r w:rsidR="0097503F">
            <w:rPr>
              <w:noProof/>
            </w:rPr>
            <w:t>(7)</w:t>
          </w:r>
          <w:r w:rsidR="00CC2DBB">
            <w:fldChar w:fldCharType="end"/>
          </w:r>
        </w:sdtContent>
      </w:sdt>
      <w:bookmarkEnd w:id="13"/>
    </w:p>
    <w:p w14:paraId="2224D91C" w14:textId="7C627BAC" w:rsidR="00A644C1" w:rsidRDefault="00A644C1" w:rsidP="00A644C1">
      <w:r>
        <w:t xml:space="preserve">Pro kontejnerizaci aplikace byl použit </w:t>
      </w:r>
      <w:proofErr w:type="spellStart"/>
      <w:r>
        <w:t>Docker</w:t>
      </w:r>
      <w:proofErr w:type="spellEnd"/>
      <w:r>
        <w:t xml:space="preserve"> a</w:t>
      </w:r>
      <w:r w:rsidR="00AE459A">
        <w:t> </w:t>
      </w:r>
      <w:r>
        <w:t xml:space="preserve">pro orchestraci jednotlivých služeb nástroj </w:t>
      </w:r>
      <w:proofErr w:type="spellStart"/>
      <w:r w:rsidRPr="00A40D00">
        <w:rPr>
          <w:b/>
          <w:bCs/>
        </w:rPr>
        <w:t>Docker</w:t>
      </w:r>
      <w:proofErr w:type="spellEnd"/>
      <w:r>
        <w:t xml:space="preserve"> </w:t>
      </w:r>
      <w:proofErr w:type="spellStart"/>
      <w:r w:rsidRPr="00A40D00">
        <w:rPr>
          <w:b/>
          <w:bCs/>
        </w:rPr>
        <w:t>Compose</w:t>
      </w:r>
      <w:proofErr w:type="spellEnd"/>
      <w:r>
        <w:t>.</w:t>
      </w:r>
    </w:p>
    <w:p w14:paraId="3F0E1CC7" w14:textId="54CA7A13" w:rsidR="00A644C1" w:rsidRPr="00A644C1" w:rsidRDefault="00A644C1" w:rsidP="00A644C1">
      <w:r>
        <w:t xml:space="preserve">Aplikace je rozdělena do několika kontejnerů – Next.js aplikace, </w:t>
      </w:r>
      <w:proofErr w:type="spellStart"/>
      <w:r>
        <w:t>PostgreSQL</w:t>
      </w:r>
      <w:proofErr w:type="spellEnd"/>
      <w:r>
        <w:t xml:space="preserve"> databáze, </w:t>
      </w:r>
      <w:proofErr w:type="spellStart"/>
      <w:r>
        <w:t>ChromaDB</w:t>
      </w:r>
      <w:proofErr w:type="spellEnd"/>
      <w:r>
        <w:t xml:space="preserve"> a </w:t>
      </w:r>
      <w:proofErr w:type="spellStart"/>
      <w:r>
        <w:t>Nginx</w:t>
      </w:r>
      <w:proofErr w:type="spellEnd"/>
      <w:r>
        <w:t xml:space="preserve"> </w:t>
      </w:r>
      <w:r w:rsidRPr="00A27C99">
        <w:rPr>
          <w:b/>
          <w:bCs/>
        </w:rPr>
        <w:t xml:space="preserve">reverzní </w:t>
      </w:r>
      <w:proofErr w:type="spellStart"/>
      <w:r w:rsidRPr="00A27C99">
        <w:rPr>
          <w:b/>
          <w:bCs/>
        </w:rPr>
        <w:t>proxy</w:t>
      </w:r>
      <w:proofErr w:type="spellEnd"/>
      <w:r>
        <w:t xml:space="preserve">. </w:t>
      </w:r>
      <w:proofErr w:type="spellStart"/>
      <w:r>
        <w:t>Docker</w:t>
      </w:r>
      <w:proofErr w:type="spellEnd"/>
      <w:r>
        <w:t xml:space="preserve"> </w:t>
      </w:r>
      <w:proofErr w:type="spellStart"/>
      <w:r>
        <w:t>Compose</w:t>
      </w:r>
      <w:proofErr w:type="spellEnd"/>
      <w:r>
        <w:t xml:space="preserve"> umožňuje jejich společné spuštění pomocí jednoho konfiguračního souboru, což výrazně zjednodušuje vývoj i</w:t>
      </w:r>
      <w:r w:rsidR="00AE220A">
        <w:t> </w:t>
      </w:r>
      <w:r>
        <w:t>produkční nasazení.</w:t>
      </w:r>
    </w:p>
    <w:p w14:paraId="45B6AA7D" w14:textId="0514026B" w:rsidR="00EA168D" w:rsidRDefault="00EA168D" w:rsidP="00EA168D">
      <w:pPr>
        <w:pStyle w:val="Nadpis2"/>
      </w:pPr>
      <w:bookmarkStart w:id="14" w:name="_Toc224065411"/>
      <w:proofErr w:type="spellStart"/>
      <w:r>
        <w:t>ChromaDB</w:t>
      </w:r>
      <w:proofErr w:type="spellEnd"/>
      <w:r w:rsidR="00CC2DBB">
        <w:t xml:space="preserve"> </w:t>
      </w:r>
      <w:sdt>
        <w:sdtPr>
          <w:id w:val="389778965"/>
          <w:citation/>
        </w:sdtPr>
        <w:sdtContent>
          <w:r w:rsidR="00CC2DBB">
            <w:fldChar w:fldCharType="begin"/>
          </w:r>
          <w:r w:rsidR="00CC2DBB">
            <w:instrText xml:space="preserve"> CITATION Chr26 \l 1029 </w:instrText>
          </w:r>
          <w:r w:rsidR="00CC2DBB">
            <w:fldChar w:fldCharType="separate"/>
          </w:r>
          <w:r w:rsidR="0097503F">
            <w:rPr>
              <w:noProof/>
            </w:rPr>
            <w:t>(8)</w:t>
          </w:r>
          <w:r w:rsidR="00CC2DBB">
            <w:fldChar w:fldCharType="end"/>
          </w:r>
        </w:sdtContent>
      </w:sdt>
      <w:bookmarkEnd w:id="14"/>
    </w:p>
    <w:p w14:paraId="489F2DF9" w14:textId="5B4463F5" w:rsidR="00A644C1" w:rsidRDefault="00A644C1" w:rsidP="00A644C1">
      <w:r>
        <w:t xml:space="preserve">Pro ukládání </w:t>
      </w:r>
      <w:commentRangeStart w:id="15"/>
      <w:proofErr w:type="spellStart"/>
      <w:r w:rsidRPr="00281722">
        <w:rPr>
          <w:b/>
        </w:rPr>
        <w:t>embeddingů</w:t>
      </w:r>
      <w:commentRangeEnd w:id="15"/>
      <w:proofErr w:type="spellEnd"/>
      <w:r w:rsidR="003C0CFF" w:rsidRPr="00281722">
        <w:rPr>
          <w:rStyle w:val="Odkaznakoment"/>
          <w:b/>
          <w:bCs/>
          <w:sz w:val="24"/>
          <w:szCs w:val="22"/>
        </w:rPr>
        <w:commentReference w:id="15"/>
      </w:r>
      <w:r>
        <w:t xml:space="preserve"> knih a</w:t>
      </w:r>
      <w:r w:rsidR="00AE459A">
        <w:t> </w:t>
      </w:r>
      <w:r>
        <w:t xml:space="preserve">realizaci sémantického vyhledávání byla zvolena vektorová databáze </w:t>
      </w:r>
      <w:proofErr w:type="spellStart"/>
      <w:r>
        <w:t>ChromaDB</w:t>
      </w:r>
      <w:proofErr w:type="spellEnd"/>
      <w:r>
        <w:t>.</w:t>
      </w:r>
    </w:p>
    <w:p w14:paraId="540F8A67" w14:textId="726D386C" w:rsidR="00A644C1" w:rsidRPr="00A644C1" w:rsidRDefault="00A644C1" w:rsidP="00A644C1">
      <w:proofErr w:type="spellStart"/>
      <w:r>
        <w:t>ChromaDB</w:t>
      </w:r>
      <w:proofErr w:type="spellEnd"/>
      <w:r>
        <w:t xml:space="preserve"> umožňuje ukládání vektorových reprezentací textu a</w:t>
      </w:r>
      <w:r w:rsidR="00AE459A">
        <w:t> </w:t>
      </w:r>
      <w:r>
        <w:t>efektivní vyhledávání na základě podobnosti. V</w:t>
      </w:r>
      <w:r w:rsidR="00AE459A">
        <w:t> </w:t>
      </w:r>
      <w:r>
        <w:t>kombinaci s</w:t>
      </w:r>
      <w:r w:rsidR="00946FF4">
        <w:t> </w:t>
      </w:r>
      <w:proofErr w:type="spellStart"/>
      <w:r>
        <w:t>embedding</w:t>
      </w:r>
      <w:proofErr w:type="spellEnd"/>
      <w:r>
        <w:t xml:space="preserve"> modelem tak tvoří základ pro implementaci principu </w:t>
      </w:r>
      <w:commentRangeStart w:id="16"/>
      <w:proofErr w:type="spellStart"/>
      <w:r w:rsidRPr="00281722">
        <w:rPr>
          <w:b/>
        </w:rPr>
        <w:t>Retrieval-Augmented</w:t>
      </w:r>
      <w:proofErr w:type="spellEnd"/>
      <w:r w:rsidRPr="00281722">
        <w:rPr>
          <w:b/>
        </w:rPr>
        <w:t xml:space="preserve"> </w:t>
      </w:r>
      <w:proofErr w:type="spellStart"/>
      <w:r w:rsidRPr="00281722">
        <w:rPr>
          <w:b/>
        </w:rPr>
        <w:t>Generation</w:t>
      </w:r>
      <w:commentRangeEnd w:id="16"/>
      <w:proofErr w:type="spellEnd"/>
      <w:r w:rsidR="003C0CFF" w:rsidRPr="00281722">
        <w:rPr>
          <w:rStyle w:val="Odkaznakoment"/>
          <w:b/>
          <w:bCs/>
          <w:sz w:val="24"/>
          <w:szCs w:val="22"/>
          <w:vertAlign w:val="superscript"/>
        </w:rPr>
        <w:commentReference w:id="16"/>
      </w:r>
      <w:r w:rsidR="0008086C">
        <w:t xml:space="preserve"> (dále jen RAG</w:t>
      </w:r>
      <w:r>
        <w:t>), který umožňuje chatbotovi doporučovat knihy podle jejich obsahu, nikoli pouze podle přesné textové shody.</w:t>
      </w:r>
    </w:p>
    <w:p w14:paraId="69135CDA" w14:textId="66537F4E" w:rsidR="005940CD" w:rsidRDefault="005940CD" w:rsidP="005940CD">
      <w:pPr>
        <w:pStyle w:val="Nadpis2"/>
      </w:pPr>
      <w:bookmarkStart w:id="17" w:name="_Toc224065412"/>
      <w:r>
        <w:t xml:space="preserve">CI/CD </w:t>
      </w:r>
      <w:proofErr w:type="spellStart"/>
      <w:r>
        <w:t>pipelines</w:t>
      </w:r>
      <w:bookmarkEnd w:id="17"/>
      <w:proofErr w:type="spellEnd"/>
      <w:r w:rsidR="00CC2DBB">
        <w:t xml:space="preserve"> </w:t>
      </w:r>
    </w:p>
    <w:p w14:paraId="724C8BD3" w14:textId="0C8B3CD9" w:rsidR="00EE0406" w:rsidRDefault="00EE0406" w:rsidP="00EE0406">
      <w:r>
        <w:t>Pro automatizaci testování a</w:t>
      </w:r>
      <w:r w:rsidR="00946FF4">
        <w:t> </w:t>
      </w:r>
      <w:r>
        <w:t xml:space="preserve">nasazování byly vytvořeny CI/CD </w:t>
      </w:r>
      <w:proofErr w:type="spellStart"/>
      <w:r>
        <w:t>pipelines</w:t>
      </w:r>
      <w:proofErr w:type="spellEnd"/>
      <w:r>
        <w:t xml:space="preserve"> pomocí GitHub </w:t>
      </w:r>
      <w:proofErr w:type="spellStart"/>
      <w:r>
        <w:t>Actions</w:t>
      </w:r>
      <w:proofErr w:type="spellEnd"/>
      <w:r>
        <w:t>.</w:t>
      </w:r>
    </w:p>
    <w:p w14:paraId="0CE02B25" w14:textId="1686C92A" w:rsidR="00EE0406" w:rsidRDefault="00EE0406" w:rsidP="00EE0406">
      <w:proofErr w:type="spellStart"/>
      <w:r>
        <w:t>Pipeline</w:t>
      </w:r>
      <w:proofErr w:type="spellEnd"/>
      <w:r>
        <w:t xml:space="preserve"> se spouští automaticky při každém </w:t>
      </w:r>
      <w:proofErr w:type="spellStart"/>
      <w:r w:rsidR="00693360">
        <w:t>git</w:t>
      </w:r>
      <w:proofErr w:type="spellEnd"/>
      <w:r w:rsidR="00693360">
        <w:t xml:space="preserve"> </w:t>
      </w:r>
      <w:proofErr w:type="spellStart"/>
      <w:r>
        <w:t>push</w:t>
      </w:r>
      <w:proofErr w:type="spellEnd"/>
      <w:r>
        <w:t xml:space="preserve"> do hlavní větve </w:t>
      </w:r>
      <w:proofErr w:type="spellStart"/>
      <w:r>
        <w:t>repozitáře</w:t>
      </w:r>
      <w:proofErr w:type="spellEnd"/>
      <w:r>
        <w:t>. Nejprve probíhá testovací fáze (instalace závislostí, spuštění testů) a</w:t>
      </w:r>
      <w:r w:rsidR="00946FF4">
        <w:t> </w:t>
      </w:r>
      <w:r>
        <w:t>následně, pokud je vše v</w:t>
      </w:r>
      <w:r w:rsidR="00946FF4">
        <w:t> </w:t>
      </w:r>
      <w:r>
        <w:t xml:space="preserve">pořádku, fáze nasazovací. Ta zajistí připojení na </w:t>
      </w:r>
      <w:r w:rsidRPr="00D136AE">
        <w:rPr>
          <w:b/>
          <w:bCs/>
        </w:rPr>
        <w:t>VPS</w:t>
      </w:r>
      <w:r>
        <w:t xml:space="preserve"> server, synchronizaci kódu a</w:t>
      </w:r>
      <w:r w:rsidR="00D115C2">
        <w:t> </w:t>
      </w:r>
      <w:r>
        <w:t xml:space="preserve">restart </w:t>
      </w:r>
      <w:proofErr w:type="spellStart"/>
      <w:r>
        <w:t>Docker</w:t>
      </w:r>
      <w:proofErr w:type="spellEnd"/>
      <w:r>
        <w:t xml:space="preserve"> kontejnerů.</w:t>
      </w:r>
    </w:p>
    <w:p w14:paraId="301F5B42" w14:textId="6E2C9BBF" w:rsidR="005940CD" w:rsidRPr="005940CD" w:rsidRDefault="00EE0406" w:rsidP="00EE0406">
      <w:r>
        <w:lastRenderedPageBreak/>
        <w:t>Tím je zajištěno, že do produkce je vždy nasazena otestovaná verze aplikace a</w:t>
      </w:r>
      <w:r w:rsidR="00946FF4">
        <w:t> </w:t>
      </w:r>
      <w:r>
        <w:t>celý proces je plně automatizovaný.</w:t>
      </w:r>
    </w:p>
    <w:p w14:paraId="1730CCE3" w14:textId="75ADEB5F" w:rsidR="00DF7B31" w:rsidRDefault="00DF7B31" w:rsidP="00DF7B31">
      <w:pPr>
        <w:pStyle w:val="Nadpis2"/>
      </w:pPr>
      <w:bookmarkStart w:id="18" w:name="_Toc224065413"/>
      <w:proofErr w:type="spellStart"/>
      <w:r w:rsidRPr="00DF7B31">
        <w:t>OpenAI</w:t>
      </w:r>
      <w:proofErr w:type="spellEnd"/>
      <w:r w:rsidRPr="00DF7B31">
        <w:t xml:space="preserve"> – jazykový model a </w:t>
      </w:r>
      <w:proofErr w:type="spellStart"/>
      <w:r w:rsidRPr="00DF7B31">
        <w:t>embeddingy</w:t>
      </w:r>
      <w:proofErr w:type="spellEnd"/>
      <w:r w:rsidR="00EF5710">
        <w:t xml:space="preserve"> </w:t>
      </w:r>
      <w:sdt>
        <w:sdtPr>
          <w:id w:val="-824199782"/>
          <w:citation/>
        </w:sdtPr>
        <w:sdtContent>
          <w:r w:rsidR="00EF5710">
            <w:fldChar w:fldCharType="begin"/>
          </w:r>
          <w:r w:rsidR="00EF5710">
            <w:instrText xml:space="preserve"> CITATION Ope26 \l 1029 </w:instrText>
          </w:r>
          <w:r w:rsidR="00EF5710">
            <w:fldChar w:fldCharType="separate"/>
          </w:r>
          <w:r w:rsidR="0097503F">
            <w:rPr>
              <w:noProof/>
            </w:rPr>
            <w:t>(9)</w:t>
          </w:r>
          <w:r w:rsidR="00EF5710">
            <w:fldChar w:fldCharType="end"/>
          </w:r>
        </w:sdtContent>
      </w:sdt>
      <w:bookmarkEnd w:id="18"/>
    </w:p>
    <w:p w14:paraId="4F5EDB92" w14:textId="0A2A70D0" w:rsidR="00731EC8" w:rsidRDefault="00731EC8" w:rsidP="00731EC8">
      <w:r>
        <w:t xml:space="preserve">Pro generování odpovědí chatbota bylo využito rozhraní </w:t>
      </w:r>
      <w:proofErr w:type="spellStart"/>
      <w:r>
        <w:t>OpenAI</w:t>
      </w:r>
      <w:proofErr w:type="spellEnd"/>
      <w:r>
        <w:t>, konkrétně jazykový model GPT-4o mini. Tento model zajišťuje zpracování přirozeného jazyka, správu konverzační historie a</w:t>
      </w:r>
      <w:r w:rsidR="00946FF4">
        <w:t> </w:t>
      </w:r>
      <w:r>
        <w:t xml:space="preserve">podporu tzv. </w:t>
      </w:r>
      <w:proofErr w:type="spellStart"/>
      <w:r w:rsidRPr="00B34E42">
        <w:rPr>
          <w:b/>
        </w:rPr>
        <w:t>function</w:t>
      </w:r>
      <w:proofErr w:type="spellEnd"/>
      <w:r w:rsidRPr="00B34E42">
        <w:rPr>
          <w:b/>
        </w:rPr>
        <w:t xml:space="preserve"> </w:t>
      </w:r>
      <w:proofErr w:type="spellStart"/>
      <w:r w:rsidRPr="00B34E42">
        <w:rPr>
          <w:b/>
        </w:rPr>
        <w:t>calling</w:t>
      </w:r>
      <w:proofErr w:type="spellEnd"/>
      <w:r>
        <w:t>, například pro vyhledávání v</w:t>
      </w:r>
      <w:r w:rsidR="00107973">
        <w:t> </w:t>
      </w:r>
      <w:r>
        <w:t>katalogu nebo získávání informací z</w:t>
      </w:r>
      <w:r w:rsidR="00946FF4">
        <w:t> </w:t>
      </w:r>
      <w:r>
        <w:t>webového prostředí knihovny.</w:t>
      </w:r>
    </w:p>
    <w:p w14:paraId="5C2F52CE" w14:textId="1A242CF7" w:rsidR="00731EC8" w:rsidRDefault="00731EC8" w:rsidP="00731EC8">
      <w:r>
        <w:t xml:space="preserve">Pro převod textových dat na vektorové reprezentace byl použit </w:t>
      </w:r>
      <w:proofErr w:type="spellStart"/>
      <w:r>
        <w:t>embedding</w:t>
      </w:r>
      <w:proofErr w:type="spellEnd"/>
      <w:r>
        <w:t xml:space="preserve"> model </w:t>
      </w:r>
      <w:commentRangeStart w:id="19"/>
      <w:r w:rsidRPr="00DC2614">
        <w:rPr>
          <w:rFonts w:ascii="Consolas" w:hAnsi="Consolas"/>
          <w:i/>
        </w:rPr>
        <w:t>text-embedding-</w:t>
      </w:r>
      <w:proofErr w:type="gramStart"/>
      <w:r w:rsidRPr="00DC2614">
        <w:rPr>
          <w:rFonts w:ascii="Consolas" w:hAnsi="Consolas"/>
          <w:i/>
        </w:rPr>
        <w:t>3-small</w:t>
      </w:r>
      <w:commentRangeEnd w:id="19"/>
      <w:proofErr w:type="gramEnd"/>
      <w:r w:rsidR="0079448C">
        <w:rPr>
          <w:rStyle w:val="Odkaznakoment"/>
          <w:sz w:val="24"/>
          <w:szCs w:val="22"/>
        </w:rPr>
        <w:commentReference w:id="19"/>
      </w:r>
      <w:r>
        <w:t xml:space="preserve">. Výsledné </w:t>
      </w:r>
      <w:proofErr w:type="spellStart"/>
      <w:r>
        <w:t>embeddingy</w:t>
      </w:r>
      <w:proofErr w:type="spellEnd"/>
      <w:r>
        <w:t xml:space="preserve"> jsou ukládány do databáze </w:t>
      </w:r>
      <w:proofErr w:type="spellStart"/>
      <w:r>
        <w:t>ChromaDB</w:t>
      </w:r>
      <w:proofErr w:type="spellEnd"/>
      <w:r>
        <w:t xml:space="preserve"> a</w:t>
      </w:r>
      <w:r w:rsidR="00107973">
        <w:t> </w:t>
      </w:r>
      <w:r>
        <w:t>využívány při každém uživatelském dotazu pro sémantické vyhledávání relevantního obsahu.</w:t>
      </w:r>
    </w:p>
    <w:p w14:paraId="0B4CC50E" w14:textId="54644264" w:rsidR="005339C2" w:rsidRPr="005339C2" w:rsidRDefault="00731EC8" w:rsidP="00731EC8">
      <w:r>
        <w:t>V průběhu návrhu byly zvažovány i</w:t>
      </w:r>
      <w:r w:rsidR="00946FF4">
        <w:t> </w:t>
      </w:r>
      <w:r>
        <w:t>alternativní modely s</w:t>
      </w:r>
      <w:r w:rsidR="00946FF4">
        <w:t> </w:t>
      </w:r>
      <w:r>
        <w:t>vyšší kapacitou, avšak s</w:t>
      </w:r>
      <w:r w:rsidR="00107973">
        <w:t> </w:t>
      </w:r>
      <w:r>
        <w:t>ohledem na náklady, latenci odpovědi a</w:t>
      </w:r>
      <w:r w:rsidR="00946FF4">
        <w:t> </w:t>
      </w:r>
      <w:r>
        <w:t>charakter zamýšleného použití byl zvolen model, který představuje vhodný kompromis mezi výkonem a provozní efektivitou.</w:t>
      </w:r>
    </w:p>
    <w:p w14:paraId="180BA5F5" w14:textId="4E5B29D1" w:rsidR="00D54EE6" w:rsidRDefault="00AA0E53" w:rsidP="00D54EE6">
      <w:pPr>
        <w:pStyle w:val="Nadpis1"/>
      </w:pPr>
      <w:bookmarkStart w:id="20" w:name="_Toc224065414"/>
      <w:r>
        <w:lastRenderedPageBreak/>
        <w:t>Proces návrhu a impleme</w:t>
      </w:r>
      <w:r w:rsidR="00AB6368">
        <w:t>n</w:t>
      </w:r>
      <w:r>
        <w:t>tace</w:t>
      </w:r>
      <w:bookmarkEnd w:id="20"/>
    </w:p>
    <w:p w14:paraId="4A750C60" w14:textId="1A4EFFD7" w:rsidR="0060653A" w:rsidRPr="0060653A" w:rsidRDefault="0060653A" w:rsidP="0060653A">
      <w:r>
        <w:t>V této kapitole bude popsán vývoj aplikace, veškeré další možnosti</w:t>
      </w:r>
      <w:r w:rsidR="00107973">
        <w:t>,</w:t>
      </w:r>
      <w:r>
        <w:t xml:space="preserve"> které byly při vývoji zváženy</w:t>
      </w:r>
      <w:r w:rsidR="00AC5DF5">
        <w:t xml:space="preserve"> a</w:t>
      </w:r>
      <w:r w:rsidR="00946FF4">
        <w:t> </w:t>
      </w:r>
      <w:r w:rsidR="00AC5DF5">
        <w:t>zároveň bude vývoj zasezen do chronologického kontextu vývoje.</w:t>
      </w:r>
    </w:p>
    <w:p w14:paraId="21A9F4E2" w14:textId="44C38F4C" w:rsidR="005940CD" w:rsidRDefault="00D54EE6" w:rsidP="005940CD">
      <w:pPr>
        <w:pStyle w:val="Nadpis2"/>
      </w:pPr>
      <w:bookmarkStart w:id="21" w:name="_Toc224065415"/>
      <w:r>
        <w:t>AI API provide</w:t>
      </w:r>
      <w:r w:rsidR="00585F21">
        <w:t>r</w:t>
      </w:r>
      <w:bookmarkEnd w:id="21"/>
    </w:p>
    <w:p w14:paraId="78AEA367" w14:textId="62F880C5" w:rsidR="00585F21" w:rsidRDefault="005D0D11" w:rsidP="00585F21">
      <w:r w:rsidRPr="005D0D11">
        <w:t>Vzhledem k</w:t>
      </w:r>
      <w:r w:rsidR="00946FF4">
        <w:t> </w:t>
      </w:r>
      <w:r w:rsidRPr="005D0D11">
        <w:t>finanční náročnosti trénování vlastních velkých jazykových modelů bylo rozhodnuto využít komerčně dostupné API třetích stran.</w:t>
      </w:r>
      <w:r w:rsidR="00BD0474">
        <w:t xml:space="preserve"> </w:t>
      </w:r>
      <w:r w:rsidR="00170C4B">
        <w:t>Důležité pro výběr LLM API byl</w:t>
      </w:r>
      <w:r w:rsidR="00C06C97">
        <w:t>y</w:t>
      </w:r>
      <w:r w:rsidR="00170C4B">
        <w:t xml:space="preserve"> určeny tyto parametry:</w:t>
      </w:r>
    </w:p>
    <w:p w14:paraId="05E736D8" w14:textId="7270F402" w:rsidR="00170C4B" w:rsidRDefault="00170C4B" w:rsidP="00170C4B">
      <w:pPr>
        <w:pStyle w:val="Odstavecseseznamem"/>
        <w:numPr>
          <w:ilvl w:val="0"/>
          <w:numId w:val="26"/>
        </w:numPr>
      </w:pPr>
      <w:r>
        <w:t>Cena</w:t>
      </w:r>
    </w:p>
    <w:p w14:paraId="27B02ABF" w14:textId="74B2B9B0" w:rsidR="00170C4B" w:rsidRDefault="001C3547" w:rsidP="00170C4B">
      <w:pPr>
        <w:pStyle w:val="Odstavecseseznamem"/>
        <w:numPr>
          <w:ilvl w:val="0"/>
          <w:numId w:val="26"/>
        </w:numPr>
      </w:pPr>
      <w:r>
        <w:t xml:space="preserve">Způsob implementace pro </w:t>
      </w:r>
      <w:r w:rsidR="00AA2A1B">
        <w:t>J</w:t>
      </w:r>
      <w:r>
        <w:t>ava</w:t>
      </w:r>
      <w:r w:rsidR="00C06C97">
        <w:t>S</w:t>
      </w:r>
      <w:r>
        <w:t>cript</w:t>
      </w:r>
    </w:p>
    <w:p w14:paraId="59672E41" w14:textId="2107DAFC" w:rsidR="001C3547" w:rsidRDefault="000A31D6" w:rsidP="00170C4B">
      <w:pPr>
        <w:pStyle w:val="Odstavecseseznamem"/>
        <w:numPr>
          <w:ilvl w:val="0"/>
          <w:numId w:val="26"/>
        </w:numPr>
      </w:pPr>
      <w:r>
        <w:t>podpora</w:t>
      </w:r>
      <w:r w:rsidR="00D109B8">
        <w:t xml:space="preserve"> R</w:t>
      </w:r>
      <w:r w:rsidR="00350443">
        <w:t>A</w:t>
      </w:r>
      <w:r w:rsidR="00D109B8">
        <w:t>G</w:t>
      </w:r>
    </w:p>
    <w:p w14:paraId="64E76357" w14:textId="05DD8404" w:rsidR="00585F21" w:rsidRDefault="00585F21" w:rsidP="00585F21">
      <w:pPr>
        <w:pStyle w:val="Nadpis3"/>
      </w:pPr>
      <w:bookmarkStart w:id="22" w:name="_Toc224065416"/>
      <w:r>
        <w:t>Průzkum</w:t>
      </w:r>
      <w:bookmarkEnd w:id="22"/>
    </w:p>
    <w:p w14:paraId="6F8305E4" w14:textId="666E2ED6" w:rsidR="00D54EE6" w:rsidRDefault="00585F21" w:rsidP="003455C3">
      <w:r>
        <w:t>První byl proveden průzkum o</w:t>
      </w:r>
      <w:r w:rsidR="00946FF4">
        <w:t> </w:t>
      </w:r>
      <w:r>
        <w:t xml:space="preserve">možnostech LLM API providerů. Na začátku byl prozkoumán </w:t>
      </w:r>
      <w:proofErr w:type="spellStart"/>
      <w:r>
        <w:t>ChatGPT</w:t>
      </w:r>
      <w:proofErr w:type="spellEnd"/>
      <w:r>
        <w:t xml:space="preserve"> od Open AI, Claude od </w:t>
      </w:r>
      <w:proofErr w:type="spellStart"/>
      <w:r>
        <w:t>Anthropic</w:t>
      </w:r>
      <w:proofErr w:type="spellEnd"/>
      <w:r>
        <w:t xml:space="preserve"> a</w:t>
      </w:r>
      <w:r w:rsidR="00946FF4">
        <w:t> </w:t>
      </w:r>
      <w:proofErr w:type="spellStart"/>
      <w:r>
        <w:t>Gemini</w:t>
      </w:r>
      <w:proofErr w:type="spellEnd"/>
      <w:r>
        <w:t xml:space="preserve"> od společnosti </w:t>
      </w:r>
      <w:proofErr w:type="spellStart"/>
      <w:r>
        <w:t>Alphabet</w:t>
      </w:r>
      <w:proofErr w:type="spellEnd"/>
      <w:r>
        <w:t xml:space="preserve">. Z průzkumu vyšlo jasně nejlépe API od </w:t>
      </w:r>
      <w:proofErr w:type="spellStart"/>
      <w:r>
        <w:t>OpenAi</w:t>
      </w:r>
      <w:proofErr w:type="spellEnd"/>
      <w:r>
        <w:t>, protože nabízela z daleka nejlepší ceny a</w:t>
      </w:r>
      <w:r w:rsidR="00ED7B98">
        <w:t> </w:t>
      </w:r>
      <w:r>
        <w:t>měla kvalitní dokumentaci. V budoucnu byl</w:t>
      </w:r>
      <w:r w:rsidR="0056071B">
        <w:t>y</w:t>
      </w:r>
      <w:r>
        <w:t xml:space="preserve"> ještě prozkoumány </w:t>
      </w:r>
      <w:r w:rsidR="0056071B">
        <w:t>možnosti</w:t>
      </w:r>
      <w:r>
        <w:t xml:space="preserve"> LLM </w:t>
      </w:r>
      <w:proofErr w:type="spellStart"/>
      <w:r w:rsidRPr="00564395">
        <w:rPr>
          <w:b/>
          <w:bCs/>
        </w:rPr>
        <w:t>L</w:t>
      </w:r>
      <w:r w:rsidR="00564395" w:rsidRPr="00564395">
        <w:rPr>
          <w:b/>
          <w:bCs/>
        </w:rPr>
        <w:t>L</w:t>
      </w:r>
      <w:r w:rsidRPr="00564395">
        <w:rPr>
          <w:b/>
          <w:bCs/>
        </w:rPr>
        <w:t>a</w:t>
      </w:r>
      <w:r w:rsidR="00564395" w:rsidRPr="00564395">
        <w:rPr>
          <w:b/>
          <w:bCs/>
        </w:rPr>
        <w:t>MA</w:t>
      </w:r>
      <w:proofErr w:type="spellEnd"/>
      <w:r>
        <w:t xml:space="preserve"> od společnosti Meta. U této cesty by bylo zajímavé to, že by se </w:t>
      </w:r>
      <w:r w:rsidR="00ED0D06">
        <w:t>nainstaloval</w:t>
      </w:r>
      <w:r>
        <w:t xml:space="preserve"> pouze lokální </w:t>
      </w:r>
      <w:r w:rsidR="000A31D6">
        <w:t>model,</w:t>
      </w:r>
      <w:r>
        <w:t xml:space="preserve"> to by umožnilo </w:t>
      </w:r>
      <w:r w:rsidR="00EC4354">
        <w:t>zmenšit použité</w:t>
      </w:r>
      <w:r w:rsidR="00071C50">
        <w:t xml:space="preserve"> finanční</w:t>
      </w:r>
      <w:r>
        <w:t xml:space="preserve"> prostředky na úplné minimum, </w:t>
      </w:r>
      <w:r w:rsidR="00071C50">
        <w:t>ale zvýšilo by to využití výpočetní kapacity serveru.</w:t>
      </w:r>
    </w:p>
    <w:p w14:paraId="31EE30D4" w14:textId="2829F0E4" w:rsidR="003455C3" w:rsidRDefault="00047780" w:rsidP="003455C3">
      <w:pPr>
        <w:pStyle w:val="Nadpis2"/>
      </w:pPr>
      <w:bookmarkStart w:id="23" w:name="_Toc224065417"/>
      <w:r>
        <w:t>OAI PMH</w:t>
      </w:r>
      <w:r w:rsidR="00EF5710">
        <w:t xml:space="preserve"> </w:t>
      </w:r>
      <w:sdt>
        <w:sdtPr>
          <w:id w:val="-1760130392"/>
          <w:citation/>
        </w:sdtPr>
        <w:sdtContent>
          <w:r w:rsidR="00EF5710">
            <w:fldChar w:fldCharType="begin"/>
          </w:r>
          <w:r w:rsidR="00EF5710">
            <w:instrText xml:space="preserve"> CITATION LAG02 \l 1029 </w:instrText>
          </w:r>
          <w:r w:rsidR="00EF5710">
            <w:fldChar w:fldCharType="separate"/>
          </w:r>
          <w:r w:rsidR="0097503F">
            <w:rPr>
              <w:noProof/>
            </w:rPr>
            <w:t>(10)</w:t>
          </w:r>
          <w:r w:rsidR="00EF5710">
            <w:fldChar w:fldCharType="end"/>
          </w:r>
        </w:sdtContent>
      </w:sdt>
      <w:r w:rsidR="00EF5710">
        <w:t xml:space="preserve"> </w:t>
      </w:r>
      <w:sdt>
        <w:sdtPr>
          <w:id w:val="9341305"/>
          <w:citation/>
        </w:sdtPr>
        <w:sdtContent>
          <w:r w:rsidR="0097503F">
            <w:fldChar w:fldCharType="begin"/>
          </w:r>
          <w:r w:rsidR="0097503F">
            <w:instrText xml:space="preserve"> CITATION Cos \l 1029 </w:instrText>
          </w:r>
          <w:r w:rsidR="0097503F">
            <w:fldChar w:fldCharType="separate"/>
          </w:r>
          <w:r w:rsidR="0097503F">
            <w:rPr>
              <w:noProof/>
            </w:rPr>
            <w:t>(11)</w:t>
          </w:r>
          <w:r w:rsidR="0097503F">
            <w:fldChar w:fldCharType="end"/>
          </w:r>
        </w:sdtContent>
      </w:sdt>
      <w:bookmarkEnd w:id="23"/>
    </w:p>
    <w:p w14:paraId="14287D7C" w14:textId="67264D18" w:rsidR="002F6829" w:rsidRDefault="003455C3" w:rsidP="002F6829">
      <w:r>
        <w:t xml:space="preserve">Po komunikaci s vývojářem firmy </w:t>
      </w:r>
      <w:r w:rsidR="00330F8E">
        <w:t>z </w:t>
      </w:r>
      <w:proofErr w:type="spellStart"/>
      <w:r w:rsidR="00330F8E">
        <w:t>Cos</w:t>
      </w:r>
      <w:r w:rsidR="00A93205">
        <w:t>m</w:t>
      </w:r>
      <w:r w:rsidR="00330F8E">
        <w:t>otron</w:t>
      </w:r>
      <w:proofErr w:type="spellEnd"/>
      <w:r w:rsidR="00330F8E">
        <w:t xml:space="preserve"> s.r.o. </w:t>
      </w:r>
      <w:r w:rsidR="00664C8C">
        <w:t>nám</w:t>
      </w:r>
      <w:r w:rsidR="00827A30">
        <w:t xml:space="preserve"> b</w:t>
      </w:r>
      <w:r w:rsidR="006E019B" w:rsidRPr="006E019B">
        <w:t>ylo potvrzeno, že metadata knihovního katalogu jsou veřejně dostupná prostřednictvím OAI-PMH rozhraní</w:t>
      </w:r>
      <w:r w:rsidR="00664C8C">
        <w:t xml:space="preserve">. Dále </w:t>
      </w:r>
      <w:r w:rsidR="00E8120B">
        <w:t>vývojář do</w:t>
      </w:r>
      <w:r w:rsidR="00A31864">
        <w:t xml:space="preserve">dal dokument pro práci s jejich </w:t>
      </w:r>
      <w:proofErr w:type="spellStart"/>
      <w:r w:rsidR="00A31864">
        <w:t>harvest</w:t>
      </w:r>
      <w:proofErr w:type="spellEnd"/>
      <w:r w:rsidR="00A31864">
        <w:t xml:space="preserve"> API. </w:t>
      </w:r>
      <w:r w:rsidR="002F6829">
        <w:t xml:space="preserve">Jde o OAI-PMH </w:t>
      </w:r>
      <w:r w:rsidR="000A31D6">
        <w:t>provider, který</w:t>
      </w:r>
      <w:r w:rsidR="002F6829">
        <w:t xml:space="preserve"> cituji:</w:t>
      </w:r>
    </w:p>
    <w:p w14:paraId="0A4A0D40" w14:textId="409CEB73" w:rsidR="00F7059A" w:rsidRDefault="00F7059A" w:rsidP="00F7059A">
      <w:pPr>
        <w:pStyle w:val="Citovanodstavec"/>
      </w:pPr>
      <w:r>
        <w:t>Komunikační modul OAI-PMH provider je určen k</w:t>
      </w:r>
      <w:r w:rsidR="00946FF4">
        <w:t> </w:t>
      </w:r>
      <w:r>
        <w:t xml:space="preserve">poskytování záznamů metadat vzdáleným </w:t>
      </w:r>
      <w:proofErr w:type="spellStart"/>
      <w:r>
        <w:t>harvesterům</w:t>
      </w:r>
      <w:proofErr w:type="spellEnd"/>
      <w:r>
        <w:t xml:space="preserve"> (</w:t>
      </w:r>
      <w:r w:rsidR="008F2D36">
        <w:t>sklízečům</w:t>
      </w:r>
      <w:r>
        <w:t>) ve standartních</w:t>
      </w:r>
    </w:p>
    <w:p w14:paraId="53AC89CB" w14:textId="456AEE9F" w:rsidR="00F7059A" w:rsidRDefault="00F7059A" w:rsidP="000D309F">
      <w:pPr>
        <w:pStyle w:val="Citovanodstavec"/>
      </w:pPr>
      <w:r>
        <w:t xml:space="preserve">formátech XML Marc, Dublin </w:t>
      </w:r>
      <w:proofErr w:type="spellStart"/>
      <w:r>
        <w:t>Core</w:t>
      </w:r>
      <w:proofErr w:type="spellEnd"/>
      <w:r>
        <w:t xml:space="preserve"> apod</w:t>
      </w:r>
      <w:r w:rsidR="000D309F">
        <w:t xml:space="preserve"> (…)</w:t>
      </w:r>
    </w:p>
    <w:p w14:paraId="6333DB2A" w14:textId="772284CA" w:rsidR="00F7059A" w:rsidRDefault="00F7059A" w:rsidP="00F7059A">
      <w:r>
        <w:t>Ve zk</w:t>
      </w:r>
      <w:r w:rsidR="004001E5">
        <w:t>ratce jde o</w:t>
      </w:r>
      <w:r w:rsidR="00946FF4">
        <w:t> </w:t>
      </w:r>
      <w:r w:rsidR="004001E5">
        <w:t xml:space="preserve">dokument popisující </w:t>
      </w:r>
      <w:proofErr w:type="spellStart"/>
      <w:r w:rsidR="004001E5">
        <w:t>harvest</w:t>
      </w:r>
      <w:proofErr w:type="spellEnd"/>
      <w:r w:rsidR="004001E5">
        <w:t xml:space="preserve"> metodu, která funguje tak, že uživatel pošle první </w:t>
      </w:r>
      <w:r w:rsidR="000156EA">
        <w:t>požadavek</w:t>
      </w:r>
      <w:r w:rsidR="004001E5">
        <w:t xml:space="preserve">, kde </w:t>
      </w:r>
      <w:r w:rsidR="002C304B">
        <w:t xml:space="preserve">si </w:t>
      </w:r>
      <w:r w:rsidR="000A31D6">
        <w:t>vyfiltruje,</w:t>
      </w:r>
      <w:r w:rsidR="002C304B">
        <w:t xml:space="preserve"> jak</w:t>
      </w:r>
      <w:r w:rsidR="007F386B">
        <w:t>á</w:t>
      </w:r>
      <w:r w:rsidR="002C304B">
        <w:t xml:space="preserve"> data </w:t>
      </w:r>
      <w:r w:rsidR="000A31D6">
        <w:t>chce,</w:t>
      </w:r>
      <w:r w:rsidR="002C304B">
        <w:t xml:space="preserve"> z jaké kolekce a</w:t>
      </w:r>
      <w:r w:rsidR="00946FF4">
        <w:t> </w:t>
      </w:r>
      <w:r w:rsidR="002C304B">
        <w:t xml:space="preserve">podobně. Získá první </w:t>
      </w:r>
      <w:r w:rsidR="00B95AE6">
        <w:t xml:space="preserve">část </w:t>
      </w:r>
      <w:r w:rsidR="002C304B">
        <w:t xml:space="preserve">souboru, na konci téhož </w:t>
      </w:r>
      <w:r w:rsidR="000A31D6">
        <w:t>souboru</w:t>
      </w:r>
      <w:r w:rsidR="002C304B">
        <w:t xml:space="preserve"> se bude nacházet </w:t>
      </w:r>
      <w:r w:rsidR="000A31D6">
        <w:t>„</w:t>
      </w:r>
      <w:proofErr w:type="spellStart"/>
      <w:r w:rsidR="000A31D6">
        <w:t>resumptionToken</w:t>
      </w:r>
      <w:proofErr w:type="spellEnd"/>
      <w:r w:rsidR="007A3658">
        <w:t>“</w:t>
      </w:r>
      <w:r w:rsidR="000D309F">
        <w:t>,</w:t>
      </w:r>
      <w:r w:rsidR="007A3658">
        <w:t xml:space="preserve"> který musí z dat sebrat a</w:t>
      </w:r>
      <w:r w:rsidR="00946FF4">
        <w:t> </w:t>
      </w:r>
      <w:r w:rsidR="007A3658">
        <w:t xml:space="preserve">poslat další </w:t>
      </w:r>
      <w:r w:rsidR="000156EA">
        <w:t>požadavek</w:t>
      </w:r>
      <w:r w:rsidR="007A3658">
        <w:t xml:space="preserve"> pro získání dalšího </w:t>
      </w:r>
      <w:r w:rsidR="00B95AE6">
        <w:t>části</w:t>
      </w:r>
      <w:r w:rsidR="007A3658">
        <w:t xml:space="preserve">. Tímto způsobem lze </w:t>
      </w:r>
      <w:r w:rsidR="00982104">
        <w:t xml:space="preserve">tedy </w:t>
      </w:r>
      <w:r w:rsidR="00CA063F">
        <w:t>získat</w:t>
      </w:r>
      <w:r w:rsidR="00982104">
        <w:t xml:space="preserve"> data.</w:t>
      </w:r>
    </w:p>
    <w:p w14:paraId="1636F2A2" w14:textId="2758EC04" w:rsidR="003725B8" w:rsidRDefault="00047780" w:rsidP="003725B8">
      <w:pPr>
        <w:pStyle w:val="Nadpis3"/>
      </w:pPr>
      <w:bookmarkStart w:id="24" w:name="_Toc224065418"/>
      <w:r>
        <w:lastRenderedPageBreak/>
        <w:t xml:space="preserve">Způsob </w:t>
      </w:r>
      <w:r w:rsidR="00240666">
        <w:t>vytěžování</w:t>
      </w:r>
      <w:r>
        <w:t xml:space="preserve"> databáze knih</w:t>
      </w:r>
      <w:bookmarkEnd w:id="24"/>
    </w:p>
    <w:p w14:paraId="1F6FC5BA" w14:textId="417CAB57" w:rsidR="00D61807" w:rsidRDefault="00952F6B" w:rsidP="00D61807">
      <w:r>
        <w:t xml:space="preserve">Pro </w:t>
      </w:r>
      <w:r w:rsidR="00CF4170" w:rsidRPr="00CF4170">
        <w:t>implementaci</w:t>
      </w:r>
      <w:r>
        <w:t xml:space="preserve"> </w:t>
      </w:r>
      <w:r w:rsidR="008F2D36">
        <w:t>vytěžování</w:t>
      </w:r>
      <w:r>
        <w:t xml:space="preserve"> byl </w:t>
      </w:r>
      <w:r w:rsidR="00CF4170" w:rsidRPr="00CF4170">
        <w:t>zvolen</w:t>
      </w:r>
      <w:r>
        <w:t xml:space="preserve"> jazyk C#, </w:t>
      </w:r>
      <w:r w:rsidR="00223274">
        <w:t>a</w:t>
      </w:r>
      <w:r w:rsidR="00946FF4">
        <w:t> </w:t>
      </w:r>
      <w:r w:rsidR="00CF4170" w:rsidRPr="00CF4170">
        <w:t>to</w:t>
      </w:r>
      <w:r w:rsidR="00223274">
        <w:t xml:space="preserve"> z</w:t>
      </w:r>
      <w:r w:rsidR="00946FF4">
        <w:t> </w:t>
      </w:r>
      <w:r w:rsidR="00CF4170" w:rsidRPr="00CF4170">
        <w:t>důvodu dostupnosti kvalitních nástrojů</w:t>
      </w:r>
      <w:r w:rsidR="00D805B4">
        <w:t xml:space="preserve"> pro </w:t>
      </w:r>
      <w:r w:rsidR="00CF4170" w:rsidRPr="00CF4170">
        <w:t>paralelní zpracování</w:t>
      </w:r>
      <w:r w:rsidR="001B70B4">
        <w:t xml:space="preserve"> a</w:t>
      </w:r>
      <w:r w:rsidR="00946FF4">
        <w:t> </w:t>
      </w:r>
      <w:r w:rsidR="00CF4170" w:rsidRPr="00CF4170">
        <w:t>silné typové kontroly.</w:t>
      </w:r>
      <w:r w:rsidR="001B70B4">
        <w:t xml:space="preserve"> </w:t>
      </w:r>
      <w:r w:rsidR="00D63772" w:rsidRPr="00D63772">
        <w:t>Celkem bylo nutné realizovat přibližně 9000</w:t>
      </w:r>
      <w:r w:rsidR="00A33F86">
        <w:t> </w:t>
      </w:r>
      <w:r w:rsidR="00D63772" w:rsidRPr="00D63772">
        <w:t>HTTP požadavků</w:t>
      </w:r>
      <w:r w:rsidR="00A33F86">
        <w:t>.</w:t>
      </w:r>
      <w:r w:rsidR="00AA23F4">
        <w:t xml:space="preserve"> </w:t>
      </w:r>
      <w:r w:rsidR="00A33F86">
        <w:t>K</w:t>
      </w:r>
      <w:r w:rsidR="00AA23F4">
        <w:t>aždý</w:t>
      </w:r>
      <w:r w:rsidR="00A33F86">
        <w:t xml:space="preserve"> požadavek</w:t>
      </w:r>
      <w:r w:rsidR="00AA23F4">
        <w:t xml:space="preserve"> vrát</w:t>
      </w:r>
      <w:r w:rsidR="004D1B3D">
        <w:t>í</w:t>
      </w:r>
      <w:r w:rsidR="00AA23F4">
        <w:t xml:space="preserve"> </w:t>
      </w:r>
      <w:r w:rsidR="00E14139">
        <w:t xml:space="preserve">zhruba </w:t>
      </w:r>
      <w:r w:rsidR="00AA23F4">
        <w:t>25</w:t>
      </w:r>
      <w:r w:rsidR="00A33F86">
        <w:t> </w:t>
      </w:r>
      <w:r w:rsidR="00AA23F4">
        <w:t xml:space="preserve">KB </w:t>
      </w:r>
      <w:proofErr w:type="spellStart"/>
      <w:proofErr w:type="gramStart"/>
      <w:r w:rsidR="00AA23F4">
        <w:t>xml</w:t>
      </w:r>
      <w:r w:rsidR="00E14139">
        <w:t>:marc</w:t>
      </w:r>
      <w:proofErr w:type="spellEnd"/>
      <w:proofErr w:type="gramEnd"/>
      <w:r w:rsidR="00AA23F4">
        <w:t xml:space="preserve"> soubor, z </w:t>
      </w:r>
      <w:r w:rsidR="00E14139">
        <w:t>něhož</w:t>
      </w:r>
      <w:r w:rsidR="00AA23F4">
        <w:t xml:space="preserve"> bylo potřeba vytáhnout data </w:t>
      </w:r>
      <w:r w:rsidR="002D3BF4">
        <w:t>a</w:t>
      </w:r>
      <w:r w:rsidR="00946FF4">
        <w:t> </w:t>
      </w:r>
      <w:r w:rsidR="002D3BF4">
        <w:t xml:space="preserve">následně je vložit do </w:t>
      </w:r>
      <w:r w:rsidR="002D3BF4" w:rsidRPr="003A6945">
        <w:rPr>
          <w:b/>
          <w:bCs/>
        </w:rPr>
        <w:t>CSV</w:t>
      </w:r>
      <w:r w:rsidR="002D3BF4">
        <w:t>.</w:t>
      </w:r>
    </w:p>
    <w:p w14:paraId="7B40F2D1" w14:textId="5852AD72" w:rsidR="002D3BF4" w:rsidRDefault="00621D8C" w:rsidP="00D61807">
      <w:r>
        <w:t xml:space="preserve">První </w:t>
      </w:r>
      <w:r w:rsidR="00221B93">
        <w:t>verze programu nefungoval</w:t>
      </w:r>
      <w:r w:rsidR="00E14139">
        <w:t>y</w:t>
      </w:r>
      <w:r w:rsidR="00221B93">
        <w:t xml:space="preserve"> dostatečně na velikost databáze</w:t>
      </w:r>
      <w:r w:rsidR="00AD7E17">
        <w:t xml:space="preserve">. Na začátku </w:t>
      </w:r>
      <w:r w:rsidR="007F01CD">
        <w:t xml:space="preserve">totiž </w:t>
      </w:r>
      <w:r w:rsidR="00EC01DD">
        <w:t>nebylo</w:t>
      </w:r>
      <w:r w:rsidR="007F01CD">
        <w:t xml:space="preserve"> vě</w:t>
      </w:r>
      <w:r w:rsidR="00EC01DD">
        <w:t>zeno</w:t>
      </w:r>
      <w:r w:rsidR="007F01CD">
        <w:t xml:space="preserve">, jak velká </w:t>
      </w:r>
      <w:r w:rsidR="00F02576">
        <w:t xml:space="preserve">je </w:t>
      </w:r>
      <w:r w:rsidR="007F01CD">
        <w:t>databáz</w:t>
      </w:r>
      <w:r w:rsidR="00F02576">
        <w:t>e</w:t>
      </w:r>
      <w:r w:rsidR="007F01CD">
        <w:t xml:space="preserve">. První </w:t>
      </w:r>
      <w:r w:rsidR="00B847AA">
        <w:t>vytěžovací algoritmus</w:t>
      </w:r>
      <w:r w:rsidR="007F01CD">
        <w:t xml:space="preserve"> byl </w:t>
      </w:r>
      <w:r w:rsidR="005F5136">
        <w:t>zcela sekvenční</w:t>
      </w:r>
      <w:r w:rsidR="00F02576">
        <w:t>,</w:t>
      </w:r>
      <w:r w:rsidR="00D577B3">
        <w:t xml:space="preserve"> </w:t>
      </w:r>
      <w:r w:rsidR="00F02576">
        <w:t>k</w:t>
      </w:r>
      <w:r w:rsidR="00DE6B93">
        <w:t>terý by po převedení do use case diagramu vypadal takto:</w:t>
      </w:r>
    </w:p>
    <w:p w14:paraId="4A13E64F" w14:textId="379751C1" w:rsidR="00F56ABA" w:rsidRDefault="00F24C80" w:rsidP="007476F7">
      <w:pPr>
        <w:keepNext/>
        <w:ind w:firstLine="0"/>
      </w:pPr>
      <w:r w:rsidRPr="00F24C80">
        <w:rPr>
          <w:noProof/>
        </w:rPr>
        <w:drawing>
          <wp:inline distT="0" distB="0" distL="0" distR="0" wp14:anchorId="6DE91C0B" wp14:editId="22E5D486">
            <wp:extent cx="4191363" cy="4572396"/>
            <wp:effectExtent l="0" t="0" r="0" b="0"/>
            <wp:docPr id="132985485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4859" name=""/>
                    <pic:cNvPicPr/>
                  </pic:nvPicPr>
                  <pic:blipFill>
                    <a:blip r:embed="rId22"/>
                    <a:stretch>
                      <a:fillRect/>
                    </a:stretch>
                  </pic:blipFill>
                  <pic:spPr>
                    <a:xfrm>
                      <a:off x="0" y="0"/>
                      <a:ext cx="4191363" cy="4572396"/>
                    </a:xfrm>
                    <a:prstGeom prst="rect">
                      <a:avLst/>
                    </a:prstGeom>
                  </pic:spPr>
                </pic:pic>
              </a:graphicData>
            </a:graphic>
          </wp:inline>
        </w:drawing>
      </w:r>
    </w:p>
    <w:p w14:paraId="712EAE42" w14:textId="5FF30D07" w:rsidR="00D56327" w:rsidRDefault="00F56ABA" w:rsidP="00F56ABA">
      <w:pPr>
        <w:pStyle w:val="Titulek"/>
        <w:jc w:val="both"/>
      </w:pPr>
      <w:bookmarkStart w:id="25" w:name="_Toc223208056"/>
      <w:bookmarkStart w:id="26" w:name="_Toc223595907"/>
      <w:bookmarkStart w:id="27" w:name="_Toc223705961"/>
      <w:bookmarkStart w:id="28" w:name="_Toc223903120"/>
      <w:bookmarkStart w:id="29" w:name="_Toc224059395"/>
      <w:bookmarkStart w:id="30" w:name="_Toc224065462"/>
      <w:r>
        <w:t xml:space="preserve">Obrázek </w:t>
      </w:r>
      <w:fldSimple w:instr=" SEQ Obrázek \* ARABIC ">
        <w:r w:rsidR="000B4FDA">
          <w:rPr>
            <w:noProof/>
          </w:rPr>
          <w:t>1</w:t>
        </w:r>
      </w:fldSimple>
      <w:r>
        <w:t xml:space="preserve"> vývojový diagram </w:t>
      </w:r>
      <w:bookmarkEnd w:id="25"/>
      <w:bookmarkEnd w:id="26"/>
      <w:bookmarkEnd w:id="27"/>
      <w:bookmarkEnd w:id="28"/>
      <w:r w:rsidR="008F2D36">
        <w:t>vytěžování</w:t>
      </w:r>
      <w:bookmarkEnd w:id="29"/>
      <w:bookmarkEnd w:id="30"/>
    </w:p>
    <w:p w14:paraId="61F21039" w14:textId="55390282" w:rsidR="00027C96" w:rsidRDefault="00027C96" w:rsidP="00D61807">
      <w:r>
        <w:t xml:space="preserve">Toto řešení se </w:t>
      </w:r>
      <w:r w:rsidR="00222146">
        <w:t>projevilo</w:t>
      </w:r>
      <w:r>
        <w:t xml:space="preserve"> jako zcela neefektivní, protože</w:t>
      </w:r>
      <w:r w:rsidR="00E44587">
        <w:t xml:space="preserve"> </w:t>
      </w:r>
      <w:r w:rsidR="00EC5511">
        <w:t xml:space="preserve">po spuštění </w:t>
      </w:r>
      <w:r w:rsidR="00690D83">
        <w:t>se ukázalo, že je časově nemožné</w:t>
      </w:r>
      <w:r w:rsidR="00540A39">
        <w:t xml:space="preserve">, nevyužívá </w:t>
      </w:r>
      <w:r w:rsidR="00D32E07" w:rsidRPr="00D32E07">
        <w:t xml:space="preserve">dostatečně </w:t>
      </w:r>
      <w:r w:rsidR="006910F3">
        <w:t>systémových</w:t>
      </w:r>
      <w:r w:rsidR="00222146">
        <w:t xml:space="preserve"> </w:t>
      </w:r>
      <w:r w:rsidR="006910F3">
        <w:t>prostředků a</w:t>
      </w:r>
      <w:r w:rsidR="00946FF4">
        <w:t> </w:t>
      </w:r>
      <w:r w:rsidR="006910F3">
        <w:t>celkový čas běhu byl v řádu několika</w:t>
      </w:r>
      <w:r w:rsidR="00D32E07">
        <w:t xml:space="preserve"> desítek</w:t>
      </w:r>
      <w:r w:rsidR="006910F3">
        <w:t xml:space="preserve"> </w:t>
      </w:r>
      <w:r w:rsidR="009C0B23">
        <w:t>hodin</w:t>
      </w:r>
      <w:r w:rsidR="00690D83">
        <w:t xml:space="preserve">. </w:t>
      </w:r>
      <w:r w:rsidR="008016D2">
        <w:t xml:space="preserve">Bylo </w:t>
      </w:r>
      <w:r w:rsidR="004825CC" w:rsidRPr="004825CC">
        <w:t>nutné optimalizovat výkon</w:t>
      </w:r>
      <w:r w:rsidR="008016D2">
        <w:t xml:space="preserve">. První </w:t>
      </w:r>
      <w:r w:rsidR="004825CC">
        <w:t>návrh</w:t>
      </w:r>
      <w:r w:rsidR="00B9332F">
        <w:t xml:space="preserve"> řešení</w:t>
      </w:r>
      <w:r w:rsidR="00DF4757">
        <w:t xml:space="preserve"> pro zrychlení je paralelizace</w:t>
      </w:r>
      <w:r w:rsidR="00672A97">
        <w:t xml:space="preserve">. Tím vzniklo řešení číslo 2, které s malými změnami je používáno </w:t>
      </w:r>
      <w:r w:rsidR="00381E3F">
        <w:t>doposud</w:t>
      </w:r>
      <w:r w:rsidR="00672A97">
        <w:t>.</w:t>
      </w:r>
      <w:r w:rsidR="009C0B23">
        <w:t xml:space="preserve"> </w:t>
      </w:r>
    </w:p>
    <w:p w14:paraId="4B32E8C7" w14:textId="12C240E5" w:rsidR="00247E38" w:rsidRDefault="00247E38" w:rsidP="00D61807">
      <w:r w:rsidRPr="00247E38">
        <w:t>V tomto řešení bylo třeba vyřešit synchronizaci mezi vlákny. Zatímco první vlákno plnilo paměťovou frontu (</w:t>
      </w:r>
      <w:proofErr w:type="spellStart"/>
      <w:r w:rsidRPr="00247E38">
        <w:t>cache</w:t>
      </w:r>
      <w:proofErr w:type="spellEnd"/>
      <w:r w:rsidRPr="00247E38">
        <w:t>) surovými daty z</w:t>
      </w:r>
      <w:r w:rsidR="00946FF4">
        <w:t> </w:t>
      </w:r>
      <w:r w:rsidRPr="00247E38">
        <w:t xml:space="preserve">API, druhé vlákno tato data asynchronně </w:t>
      </w:r>
      <w:r w:rsidR="00C335EA">
        <w:t>přepisovalo</w:t>
      </w:r>
      <w:r w:rsidRPr="00247E38">
        <w:t xml:space="preserve"> a</w:t>
      </w:r>
      <w:r w:rsidR="00946FF4">
        <w:t> </w:t>
      </w:r>
      <w:r w:rsidRPr="00247E38">
        <w:t>ukládalo do formátu CSV. Aby nedošlo k</w:t>
      </w:r>
      <w:r w:rsidR="00946FF4">
        <w:t> </w:t>
      </w:r>
      <w:r w:rsidRPr="00247E38">
        <w:t>přehlcení operační paměti nebo zablokování procesu ze strany serveru knihovny (</w:t>
      </w:r>
      <w:proofErr w:type="spellStart"/>
      <w:r w:rsidRPr="00247E38">
        <w:t>Rate</w:t>
      </w:r>
      <w:proofErr w:type="spellEnd"/>
      <w:r w:rsidRPr="00247E38">
        <w:t xml:space="preserve"> </w:t>
      </w:r>
      <w:proofErr w:type="spellStart"/>
      <w:r w:rsidRPr="00247E38">
        <w:t>Limiting</w:t>
      </w:r>
      <w:proofErr w:type="spellEnd"/>
      <w:r w:rsidRPr="00247E38">
        <w:t xml:space="preserve">), </w:t>
      </w:r>
      <w:r w:rsidRPr="00247E38">
        <w:lastRenderedPageBreak/>
        <w:t>implementoval jsem mechanismus kontroly velikosti fronty a</w:t>
      </w:r>
      <w:r w:rsidR="00946FF4">
        <w:t> </w:t>
      </w:r>
      <w:r w:rsidRPr="00247E38">
        <w:t>řízené časové prodlevy mezi jednotlivými požadavky.</w:t>
      </w:r>
    </w:p>
    <w:p w14:paraId="4175389B" w14:textId="7ABB1425" w:rsidR="00F56ABA" w:rsidRDefault="00513209" w:rsidP="007476F7">
      <w:pPr>
        <w:keepNext/>
        <w:ind w:firstLine="0"/>
      </w:pPr>
      <w:r w:rsidRPr="00513209">
        <w:rPr>
          <w:noProof/>
        </w:rPr>
        <w:drawing>
          <wp:inline distT="0" distB="0" distL="0" distR="0" wp14:anchorId="7DF48ACA" wp14:editId="297D57ED">
            <wp:extent cx="4953429" cy="4572396"/>
            <wp:effectExtent l="0" t="0" r="0" b="0"/>
            <wp:docPr id="127142116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21160" name=""/>
                    <pic:cNvPicPr/>
                  </pic:nvPicPr>
                  <pic:blipFill>
                    <a:blip r:embed="rId23"/>
                    <a:stretch>
                      <a:fillRect/>
                    </a:stretch>
                  </pic:blipFill>
                  <pic:spPr>
                    <a:xfrm>
                      <a:off x="0" y="0"/>
                      <a:ext cx="4953429" cy="4572396"/>
                    </a:xfrm>
                    <a:prstGeom prst="rect">
                      <a:avLst/>
                    </a:prstGeom>
                  </pic:spPr>
                </pic:pic>
              </a:graphicData>
            </a:graphic>
          </wp:inline>
        </w:drawing>
      </w:r>
    </w:p>
    <w:p w14:paraId="037627B0" w14:textId="7BAF232A" w:rsidR="00982104" w:rsidRPr="00982104" w:rsidRDefault="00F56ABA" w:rsidP="00FE65B3">
      <w:pPr>
        <w:pStyle w:val="Titulek"/>
        <w:jc w:val="both"/>
      </w:pPr>
      <w:bookmarkStart w:id="31" w:name="_Toc223208057"/>
      <w:bookmarkStart w:id="32" w:name="_Toc223595908"/>
      <w:bookmarkStart w:id="33" w:name="_Toc223705962"/>
      <w:bookmarkStart w:id="34" w:name="_Toc223903121"/>
      <w:bookmarkStart w:id="35" w:name="_Toc224059396"/>
      <w:bookmarkStart w:id="36" w:name="_Toc224065463"/>
      <w:r>
        <w:t xml:space="preserve">Obrázek </w:t>
      </w:r>
      <w:fldSimple w:instr=" SEQ Obrázek \* ARABIC ">
        <w:r w:rsidR="000B4FDA">
          <w:rPr>
            <w:noProof/>
          </w:rPr>
          <w:t>2</w:t>
        </w:r>
      </w:fldSimple>
      <w:r>
        <w:t xml:space="preserve"> vývojový diagram </w:t>
      </w:r>
      <w:r w:rsidR="008F2D36">
        <w:t>vytěžování</w:t>
      </w:r>
      <w:r>
        <w:t>, vylepšený</w:t>
      </w:r>
      <w:bookmarkEnd w:id="31"/>
      <w:bookmarkEnd w:id="32"/>
      <w:bookmarkEnd w:id="33"/>
      <w:bookmarkEnd w:id="34"/>
      <w:bookmarkEnd w:id="35"/>
      <w:bookmarkEnd w:id="36"/>
    </w:p>
    <w:p w14:paraId="26ED026C" w14:textId="542FCF62" w:rsidR="00B46596" w:rsidRDefault="00344392" w:rsidP="00D54EE6">
      <w:pPr>
        <w:pStyle w:val="Nadpis2"/>
      </w:pPr>
      <w:bookmarkStart w:id="37" w:name="_Toc224065419"/>
      <w:r>
        <w:t>Kontext pro chatbota</w:t>
      </w:r>
      <w:bookmarkEnd w:id="37"/>
    </w:p>
    <w:p w14:paraId="283F4BE2" w14:textId="5B0F4DC7" w:rsidR="00D776FF" w:rsidRDefault="00D776FF" w:rsidP="00D776FF">
      <w:r>
        <w:t xml:space="preserve">Autor </w:t>
      </w:r>
      <w:r w:rsidR="00125790">
        <w:t>minulé</w:t>
      </w:r>
      <w:commentRangeStart w:id="38"/>
      <w:commentRangeStart w:id="39"/>
      <w:r>
        <w:t xml:space="preserve"> práce</w:t>
      </w:r>
      <w:r w:rsidR="002B1695">
        <w:t>,</w:t>
      </w:r>
      <w:r>
        <w:t xml:space="preserve"> Adam </w:t>
      </w:r>
      <w:r w:rsidR="002B1695">
        <w:t>K</w:t>
      </w:r>
      <w:r>
        <w:t>alina</w:t>
      </w:r>
      <w:commentRangeEnd w:id="38"/>
      <w:r w:rsidR="005D0240">
        <w:rPr>
          <w:rStyle w:val="Odkaznakoment"/>
          <w:sz w:val="24"/>
          <w:szCs w:val="22"/>
        </w:rPr>
        <w:commentReference w:id="38"/>
      </w:r>
      <w:commentRangeEnd w:id="39"/>
      <w:r w:rsidR="00071142">
        <w:rPr>
          <w:rStyle w:val="Odkaznakoment"/>
          <w:sz w:val="24"/>
          <w:szCs w:val="22"/>
        </w:rPr>
        <w:commentReference w:id="39"/>
      </w:r>
      <w:r w:rsidR="002B1695">
        <w:t>,</w:t>
      </w:r>
      <w:r w:rsidR="00C55721">
        <w:t xml:space="preserve"> </w:t>
      </w:r>
      <w:r>
        <w:t>píše:</w:t>
      </w:r>
      <w:r w:rsidR="00C55721">
        <w:t xml:space="preserve"> </w:t>
      </w:r>
      <w:sdt>
        <w:sdtPr>
          <w:id w:val="1003707030"/>
          <w:citation/>
        </w:sdtPr>
        <w:sdtContent>
          <w:r w:rsidR="00C55721">
            <w:fldChar w:fldCharType="begin"/>
          </w:r>
          <w:r w:rsidR="00C55721">
            <w:instrText xml:space="preserve"> CITATION Ada25 \l 1029 </w:instrText>
          </w:r>
          <w:r w:rsidR="00C55721">
            <w:fldChar w:fldCharType="separate"/>
          </w:r>
          <w:r w:rsidR="0097503F">
            <w:rPr>
              <w:noProof/>
            </w:rPr>
            <w:t>(1)</w:t>
          </w:r>
          <w:r w:rsidR="00C55721">
            <w:fldChar w:fldCharType="end"/>
          </w:r>
        </w:sdtContent>
      </w:sdt>
    </w:p>
    <w:p w14:paraId="0F4386DA" w14:textId="6837006F" w:rsidR="004847FD" w:rsidRDefault="004847FD" w:rsidP="002D6BAD">
      <w:pPr>
        <w:pStyle w:val="Citovanodstavec"/>
      </w:pPr>
      <w:r>
        <w:t>•</w:t>
      </w:r>
      <w:r w:rsidR="002D6BAD">
        <w:t xml:space="preserve"> </w:t>
      </w:r>
      <w:proofErr w:type="spellStart"/>
      <w:r>
        <w:t>File</w:t>
      </w:r>
      <w:proofErr w:type="spellEnd"/>
      <w:r>
        <w:t xml:space="preserve"> </w:t>
      </w:r>
      <w:proofErr w:type="spellStart"/>
      <w:r>
        <w:t>Search</w:t>
      </w:r>
      <w:proofErr w:type="spellEnd"/>
      <w:r>
        <w:t xml:space="preserve"> probíhá v rámci </w:t>
      </w:r>
      <w:proofErr w:type="spellStart"/>
      <w:r>
        <w:t>backendu</w:t>
      </w:r>
      <w:proofErr w:type="spellEnd"/>
      <w:r>
        <w:t xml:space="preserve"> a </w:t>
      </w:r>
      <w:r w:rsidR="00562AE1">
        <w:t>využívá</w:t>
      </w:r>
      <w:r>
        <w:t xml:space="preserve"> binární</w:t>
      </w:r>
      <w:r w:rsidR="00C55721">
        <w:t xml:space="preserve"> </w:t>
      </w:r>
      <w:r>
        <w:t>vyhledávání</w:t>
      </w:r>
      <w:r w:rsidR="00C55721">
        <w:t xml:space="preserve"> </w:t>
      </w:r>
      <w:proofErr w:type="spellStart"/>
      <w:r>
        <w:t>či</w:t>
      </w:r>
      <w:proofErr w:type="spellEnd"/>
      <w:r>
        <w:t xml:space="preserve"> jiné</w:t>
      </w:r>
      <w:r w:rsidR="002D6BAD">
        <w:t xml:space="preserve"> o</w:t>
      </w:r>
      <w:r>
        <w:t>ptimalizované</w:t>
      </w:r>
      <w:r w:rsidR="00C55721">
        <w:t xml:space="preserve"> </w:t>
      </w:r>
      <w:r>
        <w:t>metody, aby se asistent dostal k relevantnímu úryvku textu.</w:t>
      </w:r>
      <w:r>
        <w:tab/>
      </w:r>
    </w:p>
    <w:p w14:paraId="1645BFB9" w14:textId="5BB2E5E5" w:rsidR="002B1695" w:rsidRDefault="004847FD" w:rsidP="00562AE1">
      <w:pPr>
        <w:pStyle w:val="Citovanodstavec"/>
      </w:pPr>
      <w:r>
        <w:t xml:space="preserve">• V praxi tak asistent </w:t>
      </w:r>
      <w:r w:rsidR="00562AE1">
        <w:t>při</w:t>
      </w:r>
      <w:r>
        <w:t xml:space="preserve"> </w:t>
      </w:r>
      <w:proofErr w:type="spellStart"/>
      <w:r>
        <w:t>složitějším</w:t>
      </w:r>
      <w:proofErr w:type="spellEnd"/>
      <w:r>
        <w:t xml:space="preserve"> dotazu (</w:t>
      </w:r>
      <w:proofErr w:type="spellStart"/>
      <w:r>
        <w:t>napr</w:t>
      </w:r>
      <w:proofErr w:type="spellEnd"/>
      <w:r>
        <w:t>̌. „Jak nastavím maximální denní</w:t>
      </w:r>
      <w:r w:rsidR="00562AE1">
        <w:t xml:space="preserve"> </w:t>
      </w:r>
      <w:r>
        <w:t xml:space="preserve">rozpočet pro marketingovou kampaň?“) vyhledá ve </w:t>
      </w:r>
      <w:r w:rsidR="00562AE1">
        <w:t>svých</w:t>
      </w:r>
      <w:r>
        <w:t xml:space="preserve"> souborech odpovídající</w:t>
      </w:r>
      <w:r w:rsidR="00562AE1">
        <w:t xml:space="preserve"> </w:t>
      </w:r>
      <w:r>
        <w:t xml:space="preserve">dokumentaci a lépe </w:t>
      </w:r>
      <w:r w:rsidR="00562AE1">
        <w:t>dokáže</w:t>
      </w:r>
      <w:r>
        <w:t xml:space="preserve"> poradit.</w:t>
      </w:r>
    </w:p>
    <w:p w14:paraId="37EB7C9D" w14:textId="4E3CE97F" w:rsidR="002B1695" w:rsidRDefault="00FC7638" w:rsidP="00FD4F71">
      <w:r w:rsidRPr="00946FF4">
        <w:t>I</w:t>
      </w:r>
      <w:r w:rsidR="00946FF4">
        <w:t> </w:t>
      </w:r>
      <w:r w:rsidRPr="00946FF4">
        <w:t>v</w:t>
      </w:r>
      <w:r w:rsidR="00946FF4">
        <w:t> </w:t>
      </w:r>
      <w:r w:rsidRPr="00FC7638">
        <w:t>tomto případě bylo nutné vyřešit zajištění kontextu pro chatbota. Řešení pana Kaliny, autora předchozí práce, však pro tento případ použití není vhodné z</w:t>
      </w:r>
      <w:r w:rsidR="00946FF4">
        <w:t> </w:t>
      </w:r>
      <w:r w:rsidRPr="00FC7638">
        <w:t>následujících důvodů:</w:t>
      </w:r>
    </w:p>
    <w:p w14:paraId="1046C8C5" w14:textId="0E039C03" w:rsidR="00344392" w:rsidRDefault="0041234C" w:rsidP="00344392">
      <w:pPr>
        <w:pStyle w:val="Odstavecseseznamem"/>
        <w:numPr>
          <w:ilvl w:val="0"/>
          <w:numId w:val="31"/>
        </w:numPr>
      </w:pPr>
      <w:r>
        <w:t>Bylo potřeba hledat v </w:t>
      </w:r>
      <w:proofErr w:type="spellStart"/>
      <w:r>
        <w:t>datasetu</w:t>
      </w:r>
      <w:proofErr w:type="spellEnd"/>
      <w:r>
        <w:t xml:space="preserve"> knihy na základě pole </w:t>
      </w:r>
      <w:proofErr w:type="spellStart"/>
      <w:r>
        <w:t>description</w:t>
      </w:r>
      <w:proofErr w:type="spellEnd"/>
      <w:r>
        <w:t xml:space="preserve">, což by </w:t>
      </w:r>
      <w:r w:rsidR="000446FB">
        <w:t>bylo velice neefektivní při použití jednoduchých algoritmů (</w:t>
      </w:r>
      <w:r w:rsidR="007822E7">
        <w:t xml:space="preserve">binární vyhledávání, </w:t>
      </w:r>
      <w:r w:rsidR="00DD2084">
        <w:t>porovnávání řetězců</w:t>
      </w:r>
      <w:r w:rsidR="000446FB">
        <w:t>)</w:t>
      </w:r>
    </w:p>
    <w:p w14:paraId="0690DBF3" w14:textId="4448E69C" w:rsidR="00344392" w:rsidRDefault="000446FB" w:rsidP="00344392">
      <w:pPr>
        <w:pStyle w:val="Odstavecseseznamem"/>
        <w:numPr>
          <w:ilvl w:val="0"/>
          <w:numId w:val="31"/>
        </w:numPr>
      </w:pPr>
      <w:r>
        <w:lastRenderedPageBreak/>
        <w:t xml:space="preserve">U stránky se počítalo s dynamickým měněním, takže by statické soubory </w:t>
      </w:r>
      <w:r w:rsidR="002A42E5">
        <w:t>nefungoval</w:t>
      </w:r>
      <w:r w:rsidR="00894BF9">
        <w:t>y</w:t>
      </w:r>
      <w:r w:rsidR="002A42E5">
        <w:t>. (</w:t>
      </w:r>
      <w:r w:rsidR="008F2A8F">
        <w:t xml:space="preserve">toto řešení </w:t>
      </w:r>
      <w:r w:rsidR="00C703E9">
        <w:t>je dále rozvedeno</w:t>
      </w:r>
      <w:r w:rsidR="008F2A8F">
        <w:t xml:space="preserve"> v kapitole </w:t>
      </w:r>
      <w:r w:rsidR="00E25DD7">
        <w:fldChar w:fldCharType="begin"/>
      </w:r>
      <w:r w:rsidR="00E25DD7">
        <w:instrText xml:space="preserve"> REF _Ref223861378 \r \h </w:instrText>
      </w:r>
      <w:r w:rsidR="00E25DD7">
        <w:fldChar w:fldCharType="separate"/>
      </w:r>
      <w:r w:rsidR="00E25DD7">
        <w:t>2.6.5</w:t>
      </w:r>
      <w:r w:rsidR="00E25DD7">
        <w:fldChar w:fldCharType="end"/>
      </w:r>
      <w:r w:rsidR="00E25DD7">
        <w:t>)</w:t>
      </w:r>
    </w:p>
    <w:p w14:paraId="210DF5F0" w14:textId="15DDD082" w:rsidR="004614CD" w:rsidRPr="004614CD" w:rsidRDefault="009E22DE" w:rsidP="004614CD">
      <w:pPr>
        <w:pStyle w:val="Nadpis3"/>
      </w:pPr>
      <w:bookmarkStart w:id="40" w:name="_Toc224065420"/>
      <w:r>
        <w:t>Kon</w:t>
      </w:r>
      <w:r w:rsidR="0024307D">
        <w:t xml:space="preserve">textové porozumění textu a </w:t>
      </w:r>
      <w:proofErr w:type="spellStart"/>
      <w:r w:rsidR="0024307D">
        <w:t>embeddingy</w:t>
      </w:r>
      <w:commentRangeStart w:id="41"/>
      <w:commentRangeEnd w:id="41"/>
      <w:proofErr w:type="spellEnd"/>
      <w:r w:rsidR="002C770C" w:rsidRPr="004614CD">
        <w:rPr>
          <w:rStyle w:val="Odkaznakoment"/>
          <w:sz w:val="32"/>
          <w:szCs w:val="24"/>
        </w:rPr>
        <w:commentReference w:id="41"/>
      </w:r>
      <w:sdt>
        <w:sdtPr>
          <w:id w:val="-745794496"/>
          <w:citation/>
        </w:sdtPr>
        <w:sdtContent>
          <w:r w:rsidR="007367E3">
            <w:fldChar w:fldCharType="begin"/>
          </w:r>
          <w:r w:rsidR="007367E3">
            <w:instrText xml:space="preserve"> CITATION Ste75 \l 1029 </w:instrText>
          </w:r>
          <w:r w:rsidR="007367E3">
            <w:fldChar w:fldCharType="separate"/>
          </w:r>
          <w:r w:rsidR="0097503F">
            <w:rPr>
              <w:noProof/>
            </w:rPr>
            <w:t xml:space="preserve"> (12)</w:t>
          </w:r>
          <w:r w:rsidR="007367E3">
            <w:fldChar w:fldCharType="end"/>
          </w:r>
        </w:sdtContent>
      </w:sdt>
      <w:sdt>
        <w:sdtPr>
          <w:id w:val="-54547157"/>
          <w:citation/>
        </w:sdtPr>
        <w:sdtContent>
          <w:r w:rsidR="00FC42BA">
            <w:fldChar w:fldCharType="begin"/>
          </w:r>
          <w:r w:rsidR="00FC42BA">
            <w:instrText xml:space="preserve"> CITATION VAS17 \l 1029 </w:instrText>
          </w:r>
          <w:r w:rsidR="00FC42BA">
            <w:fldChar w:fldCharType="separate"/>
          </w:r>
          <w:r w:rsidR="0097503F">
            <w:rPr>
              <w:noProof/>
            </w:rPr>
            <w:t xml:space="preserve"> (13)</w:t>
          </w:r>
          <w:r w:rsidR="00FC42BA">
            <w:fldChar w:fldCharType="end"/>
          </w:r>
        </w:sdtContent>
      </w:sdt>
      <w:sdt>
        <w:sdtPr>
          <w:id w:val="-1030262499"/>
          <w:citation/>
        </w:sdtPr>
        <w:sdtContent>
          <w:r w:rsidR="00FC42BA">
            <w:fldChar w:fldCharType="begin"/>
          </w:r>
          <w:r w:rsidR="00FC42BA">
            <w:instrText xml:space="preserve"> CITATION LEW20 \l 1029 </w:instrText>
          </w:r>
          <w:r w:rsidR="00FC42BA">
            <w:fldChar w:fldCharType="separate"/>
          </w:r>
          <w:r w:rsidR="0097503F">
            <w:rPr>
              <w:noProof/>
            </w:rPr>
            <w:t xml:space="preserve"> (14)</w:t>
          </w:r>
          <w:r w:rsidR="00FC42BA">
            <w:fldChar w:fldCharType="end"/>
          </w:r>
        </w:sdtContent>
      </w:sdt>
      <w:bookmarkEnd w:id="40"/>
    </w:p>
    <w:p w14:paraId="3223CAD9" w14:textId="42689858" w:rsidR="0024307D" w:rsidRDefault="0024307D" w:rsidP="0024307D">
      <w:r>
        <w:t>Pro účely sémantického vyhledávání bylo nezbytné převádět textové informace do numerické reprezentace umožňující porovnávání významu. Tento proces je realizován pomocí tzv.</w:t>
      </w:r>
      <w:r w:rsidR="00DF0866">
        <w:t> </w:t>
      </w:r>
      <w:proofErr w:type="spellStart"/>
      <w:r>
        <w:t>embedding</w:t>
      </w:r>
      <w:proofErr w:type="spellEnd"/>
      <w:r>
        <w:t xml:space="preserve"> modelů, které mapují text do </w:t>
      </w:r>
      <w:r w:rsidR="00C703E9">
        <w:t>vysoko dimenzionálního</w:t>
      </w:r>
      <w:r>
        <w:t xml:space="preserve"> vektorového prostoru.</w:t>
      </w:r>
    </w:p>
    <w:p w14:paraId="33B23C1C" w14:textId="144E9F62" w:rsidR="0024307D" w:rsidRDefault="0024307D" w:rsidP="0024307D">
      <w:r>
        <w:t>Na rozdíl od tradičních metod (např.</w:t>
      </w:r>
      <w:r w:rsidR="00DF0866">
        <w:t> </w:t>
      </w:r>
      <w:r>
        <w:t xml:space="preserve">binární vyhledávání nebo porovnávání řetězců) umožňuje </w:t>
      </w:r>
      <w:proofErr w:type="spellStart"/>
      <w:r>
        <w:t>embedding</w:t>
      </w:r>
      <w:proofErr w:type="spellEnd"/>
      <w:r>
        <w:t xml:space="preserve"> zachytit významovou podobnost mezi texty, nikoli pouze jejich doslovnou shodu.</w:t>
      </w:r>
    </w:p>
    <w:p w14:paraId="5DC8C8D6" w14:textId="57B8D251" w:rsidR="003549A6" w:rsidRDefault="0024307D" w:rsidP="003549A6">
      <w:r>
        <w:t>Zjednodušeně lze text reprezentovat jako vektor:</w:t>
      </w:r>
    </w:p>
    <w:p w14:paraId="6AEDEF89" w14:textId="136C54E2" w:rsidR="003549A6" w:rsidRDefault="003549A6" w:rsidP="002E23E6">
      <w:pPr>
        <w:pStyle w:val="Zdrojovkd"/>
      </w:pPr>
      <w:r>
        <w:t xml:space="preserve">Pes =&gt; (1, 0, </w:t>
      </w:r>
      <w:r w:rsidR="008C324E">
        <w:t>0.2</w:t>
      </w:r>
      <w:r>
        <w:t>, 0)</w:t>
      </w:r>
    </w:p>
    <w:p w14:paraId="6CA8519C" w14:textId="65F8F40B" w:rsidR="003549A6" w:rsidRDefault="003549A6" w:rsidP="002E23E6">
      <w:pPr>
        <w:pStyle w:val="Zdrojovkd"/>
      </w:pPr>
      <w:r>
        <w:t>Kočka</w:t>
      </w:r>
      <w:r w:rsidR="00AC4EF6">
        <w:t xml:space="preserve"> (1, 1, </w:t>
      </w:r>
      <w:r w:rsidR="008C324E">
        <w:t>0.2</w:t>
      </w:r>
      <w:r w:rsidR="00AC4EF6">
        <w:t>, 0)</w:t>
      </w:r>
    </w:p>
    <w:p w14:paraId="00060D7C" w14:textId="39D32F17" w:rsidR="008C324E" w:rsidRDefault="00AC4EF6" w:rsidP="002E23E6">
      <w:pPr>
        <w:pStyle w:val="Zdrojovkd"/>
      </w:pPr>
      <w:r>
        <w:t xml:space="preserve">Lednice =&gt; (0, 0, </w:t>
      </w:r>
      <w:r w:rsidR="008C324E">
        <w:t>0.8, 1)</w:t>
      </w:r>
    </w:p>
    <w:p w14:paraId="6781029E" w14:textId="1186A2F9" w:rsidR="002E23E6" w:rsidRDefault="00590B43" w:rsidP="002E23E6">
      <w:r w:rsidRPr="00590B43">
        <w:t>Reálné modely pracují s</w:t>
      </w:r>
      <w:r w:rsidR="00DF0866">
        <w:t> </w:t>
      </w:r>
      <w:r w:rsidRPr="00590B43">
        <w:t>vektory o</w:t>
      </w:r>
      <w:r w:rsidR="00DF0866">
        <w:t> </w:t>
      </w:r>
      <w:r w:rsidRPr="00590B43">
        <w:t xml:space="preserve">stovkách až tisících dimenzí (v této práci 1536). Podobnost mezi dvěma texty je následně určována pomocí kosinové </w:t>
      </w:r>
      <w:proofErr w:type="spellStart"/>
      <w:r w:rsidRPr="00590B43">
        <w:t>similarity</w:t>
      </w:r>
      <w:proofErr w:type="spellEnd"/>
      <w:r w:rsidRPr="00590B43">
        <w:t>:</w:t>
      </w:r>
    </w:p>
    <w:p w14:paraId="149BD6A3" w14:textId="77777777" w:rsidR="00590B43" w:rsidRPr="004F2F98" w:rsidRDefault="00000F73" w:rsidP="00590B43">
      <w:pPr>
        <w:rPr>
          <w:rFonts w:eastAsiaTheme="minorEastAsia"/>
        </w:rPr>
      </w:pPr>
      <w:proofErr w:type="spellStart"/>
      <m:oMathPara>
        <m:oMath>
          <m:r>
            <m:rPr>
              <m:nor/>
            </m:rPr>
            <w:rPr>
              <w:rFonts w:ascii="Cambria Math" w:hAnsi="Cambria Math"/>
            </w:rPr>
            <m:t>similarity</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θ</m:t>
                  </m:r>
                </m:e>
              </m:d>
            </m:e>
          </m:func>
          <m: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ctrlPr>
                <w:rPr>
                  <w:rFonts w:ascii="Cambria Math" w:hAnsi="Cambria Math"/>
                  <w:i/>
                </w:rPr>
              </m:ctrlPr>
            </m:num>
            <m:den>
              <m:r>
                <m:rPr>
                  <m:lit/>
                </m:rPr>
                <w:rPr>
                  <w:rFonts w:ascii="Cambria Math" w:hAnsi="Cambria Math"/>
                </w:rPr>
                <m:t>|</m:t>
              </m:r>
              <m:r>
                <w:rPr>
                  <w:rFonts w:ascii="Cambria Math" w:hAnsi="Cambria Math"/>
                </w:rPr>
                <m:t>A</m:t>
              </m:r>
              <m:r>
                <m:rPr>
                  <m:lit/>
                </m:rPr>
                <w:rPr>
                  <w:rFonts w:ascii="Cambria Math" w:hAnsi="Cambria Math"/>
                </w:rPr>
                <m:t>||</m:t>
              </m:r>
              <m:r>
                <w:rPr>
                  <w:rFonts w:ascii="Cambria Math" w:hAnsi="Cambria Math"/>
                </w:rPr>
                <m:t>B</m:t>
              </m:r>
              <m:r>
                <m:rPr>
                  <m:lit/>
                </m:rPr>
                <w:rPr>
                  <w:rFonts w:ascii="Cambria Math" w:hAnsi="Cambria Math"/>
                </w:rPr>
                <m:t>|</m:t>
              </m:r>
              <m:ctrlPr>
                <w:rPr>
                  <w:rFonts w:ascii="Cambria Math" w:hAnsi="Cambria Math"/>
                  <w:i/>
                </w:rPr>
              </m:ctrlPr>
            </m:den>
          </m:f>
        </m:oMath>
      </m:oMathPara>
    </w:p>
    <w:p w14:paraId="1BD0EE9E" w14:textId="51EFEE7F" w:rsidR="00C61A63" w:rsidRPr="00D776FF" w:rsidRDefault="00113DA7" w:rsidP="008C324E">
      <w:r w:rsidRPr="00113DA7">
        <w:t>Tento princip umožňuje chatbotovi vyhledávat knihy podle obsahové podobnosti, nikoli pouze podle přesné textové shody.</w:t>
      </w:r>
    </w:p>
    <w:p w14:paraId="34C1FF52" w14:textId="7D00173F" w:rsidR="00D54EE6" w:rsidRDefault="00344392" w:rsidP="00965C4E">
      <w:pPr>
        <w:pStyle w:val="Nadpis3"/>
      </w:pPr>
      <w:bookmarkStart w:id="42" w:name="_Toc224065421"/>
      <w:r>
        <w:t>Vektorová databáze</w:t>
      </w:r>
      <w:r w:rsidR="00956989">
        <w:t xml:space="preserve"> (7)</w:t>
      </w:r>
      <w:bookmarkEnd w:id="42"/>
    </w:p>
    <w:p w14:paraId="0015662A" w14:textId="6E49A3E7" w:rsidR="004D24E4" w:rsidRDefault="004D24E4" w:rsidP="004D24E4">
      <w:r>
        <w:t>Vektorová Databáze</w:t>
      </w:r>
      <w:r w:rsidR="00352F82">
        <w:t xml:space="preserve"> </w:t>
      </w:r>
      <w:r w:rsidR="00BB108A">
        <w:t>je relativně nový způsob ukládání dat k</w:t>
      </w:r>
      <w:r w:rsidR="001F0CA8">
        <w:t xml:space="preserve"> účelu získávání </w:t>
      </w:r>
      <w:r w:rsidR="00A65114">
        <w:t>podobností</w:t>
      </w:r>
      <w:r w:rsidR="001F0CA8">
        <w:t>. Funguje tak</w:t>
      </w:r>
      <w:r w:rsidR="00FC76B4">
        <w:t xml:space="preserve">, že </w:t>
      </w:r>
      <w:r w:rsidR="004306CC">
        <w:t>z</w:t>
      </w:r>
      <w:r w:rsidR="00DF0866">
        <w:t> </w:t>
      </w:r>
      <w:r w:rsidR="00FC76B4">
        <w:t xml:space="preserve">dat, </w:t>
      </w:r>
      <w:r w:rsidR="004306CC">
        <w:t xml:space="preserve">uděláme </w:t>
      </w:r>
      <w:proofErr w:type="spellStart"/>
      <w:r w:rsidR="006558EB">
        <w:t>Embedding</w:t>
      </w:r>
      <w:proofErr w:type="spellEnd"/>
      <w:r w:rsidR="00DA768A">
        <w:t>, což je</w:t>
      </w:r>
      <w:r w:rsidR="0052402C">
        <w:t xml:space="preserve"> vektor</w:t>
      </w:r>
      <w:r w:rsidR="002F57AC">
        <w:t>,</w:t>
      </w:r>
      <w:r w:rsidR="00DA768A">
        <w:t xml:space="preserve"> který následně</w:t>
      </w:r>
      <w:r w:rsidR="0052402C">
        <w:t xml:space="preserve"> uložíme do </w:t>
      </w:r>
      <w:r w:rsidR="006F4288">
        <w:t xml:space="preserve">databáze. </w:t>
      </w:r>
      <w:proofErr w:type="spellStart"/>
      <w:r w:rsidR="006F4288">
        <w:t>Query</w:t>
      </w:r>
      <w:proofErr w:type="spellEnd"/>
      <w:r w:rsidR="006F4288">
        <w:t xml:space="preserve"> provedeme tak, že </w:t>
      </w:r>
      <w:r w:rsidR="004B7000">
        <w:t xml:space="preserve">z hledaného textu uděláme také </w:t>
      </w:r>
      <w:proofErr w:type="spellStart"/>
      <w:r w:rsidR="004B7000">
        <w:t>Embedding</w:t>
      </w:r>
      <w:proofErr w:type="spellEnd"/>
      <w:r w:rsidR="004B7000">
        <w:t>.</w:t>
      </w:r>
      <w:r w:rsidR="00456155">
        <w:t xml:space="preserve"> </w:t>
      </w:r>
      <w:r w:rsidR="004B7000">
        <w:t>Poté</w:t>
      </w:r>
      <w:r w:rsidR="00456155">
        <w:t xml:space="preserve"> </w:t>
      </w:r>
      <w:r w:rsidR="004B7000">
        <w:t>výsledný vektor porovnáme</w:t>
      </w:r>
      <w:r w:rsidR="004306CC">
        <w:t xml:space="preserve"> pomocí </w:t>
      </w:r>
      <w:proofErr w:type="spellStart"/>
      <w:r w:rsidR="004306CC">
        <w:t>kosínové</w:t>
      </w:r>
      <w:proofErr w:type="spellEnd"/>
      <w:r w:rsidR="004306CC">
        <w:t xml:space="preserve"> </w:t>
      </w:r>
      <w:proofErr w:type="spellStart"/>
      <w:r w:rsidR="004306CC">
        <w:t>similarity</w:t>
      </w:r>
      <w:proofErr w:type="spellEnd"/>
      <w:r w:rsidR="004306CC">
        <w:t xml:space="preserve"> (viz vzorec výše) a</w:t>
      </w:r>
      <w:r w:rsidR="00705D1B">
        <w:t> </w:t>
      </w:r>
      <w:r w:rsidR="004306CC">
        <w:t xml:space="preserve">nejbližších </w:t>
      </w:r>
      <w:r w:rsidR="004306CC" w:rsidRPr="007E439B">
        <w:rPr>
          <w:i/>
          <w:iCs/>
        </w:rPr>
        <w:t>n</w:t>
      </w:r>
      <w:r w:rsidR="004306CC">
        <w:t xml:space="preserve"> vektorů vrátíme.</w:t>
      </w:r>
      <w:r w:rsidR="00DA768A">
        <w:t xml:space="preserve"> Fungování je graficky </w:t>
      </w:r>
      <w:r w:rsidR="00CD5C92">
        <w:t xml:space="preserve">znázorněno na obrázku níže (obrázek 3). </w:t>
      </w:r>
    </w:p>
    <w:p w14:paraId="4709B880" w14:textId="77777777" w:rsidR="00F56ABA" w:rsidRDefault="00A94EB0" w:rsidP="007476F7">
      <w:pPr>
        <w:keepNext/>
        <w:ind w:firstLine="0"/>
      </w:pPr>
      <w:r>
        <w:rPr>
          <w:noProof/>
        </w:rPr>
        <w:lastRenderedPageBreak/>
        <w:drawing>
          <wp:inline distT="0" distB="0" distL="0" distR="0" wp14:anchorId="5B83ED1D" wp14:editId="3ED4AE8D">
            <wp:extent cx="5760720" cy="1951990"/>
            <wp:effectExtent l="0" t="0" r="0" b="0"/>
            <wp:docPr id="771331498" name="Obrázek 4" descr="Vector database containing image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atabase containing image embedding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1951990"/>
                    </a:xfrm>
                    <a:prstGeom prst="rect">
                      <a:avLst/>
                    </a:prstGeom>
                    <a:noFill/>
                    <a:ln>
                      <a:noFill/>
                    </a:ln>
                  </pic:spPr>
                </pic:pic>
              </a:graphicData>
            </a:graphic>
          </wp:inline>
        </w:drawing>
      </w:r>
    </w:p>
    <w:p w14:paraId="6CB009CF" w14:textId="5966360D" w:rsidR="00F81ACB" w:rsidRPr="004D24E4" w:rsidRDefault="00F56ABA" w:rsidP="00112C30">
      <w:pPr>
        <w:pStyle w:val="Titulek"/>
        <w:jc w:val="both"/>
      </w:pPr>
      <w:bookmarkStart w:id="43" w:name="_Toc223208058"/>
      <w:bookmarkStart w:id="44" w:name="_Toc223595909"/>
      <w:bookmarkStart w:id="45" w:name="_Toc223705963"/>
      <w:bookmarkStart w:id="46" w:name="_Toc223903122"/>
      <w:bookmarkStart w:id="47" w:name="_Toc224059397"/>
      <w:bookmarkStart w:id="48" w:name="_Toc224065464"/>
      <w:r>
        <w:t xml:space="preserve">Obrázek </w:t>
      </w:r>
      <w:fldSimple w:instr=" SEQ Obrázek \* ARABIC ">
        <w:r w:rsidR="000B4FDA">
          <w:rPr>
            <w:noProof/>
          </w:rPr>
          <w:t>3</w:t>
        </w:r>
      </w:fldSimple>
      <w:r>
        <w:t xml:space="preserve"> diagram znázorňují fungování vektorových databází</w:t>
      </w:r>
      <w:bookmarkEnd w:id="43"/>
      <w:bookmarkEnd w:id="44"/>
      <w:bookmarkEnd w:id="45"/>
      <w:bookmarkEnd w:id="46"/>
      <w:bookmarkEnd w:id="47"/>
      <w:r w:rsidR="00772782">
        <w:t xml:space="preserve"> </w:t>
      </w:r>
      <w:sdt>
        <w:sdtPr>
          <w:id w:val="-777248516"/>
          <w:citation/>
        </w:sdtPr>
        <w:sdtContent>
          <w:r w:rsidR="00772782">
            <w:fldChar w:fldCharType="begin"/>
          </w:r>
          <w:r w:rsidR="00772782">
            <w:instrText xml:space="preserve"> CITATION NGU25 \l 1029 </w:instrText>
          </w:r>
          <w:r w:rsidR="00772782">
            <w:fldChar w:fldCharType="separate"/>
          </w:r>
          <w:r w:rsidR="0097503F">
            <w:rPr>
              <w:noProof/>
            </w:rPr>
            <w:t>(15)</w:t>
          </w:r>
          <w:r w:rsidR="00772782">
            <w:fldChar w:fldCharType="end"/>
          </w:r>
        </w:sdtContent>
      </w:sdt>
      <w:bookmarkEnd w:id="48"/>
    </w:p>
    <w:p w14:paraId="1216024E" w14:textId="38E4F4DA" w:rsidR="00D54EE6" w:rsidRDefault="00D54EE6" w:rsidP="00D54EE6">
      <w:pPr>
        <w:pStyle w:val="Nadpis3"/>
      </w:pPr>
      <w:bookmarkStart w:id="49" w:name="_Toc224065422"/>
      <w:r>
        <w:t xml:space="preserve">Normalizace </w:t>
      </w:r>
      <w:r w:rsidR="007219CB">
        <w:t>CSV</w:t>
      </w:r>
      <w:r>
        <w:t xml:space="preserve"> v</w:t>
      </w:r>
      <w:r w:rsidR="004D3F20">
        <w:t> </w:t>
      </w:r>
      <w:r w:rsidR="007219CB">
        <w:t xml:space="preserve">jazyce </w:t>
      </w:r>
      <w:r>
        <w:t>Python</w:t>
      </w:r>
      <w:bookmarkEnd w:id="49"/>
    </w:p>
    <w:p w14:paraId="02FF82FB" w14:textId="5D05A0F0" w:rsidR="00F668A0" w:rsidRDefault="00F668A0" w:rsidP="00F668A0">
      <w:r>
        <w:t>Analýza získaných dat ukázala výraznou nekonzistenci metadat. Zatímco základní identifikační údaje byly vyplněny téměř ve 100 % případů, pole „</w:t>
      </w:r>
      <w:proofErr w:type="spellStart"/>
      <w:r>
        <w:t>Description</w:t>
      </w:r>
      <w:proofErr w:type="spellEnd"/>
      <w:r>
        <w:t>“ obsahovalo hodnotu pouze u</w:t>
      </w:r>
      <w:r w:rsidR="00705D1B">
        <w:t> </w:t>
      </w:r>
      <w:r>
        <w:t>18,73</w:t>
      </w:r>
      <w:r w:rsidR="00705D1B">
        <w:t> </w:t>
      </w:r>
      <w:r>
        <w:t>% záznamů.</w:t>
      </w:r>
    </w:p>
    <w:p w14:paraId="61B12227" w14:textId="4DAD7072" w:rsidR="004D3F20" w:rsidRDefault="00F668A0" w:rsidP="004D3F20">
      <w:r>
        <w:t>Vzhledem k</w:t>
      </w:r>
      <w:r w:rsidR="00705D1B">
        <w:t> </w:t>
      </w:r>
      <w:r>
        <w:t xml:space="preserve">tomu, že právě popis knihy představuje </w:t>
      </w:r>
      <w:r w:rsidR="00722A96">
        <w:t>nejdůležitější zdroj</w:t>
      </w:r>
      <w:r>
        <w:t xml:space="preserve"> sémantické informace, bylo nutné rozhodnout, které záznamy budou zahrnuty do </w:t>
      </w:r>
      <w:proofErr w:type="spellStart"/>
      <w:r w:rsidR="00722A96">
        <w:t>E</w:t>
      </w:r>
      <w:r>
        <w:t>mbedding</w:t>
      </w:r>
      <w:proofErr w:type="spellEnd"/>
      <w:r>
        <w:t xml:space="preserve"> procesu.</w:t>
      </w:r>
      <w:r w:rsidR="00426901">
        <w:t xml:space="preserve"> Níže si můžete prohlédnout </w:t>
      </w:r>
      <w:r w:rsidR="0082378A">
        <w:t xml:space="preserve">kompletní </w:t>
      </w:r>
      <w:proofErr w:type="spellStart"/>
      <w:r w:rsidR="0082378A">
        <w:t>dataset</w:t>
      </w:r>
      <w:proofErr w:type="spellEnd"/>
      <w:r w:rsidR="0082378A">
        <w:t>:</w:t>
      </w:r>
    </w:p>
    <w:p w14:paraId="1BCF54F6" w14:textId="77777777" w:rsidR="00CD0A22" w:rsidRDefault="00CD0A22" w:rsidP="00CD0A22">
      <w:pPr>
        <w:pStyle w:val="Citovanodstavec"/>
      </w:pPr>
      <w:r>
        <w:t>=== Non-</w:t>
      </w:r>
      <w:proofErr w:type="spellStart"/>
      <w:r>
        <w:t>null</w:t>
      </w:r>
      <w:proofErr w:type="spellEnd"/>
      <w:r>
        <w:t xml:space="preserve"> </w:t>
      </w:r>
      <w:proofErr w:type="spellStart"/>
      <w:r>
        <w:t>counts</w:t>
      </w:r>
      <w:proofErr w:type="spellEnd"/>
      <w:r>
        <w:t xml:space="preserve"> per </w:t>
      </w:r>
      <w:proofErr w:type="spellStart"/>
      <w:r>
        <w:t>column</w:t>
      </w:r>
      <w:proofErr w:type="spellEnd"/>
      <w:r>
        <w:t xml:space="preserve"> ===</w:t>
      </w:r>
    </w:p>
    <w:p w14:paraId="7BFB2F97" w14:textId="77777777" w:rsidR="00CD0A22" w:rsidRDefault="00CD0A22" w:rsidP="00CD0A22">
      <w:pPr>
        <w:pStyle w:val="Citovanodstavec"/>
      </w:pPr>
      <w:proofErr w:type="spellStart"/>
      <w:r>
        <w:t>Identifier</w:t>
      </w:r>
      <w:proofErr w:type="spellEnd"/>
      <w:r>
        <w:t>: 937364 (100.</w:t>
      </w:r>
      <w:proofErr w:type="gramStart"/>
      <w:r>
        <w:t>00%</w:t>
      </w:r>
      <w:proofErr w:type="gramEnd"/>
      <w:r>
        <w:t>)</w:t>
      </w:r>
    </w:p>
    <w:p w14:paraId="6E5DA5F8" w14:textId="77777777" w:rsidR="00CD0A22" w:rsidRDefault="00CD0A22" w:rsidP="00CD0A22">
      <w:pPr>
        <w:pStyle w:val="Citovanodstavec"/>
      </w:pPr>
      <w:proofErr w:type="spellStart"/>
      <w:r>
        <w:t>Title</w:t>
      </w:r>
      <w:proofErr w:type="spellEnd"/>
      <w:r>
        <w:t>: 937364 (100.</w:t>
      </w:r>
      <w:proofErr w:type="gramStart"/>
      <w:r>
        <w:t>00%</w:t>
      </w:r>
      <w:proofErr w:type="gramEnd"/>
      <w:r>
        <w:t>)</w:t>
      </w:r>
    </w:p>
    <w:p w14:paraId="19B50D83" w14:textId="77777777" w:rsidR="00CD0A22" w:rsidRDefault="00CD0A22" w:rsidP="00CD0A22">
      <w:pPr>
        <w:pStyle w:val="Citovanodstavec"/>
      </w:pPr>
      <w:proofErr w:type="spellStart"/>
      <w:r>
        <w:t>Author</w:t>
      </w:r>
      <w:proofErr w:type="spellEnd"/>
      <w:r>
        <w:t>: 614557 (65.</w:t>
      </w:r>
      <w:proofErr w:type="gramStart"/>
      <w:r>
        <w:t>56%</w:t>
      </w:r>
      <w:proofErr w:type="gramEnd"/>
      <w:r>
        <w:t>)</w:t>
      </w:r>
    </w:p>
    <w:p w14:paraId="51D41C27" w14:textId="77777777" w:rsidR="00CD0A22" w:rsidRDefault="00CD0A22" w:rsidP="00CD0A22">
      <w:pPr>
        <w:pStyle w:val="Citovanodstavec"/>
      </w:pPr>
      <w:proofErr w:type="spellStart"/>
      <w:r>
        <w:t>Contributors</w:t>
      </w:r>
      <w:proofErr w:type="spellEnd"/>
      <w:r>
        <w:t>: 336574 (35.</w:t>
      </w:r>
      <w:proofErr w:type="gramStart"/>
      <w:r>
        <w:t>91%</w:t>
      </w:r>
      <w:proofErr w:type="gramEnd"/>
      <w:r>
        <w:t>)</w:t>
      </w:r>
    </w:p>
    <w:p w14:paraId="5148DB89" w14:textId="77777777" w:rsidR="00CD0A22" w:rsidRDefault="00CD0A22" w:rsidP="00CD0A22">
      <w:pPr>
        <w:pStyle w:val="Citovanodstavec"/>
      </w:pPr>
      <w:r>
        <w:t>Publisher: 833994 (88.</w:t>
      </w:r>
      <w:proofErr w:type="gramStart"/>
      <w:r>
        <w:t>97%</w:t>
      </w:r>
      <w:proofErr w:type="gramEnd"/>
      <w:r>
        <w:t>)</w:t>
      </w:r>
    </w:p>
    <w:p w14:paraId="731AE8AA" w14:textId="77777777" w:rsidR="00CD0A22" w:rsidRDefault="00CD0A22" w:rsidP="00CD0A22">
      <w:pPr>
        <w:pStyle w:val="Citovanodstavec"/>
      </w:pPr>
      <w:proofErr w:type="spellStart"/>
      <w:r>
        <w:t>PublicationYear</w:t>
      </w:r>
      <w:proofErr w:type="spellEnd"/>
      <w:r>
        <w:t>: 830356 (88.</w:t>
      </w:r>
      <w:proofErr w:type="gramStart"/>
      <w:r>
        <w:t>58%</w:t>
      </w:r>
      <w:proofErr w:type="gramEnd"/>
      <w:r>
        <w:t>)</w:t>
      </w:r>
    </w:p>
    <w:p w14:paraId="6A5CB00D" w14:textId="77777777" w:rsidR="00CD0A22" w:rsidRDefault="00CD0A22" w:rsidP="00CD0A22">
      <w:pPr>
        <w:pStyle w:val="Citovanodstavec"/>
      </w:pPr>
      <w:r>
        <w:t>ISBN: 335594 (35.</w:t>
      </w:r>
      <w:proofErr w:type="gramStart"/>
      <w:r>
        <w:t>80%</w:t>
      </w:r>
      <w:proofErr w:type="gramEnd"/>
      <w:r>
        <w:t>)</w:t>
      </w:r>
    </w:p>
    <w:p w14:paraId="00DACAF4" w14:textId="77777777" w:rsidR="00CD0A22" w:rsidRDefault="00CD0A22" w:rsidP="00CD0A22">
      <w:pPr>
        <w:pStyle w:val="Citovanodstavec"/>
      </w:pPr>
      <w:r>
        <w:t>ISSN: 91152 (9.</w:t>
      </w:r>
      <w:proofErr w:type="gramStart"/>
      <w:r>
        <w:t>72%</w:t>
      </w:r>
      <w:proofErr w:type="gramEnd"/>
      <w:r>
        <w:t>)</w:t>
      </w:r>
    </w:p>
    <w:p w14:paraId="64A89927" w14:textId="77777777" w:rsidR="00CD0A22" w:rsidRDefault="00CD0A22" w:rsidP="00CD0A22">
      <w:pPr>
        <w:pStyle w:val="Citovanodstavec"/>
      </w:pPr>
      <w:proofErr w:type="spellStart"/>
      <w:r>
        <w:t>Subjects</w:t>
      </w:r>
      <w:proofErr w:type="spellEnd"/>
      <w:r>
        <w:t>: 554790 (59.</w:t>
      </w:r>
      <w:proofErr w:type="gramStart"/>
      <w:r>
        <w:t>19%</w:t>
      </w:r>
      <w:proofErr w:type="gramEnd"/>
      <w:r>
        <w:t>)</w:t>
      </w:r>
    </w:p>
    <w:p w14:paraId="330854F2" w14:textId="77777777" w:rsidR="00CD0A22" w:rsidRDefault="00CD0A22" w:rsidP="00CD0A22">
      <w:pPr>
        <w:pStyle w:val="Citovanodstavec"/>
      </w:pPr>
      <w:proofErr w:type="spellStart"/>
      <w:r>
        <w:t>Description</w:t>
      </w:r>
      <w:proofErr w:type="spellEnd"/>
      <w:r>
        <w:t>: 175555 (18.</w:t>
      </w:r>
      <w:proofErr w:type="gramStart"/>
      <w:r>
        <w:t>73%</w:t>
      </w:r>
      <w:proofErr w:type="gramEnd"/>
      <w:r>
        <w:t>)</w:t>
      </w:r>
    </w:p>
    <w:p w14:paraId="61AF9CCE" w14:textId="77777777" w:rsidR="00CD0A22" w:rsidRDefault="00CD0A22" w:rsidP="00CD0A22">
      <w:pPr>
        <w:pStyle w:val="Citovanodstavec"/>
      </w:pPr>
      <w:proofErr w:type="spellStart"/>
      <w:r>
        <w:t>Language</w:t>
      </w:r>
      <w:proofErr w:type="spellEnd"/>
      <w:r>
        <w:t>: 901168 (96.</w:t>
      </w:r>
      <w:proofErr w:type="gramStart"/>
      <w:r>
        <w:t>14%</w:t>
      </w:r>
      <w:proofErr w:type="gramEnd"/>
      <w:r>
        <w:t>)</w:t>
      </w:r>
    </w:p>
    <w:p w14:paraId="291F8353" w14:textId="77777777" w:rsidR="00CD0A22" w:rsidRDefault="00CD0A22" w:rsidP="00CD0A22">
      <w:pPr>
        <w:pStyle w:val="Citovanodstavec"/>
      </w:pPr>
      <w:proofErr w:type="spellStart"/>
      <w:r>
        <w:t>PhysicalDescription</w:t>
      </w:r>
      <w:proofErr w:type="spellEnd"/>
      <w:r>
        <w:t>: 885261 (94.</w:t>
      </w:r>
      <w:proofErr w:type="gramStart"/>
      <w:r>
        <w:t>44%</w:t>
      </w:r>
      <w:proofErr w:type="gramEnd"/>
      <w:r>
        <w:t>)</w:t>
      </w:r>
    </w:p>
    <w:p w14:paraId="38FDBDA0" w14:textId="77777777" w:rsidR="00CD0A22" w:rsidRDefault="00CD0A22" w:rsidP="00CD0A22">
      <w:pPr>
        <w:pStyle w:val="Citovanodstavec"/>
      </w:pPr>
      <w:proofErr w:type="spellStart"/>
      <w:r>
        <w:t>Series</w:t>
      </w:r>
      <w:proofErr w:type="spellEnd"/>
      <w:r>
        <w:t>: 256258 (27.</w:t>
      </w:r>
      <w:proofErr w:type="gramStart"/>
      <w:r>
        <w:t>34%</w:t>
      </w:r>
      <w:proofErr w:type="gramEnd"/>
      <w:r>
        <w:t>)</w:t>
      </w:r>
    </w:p>
    <w:p w14:paraId="79607EFC" w14:textId="77777777" w:rsidR="00CD0A22" w:rsidRDefault="00CD0A22" w:rsidP="00CD0A22">
      <w:pPr>
        <w:pStyle w:val="Citovanodstavec"/>
      </w:pPr>
      <w:r>
        <w:t>Notes: 626856 (66.</w:t>
      </w:r>
      <w:proofErr w:type="gramStart"/>
      <w:r>
        <w:t>87%</w:t>
      </w:r>
      <w:proofErr w:type="gramEnd"/>
      <w:r>
        <w:t>)</w:t>
      </w:r>
    </w:p>
    <w:p w14:paraId="05F47DEA" w14:textId="77777777" w:rsidR="00CD0A22" w:rsidRDefault="00CD0A22" w:rsidP="00CD0A22">
      <w:pPr>
        <w:pStyle w:val="Citovanodstavec"/>
      </w:pPr>
      <w:proofErr w:type="spellStart"/>
      <w:r>
        <w:t>RecordType</w:t>
      </w:r>
      <w:proofErr w:type="spellEnd"/>
      <w:r>
        <w:t>: 937333 (100.</w:t>
      </w:r>
      <w:proofErr w:type="gramStart"/>
      <w:r>
        <w:t>00%</w:t>
      </w:r>
      <w:proofErr w:type="gramEnd"/>
      <w:r>
        <w:t>)</w:t>
      </w:r>
    </w:p>
    <w:p w14:paraId="0F8F30EF" w14:textId="77777777" w:rsidR="00CD0A22" w:rsidRDefault="00CD0A22" w:rsidP="00CD0A22">
      <w:pPr>
        <w:pStyle w:val="Citovanodstavec"/>
      </w:pPr>
      <w:proofErr w:type="spellStart"/>
      <w:r>
        <w:lastRenderedPageBreak/>
        <w:t>ContentType</w:t>
      </w:r>
      <w:proofErr w:type="spellEnd"/>
      <w:r>
        <w:t>: 183918 (19.</w:t>
      </w:r>
      <w:proofErr w:type="gramStart"/>
      <w:r>
        <w:t>62%</w:t>
      </w:r>
      <w:proofErr w:type="gramEnd"/>
      <w:r>
        <w:t>)</w:t>
      </w:r>
    </w:p>
    <w:p w14:paraId="0354F9C6" w14:textId="77777777" w:rsidR="00CD0A22" w:rsidRDefault="00CD0A22" w:rsidP="00CD0A22">
      <w:pPr>
        <w:pStyle w:val="Citovanodstavec"/>
      </w:pPr>
      <w:proofErr w:type="spellStart"/>
      <w:r>
        <w:t>MediaType</w:t>
      </w:r>
      <w:proofErr w:type="spellEnd"/>
      <w:r>
        <w:t>: 176836 (18.</w:t>
      </w:r>
      <w:proofErr w:type="gramStart"/>
      <w:r>
        <w:t>87%</w:t>
      </w:r>
      <w:proofErr w:type="gramEnd"/>
      <w:r>
        <w:t>)</w:t>
      </w:r>
    </w:p>
    <w:p w14:paraId="3B9FC0B8" w14:textId="6DFED634" w:rsidR="00422B1C" w:rsidRDefault="00CD0A22" w:rsidP="00CD0A22">
      <w:pPr>
        <w:pStyle w:val="Citovanodstavec"/>
      </w:pPr>
      <w:proofErr w:type="spellStart"/>
      <w:r>
        <w:t>CarrierType</w:t>
      </w:r>
      <w:proofErr w:type="spellEnd"/>
      <w:r>
        <w:t>: 183920 (19.</w:t>
      </w:r>
      <w:proofErr w:type="gramStart"/>
      <w:r>
        <w:t>62%</w:t>
      </w:r>
      <w:proofErr w:type="gramEnd"/>
      <w:r>
        <w:t>)</w:t>
      </w:r>
    </w:p>
    <w:p w14:paraId="3B5141D7" w14:textId="5DB358DF" w:rsidR="0082378A" w:rsidRDefault="00E708F1" w:rsidP="0082378A">
      <w:r>
        <w:t>N</w:t>
      </w:r>
      <w:r w:rsidR="00F027DC">
        <w:t>ásledující varianty, které byly testovány</w:t>
      </w:r>
      <w:r w:rsidR="0082378A">
        <w:t>:</w:t>
      </w:r>
    </w:p>
    <w:p w14:paraId="3A5AE607" w14:textId="7DE042B5" w:rsidR="0082378A" w:rsidRDefault="0082378A" w:rsidP="0082378A">
      <w:pPr>
        <w:pStyle w:val="Odstavecseseznamem"/>
        <w:numPr>
          <w:ilvl w:val="0"/>
          <w:numId w:val="36"/>
        </w:numPr>
      </w:pPr>
      <w:r>
        <w:t xml:space="preserve">Omezený </w:t>
      </w:r>
      <w:proofErr w:type="spellStart"/>
      <w:r>
        <w:t>dataset</w:t>
      </w:r>
      <w:proofErr w:type="spellEnd"/>
      <w:r>
        <w:t xml:space="preserve"> (~12 000 knih) s</w:t>
      </w:r>
      <w:r w:rsidR="00705D1B">
        <w:t> </w:t>
      </w:r>
      <w:r>
        <w:t>kompletním popisem</w:t>
      </w:r>
    </w:p>
    <w:p w14:paraId="02D82F0D" w14:textId="46A79124" w:rsidR="0082378A" w:rsidRDefault="0082378A" w:rsidP="0082378A">
      <w:pPr>
        <w:pStyle w:val="Odstavecseseznamem"/>
        <w:numPr>
          <w:ilvl w:val="0"/>
          <w:numId w:val="36"/>
        </w:numPr>
      </w:pPr>
      <w:r>
        <w:t xml:space="preserve">Kombinace </w:t>
      </w:r>
      <w:proofErr w:type="spellStart"/>
      <w:r>
        <w:t>Title</w:t>
      </w:r>
      <w:proofErr w:type="spellEnd"/>
      <w:r>
        <w:t xml:space="preserve"> + (</w:t>
      </w:r>
      <w:proofErr w:type="spellStart"/>
      <w:r>
        <w:t>Author</w:t>
      </w:r>
      <w:proofErr w:type="spellEnd"/>
      <w:r>
        <w:t xml:space="preserve"> nebo </w:t>
      </w:r>
      <w:proofErr w:type="spellStart"/>
      <w:r>
        <w:t>Contributors</w:t>
      </w:r>
      <w:proofErr w:type="spellEnd"/>
      <w:r>
        <w:t xml:space="preserve">) + </w:t>
      </w:r>
      <w:proofErr w:type="spellStart"/>
      <w:r>
        <w:t>Description</w:t>
      </w:r>
      <w:proofErr w:type="spellEnd"/>
      <w:r>
        <w:t xml:space="preserve"> + </w:t>
      </w:r>
      <w:proofErr w:type="spellStart"/>
      <w:r>
        <w:t>Subjects</w:t>
      </w:r>
      <w:proofErr w:type="spellEnd"/>
      <w:r w:rsidR="00C50C5E">
        <w:t xml:space="preserve">? </w:t>
      </w:r>
      <w:r>
        <w:t>(~170 000 knih)</w:t>
      </w:r>
    </w:p>
    <w:p w14:paraId="01ABE007" w14:textId="1BF93D2F" w:rsidR="0082378A" w:rsidRDefault="0082378A" w:rsidP="0082378A">
      <w:r>
        <w:t>Experimentální testování ukázalo, že zahrnutí záznamů bez popisu vede k</w:t>
      </w:r>
      <w:r w:rsidR="004954F5">
        <w:t> </w:t>
      </w:r>
      <w:r>
        <w:t>nárůstu šumu při obecných dotazech, protože algoritmus zvýhodňuje shodu v</w:t>
      </w:r>
      <w:r w:rsidR="004954F5">
        <w:t> </w:t>
      </w:r>
      <w:r>
        <w:t>názvu oproti obsahové podobnosti.</w:t>
      </w:r>
    </w:p>
    <w:p w14:paraId="7E1236ED" w14:textId="5B52DCDC" w:rsidR="00D05292" w:rsidRPr="004D3F20" w:rsidRDefault="0082378A" w:rsidP="004D3F20">
      <w:r>
        <w:t xml:space="preserve">Finální řešení proto zahrnuje pouze záznamy obsahující alespoň </w:t>
      </w:r>
      <w:proofErr w:type="spellStart"/>
      <w:r w:rsidRPr="00AD3665">
        <w:rPr>
          <w:i/>
          <w:iCs/>
        </w:rPr>
        <w:t>Descriptio</w:t>
      </w:r>
      <w:r w:rsidR="00DA1235" w:rsidRPr="00AD3665">
        <w:rPr>
          <w:i/>
          <w:iCs/>
        </w:rPr>
        <w:t>n</w:t>
      </w:r>
      <w:proofErr w:type="spellEnd"/>
      <w:r>
        <w:t>, čímž došlo ke snížení rozsahu databáze, avšak k</w:t>
      </w:r>
      <w:r w:rsidR="004954F5">
        <w:t> </w:t>
      </w:r>
      <w:r>
        <w:t>výraznému zvýšení relevance výsledků.</w:t>
      </w:r>
    </w:p>
    <w:p w14:paraId="0027DD55" w14:textId="0CC7D6EF" w:rsidR="00927AB6" w:rsidRPr="00927AB6" w:rsidRDefault="00707293" w:rsidP="00034F5A">
      <w:pPr>
        <w:pStyle w:val="Nadpis2"/>
      </w:pPr>
      <w:bookmarkStart w:id="50" w:name="_Toc224065423"/>
      <w:proofErr w:type="spellStart"/>
      <w:r>
        <w:t>Function</w:t>
      </w:r>
      <w:proofErr w:type="spellEnd"/>
      <w:r>
        <w:t xml:space="preserve"> </w:t>
      </w:r>
      <w:proofErr w:type="spellStart"/>
      <w:r>
        <w:t>Calling</w:t>
      </w:r>
      <w:bookmarkEnd w:id="50"/>
      <w:proofErr w:type="spellEnd"/>
    </w:p>
    <w:p w14:paraId="715B0799" w14:textId="4D0D6AFA" w:rsidR="00CA5BA7" w:rsidRPr="00CA5BA7" w:rsidRDefault="00CA5BA7" w:rsidP="00CA5BA7">
      <w:pPr>
        <w:pStyle w:val="Vrazncitt"/>
      </w:pPr>
      <w:r>
        <w:t>„</w:t>
      </w:r>
      <w:proofErr w:type="spellStart"/>
      <w:r w:rsidRPr="00CA5BA7">
        <w:t>umělá</w:t>
      </w:r>
      <w:proofErr w:type="spellEnd"/>
      <w:r w:rsidRPr="00CA5BA7">
        <w:t xml:space="preserve"> inteligence si sama </w:t>
      </w:r>
      <w:proofErr w:type="spellStart"/>
      <w:r w:rsidRPr="00CA5BA7">
        <w:t>řekne</w:t>
      </w:r>
      <w:proofErr w:type="spellEnd"/>
      <w:r w:rsidRPr="00CA5BA7">
        <w:t xml:space="preserve"> o</w:t>
      </w:r>
      <w:r w:rsidR="004954F5">
        <w:t> </w:t>
      </w:r>
      <w:proofErr w:type="spellStart"/>
      <w:r w:rsidRPr="00CA5BA7">
        <w:t>doplňující</w:t>
      </w:r>
      <w:proofErr w:type="spellEnd"/>
      <w:r w:rsidRPr="00CA5BA7">
        <w:t xml:space="preserve"> data</w:t>
      </w:r>
      <w:r>
        <w:t>“</w:t>
      </w:r>
      <w:r>
        <w:br/>
        <w:t xml:space="preserve">- Adam Kalina, Marketingový AI </w:t>
      </w:r>
      <w:proofErr w:type="spellStart"/>
      <w:r>
        <w:t>Assistent</w:t>
      </w:r>
      <w:proofErr w:type="spellEnd"/>
      <w:r>
        <w:t>, 2025</w:t>
      </w:r>
    </w:p>
    <w:p w14:paraId="0C8F7A80" w14:textId="594C4298" w:rsidR="00707293" w:rsidRDefault="00607AAA" w:rsidP="00707293">
      <w:r w:rsidRPr="00607AAA">
        <w:t xml:space="preserve">Dovolím si opět citovat fungování mechanismu </w:t>
      </w:r>
      <w:proofErr w:type="spellStart"/>
      <w:r w:rsidRPr="00607AAA">
        <w:t>function</w:t>
      </w:r>
      <w:proofErr w:type="spellEnd"/>
      <w:r w:rsidRPr="00607AAA">
        <w:t xml:space="preserve"> </w:t>
      </w:r>
      <w:proofErr w:type="spellStart"/>
      <w:r w:rsidRPr="00607AAA">
        <w:t>calling</w:t>
      </w:r>
      <w:proofErr w:type="spellEnd"/>
      <w:r w:rsidRPr="00607AAA">
        <w:t>, jak bylo popsáno v</w:t>
      </w:r>
      <w:r w:rsidR="00424BE5">
        <w:t> </w:t>
      </w:r>
      <w:r w:rsidRPr="00607AAA">
        <w:t>předchozí práci. Princip zůstává totožný i</w:t>
      </w:r>
      <w:r w:rsidR="007F42B5">
        <w:t> </w:t>
      </w:r>
      <w:r w:rsidRPr="00607AAA">
        <w:t>zde – jazykový model je schopen rozpoznat, že k</w:t>
      </w:r>
      <w:r w:rsidR="007F42B5">
        <w:t> </w:t>
      </w:r>
      <w:r w:rsidRPr="00607AAA">
        <w:t>odpovědi potřebuje externí data z</w:t>
      </w:r>
      <w:r w:rsidR="007F42B5">
        <w:t> </w:t>
      </w:r>
      <w:proofErr w:type="spellStart"/>
      <w:r w:rsidRPr="00607AAA">
        <w:t>backendu</w:t>
      </w:r>
      <w:proofErr w:type="spellEnd"/>
      <w:r w:rsidRPr="00607AAA">
        <w:t>, a</w:t>
      </w:r>
      <w:r w:rsidR="007F42B5">
        <w:t> </w:t>
      </w:r>
      <w:r w:rsidRPr="00607AAA">
        <w:t>explicitně si o ně požádá.</w:t>
      </w:r>
      <w:r w:rsidR="00E631F6">
        <w:t xml:space="preserve"> </w:t>
      </w:r>
    </w:p>
    <w:p w14:paraId="6D141FED" w14:textId="7E9569F3" w:rsidR="008C5733" w:rsidRDefault="00607AAA" w:rsidP="005F204C">
      <w:pPr>
        <w:pStyle w:val="Citovanodstavec"/>
      </w:pPr>
      <w:r>
        <w:t xml:space="preserve">(…) </w:t>
      </w:r>
      <w:r w:rsidR="005F204C">
        <w:t>vyžadující</w:t>
      </w:r>
      <w:r w:rsidR="008C5733">
        <w:t xml:space="preserve"> data z</w:t>
      </w:r>
      <w:r w:rsidR="007F42B5">
        <w:t xml:space="preserve"> </w:t>
      </w:r>
      <w:proofErr w:type="spellStart"/>
      <w:r w:rsidR="008C5733">
        <w:t>backendu</w:t>
      </w:r>
      <w:proofErr w:type="spellEnd"/>
      <w:r w:rsidR="008C5733">
        <w:t xml:space="preserve"> (</w:t>
      </w:r>
      <w:r w:rsidR="00FE21F6">
        <w:t>např</w:t>
      </w:r>
      <w:r w:rsidR="008C5733">
        <w:t xml:space="preserve">. detail o kampani, stav kreditu e-shopu, </w:t>
      </w:r>
      <w:r w:rsidR="005F204C">
        <w:t xml:space="preserve">výpočet </w:t>
      </w:r>
      <w:r w:rsidR="008C5733">
        <w:t>statistik atd.), mohl:</w:t>
      </w:r>
      <w:r w:rsidR="008C5733">
        <w:tab/>
      </w:r>
    </w:p>
    <w:p w14:paraId="4D7BC3B0" w14:textId="731FCDAD" w:rsidR="008C5733" w:rsidRDefault="008C5733" w:rsidP="005F204C">
      <w:pPr>
        <w:pStyle w:val="Citovanodstavec"/>
        <w:numPr>
          <w:ilvl w:val="0"/>
          <w:numId w:val="31"/>
        </w:numPr>
      </w:pPr>
      <w:r>
        <w:t xml:space="preserve"> Vyvolat požadavek na volání funkce – tj. vrátit speciální</w:t>
      </w:r>
      <w:r w:rsidR="00FE21F6">
        <w:t xml:space="preserve"> odpověď</w:t>
      </w:r>
      <w:r>
        <w:t xml:space="preserve"> s informací, </w:t>
      </w:r>
      <w:r w:rsidR="00FE21F6">
        <w:t>ž</w:t>
      </w:r>
      <w:r>
        <w:t>e je</w:t>
      </w:r>
      <w:r w:rsidR="005F204C">
        <w:t xml:space="preserve"> </w:t>
      </w:r>
      <w:r w:rsidR="00FE21F6">
        <w:t>potřeba</w:t>
      </w:r>
      <w:r>
        <w:t xml:space="preserve"> zavolat funkci X s parametry Y.</w:t>
      </w:r>
      <w:r>
        <w:tab/>
      </w:r>
    </w:p>
    <w:p w14:paraId="7E598492" w14:textId="6223DE96" w:rsidR="008C5733" w:rsidRDefault="008C5733" w:rsidP="005F204C">
      <w:pPr>
        <w:pStyle w:val="Citovanodstavec"/>
        <w:numPr>
          <w:ilvl w:val="0"/>
          <w:numId w:val="31"/>
        </w:numPr>
      </w:pPr>
      <w:r>
        <w:t>Vrátit status „</w:t>
      </w:r>
      <w:proofErr w:type="spellStart"/>
      <w:r>
        <w:t>RequiresAction</w:t>
      </w:r>
      <w:proofErr w:type="spellEnd"/>
      <w:r>
        <w:t xml:space="preserve">“ – aplikace v tento </w:t>
      </w:r>
      <w:r w:rsidR="00FE21F6">
        <w:t>okamžik</w:t>
      </w:r>
      <w:r>
        <w:t xml:space="preserve"> ví, </w:t>
      </w:r>
      <w:r w:rsidR="00FE21F6">
        <w:t>ž</w:t>
      </w:r>
      <w:r>
        <w:t xml:space="preserve">e má na </w:t>
      </w:r>
      <w:proofErr w:type="spellStart"/>
      <w:r>
        <w:t>backendu</w:t>
      </w:r>
      <w:proofErr w:type="spellEnd"/>
      <w:r w:rsidR="005F204C">
        <w:t xml:space="preserve"> </w:t>
      </w:r>
      <w:r>
        <w:t>danou funkci spustit.</w:t>
      </w:r>
      <w:r>
        <w:tab/>
      </w:r>
    </w:p>
    <w:p w14:paraId="7EB6B9D9" w14:textId="51210C13" w:rsidR="005F204C" w:rsidRDefault="008C5733" w:rsidP="005F204C">
      <w:pPr>
        <w:pStyle w:val="Citovanodstavec"/>
        <w:numPr>
          <w:ilvl w:val="0"/>
          <w:numId w:val="31"/>
        </w:numPr>
      </w:pPr>
      <w:r>
        <w:t xml:space="preserve"> Předat modelu výsledek – asistent pak dostane </w:t>
      </w:r>
      <w:r w:rsidR="00FE21F6">
        <w:t>potřebná</w:t>
      </w:r>
      <w:r>
        <w:t xml:space="preserve"> data (</w:t>
      </w:r>
      <w:r w:rsidR="00FE21F6">
        <w:t>např</w:t>
      </w:r>
      <w:r>
        <w:t>. „</w:t>
      </w:r>
      <w:r w:rsidR="00FE21F6">
        <w:t>aktuálně</w:t>
      </w:r>
      <w:r>
        <w:t>̌</w:t>
      </w:r>
      <w:r w:rsidR="00FE21F6">
        <w:t xml:space="preserve"> máš</w:t>
      </w:r>
      <w:r>
        <w:t>̌</w:t>
      </w:r>
      <w:r w:rsidR="005F204C">
        <w:t xml:space="preserve"> </w:t>
      </w:r>
      <w:r>
        <w:t xml:space="preserve">kredit 5000 </w:t>
      </w:r>
      <w:r w:rsidR="00FE21F6">
        <w:t>Kč</w:t>
      </w:r>
      <w:r>
        <w:t xml:space="preserve">̌“) a </w:t>
      </w:r>
      <w:r w:rsidR="00FE21F6">
        <w:t>může</w:t>
      </w:r>
      <w:r>
        <w:t xml:space="preserve"> v konverzaci </w:t>
      </w:r>
      <w:r w:rsidR="00FE21F6">
        <w:t>pokračovat</w:t>
      </w:r>
      <w:r>
        <w:t xml:space="preserve"> s </w:t>
      </w:r>
      <w:r w:rsidR="00FE21F6">
        <w:t>plným</w:t>
      </w:r>
      <w:r>
        <w:t xml:space="preserve"> kontextem.</w:t>
      </w:r>
    </w:p>
    <w:p w14:paraId="3F826C27" w14:textId="004D6D82" w:rsidR="00C4462A" w:rsidRDefault="0082354D" w:rsidP="0082354D">
      <w:r w:rsidRPr="0082354D">
        <w:t>Oproti marketingovému asistentovi, kde bylo implementováno větší množství funkcí, byly v</w:t>
      </w:r>
      <w:r w:rsidR="007F42B5">
        <w:t> </w:t>
      </w:r>
      <w:r w:rsidRPr="0082354D">
        <w:t xml:space="preserve">této práci definovány pouze čtyři funkce. Jejich počet je nižší, avšak některé </w:t>
      </w:r>
      <w:r w:rsidRPr="0082354D">
        <w:lastRenderedPageBreak/>
        <w:t>z</w:t>
      </w:r>
      <w:r w:rsidR="007F42B5">
        <w:t> </w:t>
      </w:r>
      <w:r w:rsidRPr="0082354D">
        <w:t>nich jsou logicky komplexnější. Architektonicky zde nebyl zaveden nový princip – šlo o</w:t>
      </w:r>
      <w:r w:rsidR="00424BE5">
        <w:t> </w:t>
      </w:r>
      <w:r w:rsidRPr="0082354D">
        <w:t>adaptaci již ověřeného řešení na jiné doménové prostředí.</w:t>
      </w:r>
      <w:r w:rsidR="0063323D">
        <w:t xml:space="preserve"> </w:t>
      </w:r>
    </w:p>
    <w:p w14:paraId="53BA343F" w14:textId="0F07F659" w:rsidR="0082354D" w:rsidRDefault="0063323D" w:rsidP="0082354D">
      <w:r>
        <w:t>Implementovan</w:t>
      </w:r>
      <w:r w:rsidR="005B5374">
        <w:t>é</w:t>
      </w:r>
      <w:r>
        <w:t xml:space="preserve"> funkce:</w:t>
      </w:r>
    </w:p>
    <w:p w14:paraId="67498BBD" w14:textId="4BD8B590" w:rsidR="003D527B" w:rsidRPr="00C4462A" w:rsidRDefault="003D527B" w:rsidP="006F2A92">
      <w:pPr>
        <w:pStyle w:val="Odstavecseseznamem"/>
        <w:numPr>
          <w:ilvl w:val="0"/>
          <w:numId w:val="31"/>
        </w:numPr>
        <w:rPr>
          <w:i/>
          <w:iCs/>
        </w:rPr>
      </w:pPr>
      <w:proofErr w:type="spellStart"/>
      <w:r w:rsidRPr="00C4462A">
        <w:rPr>
          <w:i/>
          <w:iCs/>
        </w:rPr>
        <w:t>recommendBooks</w:t>
      </w:r>
      <w:proofErr w:type="spellEnd"/>
    </w:p>
    <w:p w14:paraId="7C5CE807" w14:textId="77777777" w:rsidR="003D527B" w:rsidRPr="00C4462A" w:rsidRDefault="003D527B" w:rsidP="006F2A92">
      <w:pPr>
        <w:pStyle w:val="Odstavecseseznamem"/>
        <w:numPr>
          <w:ilvl w:val="0"/>
          <w:numId w:val="31"/>
        </w:numPr>
        <w:rPr>
          <w:i/>
          <w:iCs/>
        </w:rPr>
      </w:pPr>
      <w:proofErr w:type="spellStart"/>
      <w:r w:rsidRPr="00C4462A">
        <w:rPr>
          <w:i/>
          <w:iCs/>
        </w:rPr>
        <w:t>findBookByPlot</w:t>
      </w:r>
      <w:proofErr w:type="spellEnd"/>
    </w:p>
    <w:p w14:paraId="43E0D52A" w14:textId="57F21001" w:rsidR="006F2A92" w:rsidRPr="00C4462A" w:rsidRDefault="00587287" w:rsidP="006F2A92">
      <w:pPr>
        <w:pStyle w:val="Odstavecseseznamem"/>
        <w:numPr>
          <w:ilvl w:val="0"/>
          <w:numId w:val="31"/>
        </w:numPr>
        <w:rPr>
          <w:i/>
          <w:iCs/>
        </w:rPr>
      </w:pPr>
      <w:proofErr w:type="spellStart"/>
      <w:r w:rsidRPr="00C4462A">
        <w:rPr>
          <w:i/>
          <w:iCs/>
        </w:rPr>
        <w:t>searchCatalog</w:t>
      </w:r>
      <w:proofErr w:type="spellEnd"/>
      <w:r w:rsidR="006F2A92" w:rsidRPr="00C4462A">
        <w:rPr>
          <w:i/>
          <w:iCs/>
        </w:rPr>
        <w:t xml:space="preserve"> </w:t>
      </w:r>
    </w:p>
    <w:p w14:paraId="66B809C1" w14:textId="2A39992B" w:rsidR="003D527B" w:rsidRPr="00C4462A" w:rsidRDefault="003D527B" w:rsidP="006F2A92">
      <w:pPr>
        <w:pStyle w:val="Odstavecseseznamem"/>
        <w:numPr>
          <w:ilvl w:val="0"/>
          <w:numId w:val="31"/>
        </w:numPr>
        <w:rPr>
          <w:i/>
          <w:iCs/>
        </w:rPr>
      </w:pPr>
      <w:proofErr w:type="spellStart"/>
      <w:r w:rsidRPr="00C4462A">
        <w:rPr>
          <w:i/>
          <w:iCs/>
        </w:rPr>
        <w:t>searchWebsite</w:t>
      </w:r>
      <w:proofErr w:type="spellEnd"/>
    </w:p>
    <w:p w14:paraId="322D4B7E" w14:textId="2D5BF88F" w:rsidR="005714B5" w:rsidRDefault="00C92309" w:rsidP="005714B5">
      <w:r w:rsidRPr="00C92309">
        <w:t xml:space="preserve">Funkce </w:t>
      </w:r>
      <w:proofErr w:type="spellStart"/>
      <w:r w:rsidRPr="00C4462A">
        <w:rPr>
          <w:i/>
          <w:iCs/>
        </w:rPr>
        <w:t>searchCatalog</w:t>
      </w:r>
      <w:proofErr w:type="spellEnd"/>
      <w:r w:rsidRPr="00C92309">
        <w:t xml:space="preserve"> </w:t>
      </w:r>
      <w:r w:rsidR="005714B5">
        <w:t>zajišťuje deterministické</w:t>
      </w:r>
      <w:r w:rsidRPr="00C92309">
        <w:t xml:space="preserve"> vyhledávání podle strukturovaných metadat</w:t>
      </w:r>
      <w:r w:rsidR="005714B5">
        <w:t xml:space="preserve"> (např. </w:t>
      </w:r>
      <w:r w:rsidRPr="00C92309">
        <w:t xml:space="preserve">název </w:t>
      </w:r>
      <w:r w:rsidR="005714B5">
        <w:t>nebo</w:t>
      </w:r>
      <w:r w:rsidRPr="00C92309">
        <w:t xml:space="preserve"> autor</w:t>
      </w:r>
      <w:r w:rsidR="005714B5">
        <w:t>)</w:t>
      </w:r>
      <w:r w:rsidRPr="00C92309">
        <w:t xml:space="preserve"> a</w:t>
      </w:r>
      <w:r w:rsidR="007F42B5">
        <w:t> </w:t>
      </w:r>
      <w:r w:rsidRPr="00C92309">
        <w:t xml:space="preserve">je </w:t>
      </w:r>
      <w:r w:rsidR="005714B5">
        <w:t>využívána</w:t>
      </w:r>
      <w:r w:rsidRPr="00C92309">
        <w:t xml:space="preserve"> v</w:t>
      </w:r>
      <w:r w:rsidR="007F42B5">
        <w:t> </w:t>
      </w:r>
      <w:r w:rsidR="005714B5">
        <w:t>situacích</w:t>
      </w:r>
      <w:r w:rsidRPr="00C92309">
        <w:t xml:space="preserve">, kdy uživatel zná konkrétní titul. Naproti tomu </w:t>
      </w:r>
      <w:proofErr w:type="spellStart"/>
      <w:r w:rsidRPr="007F2579">
        <w:rPr>
          <w:i/>
          <w:iCs/>
        </w:rPr>
        <w:t>searchWebsite</w:t>
      </w:r>
      <w:proofErr w:type="spellEnd"/>
      <w:r w:rsidRPr="00C92309">
        <w:t xml:space="preserve"> </w:t>
      </w:r>
      <w:r w:rsidR="005714B5">
        <w:t>poskytuje informace</w:t>
      </w:r>
      <w:r w:rsidRPr="00C92309">
        <w:t xml:space="preserve"> z</w:t>
      </w:r>
      <w:r w:rsidR="007F42B5">
        <w:t> </w:t>
      </w:r>
      <w:r w:rsidR="005714B5">
        <w:t>webového prostředí</w:t>
      </w:r>
      <w:r w:rsidRPr="00C92309">
        <w:t xml:space="preserve"> knihovny (např. otevírací </w:t>
      </w:r>
      <w:r w:rsidR="005714B5">
        <w:t>dobu nebo</w:t>
      </w:r>
      <w:r w:rsidRPr="00C92309">
        <w:t xml:space="preserve"> registrační podmínky) a</w:t>
      </w:r>
      <w:r w:rsidR="007F42B5">
        <w:t> </w:t>
      </w:r>
      <w:r w:rsidR="005714B5">
        <w:t>není napojena na knihovní fond.</w:t>
      </w:r>
    </w:p>
    <w:p w14:paraId="728DB68C" w14:textId="16CD2D33" w:rsidR="005714B5" w:rsidRDefault="00C92309" w:rsidP="005714B5">
      <w:r w:rsidRPr="00C92309">
        <w:t>Z</w:t>
      </w:r>
      <w:r w:rsidR="007F42B5">
        <w:t> </w:t>
      </w:r>
      <w:r w:rsidRPr="00C92309">
        <w:t xml:space="preserve">architektonického hlediska je klíčové rozlišení mezi funkcemi </w:t>
      </w:r>
      <w:proofErr w:type="spellStart"/>
      <w:r w:rsidRPr="007F2579">
        <w:rPr>
          <w:i/>
          <w:iCs/>
        </w:rPr>
        <w:t>recommendBooks</w:t>
      </w:r>
      <w:proofErr w:type="spellEnd"/>
      <w:r w:rsidRPr="00C92309">
        <w:t xml:space="preserve"> a</w:t>
      </w:r>
      <w:r w:rsidR="00EC7A71">
        <w:t> </w:t>
      </w:r>
      <w:proofErr w:type="spellStart"/>
      <w:r w:rsidRPr="007F2579">
        <w:rPr>
          <w:i/>
          <w:iCs/>
        </w:rPr>
        <w:t>findBookByPlot</w:t>
      </w:r>
      <w:proofErr w:type="spellEnd"/>
      <w:r w:rsidRPr="00C92309">
        <w:t xml:space="preserve">. Obě využívají sémantické vyhledávání nad </w:t>
      </w:r>
      <w:proofErr w:type="spellStart"/>
      <w:r w:rsidRPr="00C92309">
        <w:t>embeddingy</w:t>
      </w:r>
      <w:proofErr w:type="spellEnd"/>
      <w:r w:rsidRPr="00C92309">
        <w:t xml:space="preserve">, avšak liší se </w:t>
      </w:r>
      <w:r w:rsidR="005714B5">
        <w:t>cílem:</w:t>
      </w:r>
    </w:p>
    <w:p w14:paraId="58DE9414" w14:textId="5AE99E3A" w:rsidR="005714B5" w:rsidRDefault="00C92309" w:rsidP="005714B5">
      <w:pPr>
        <w:pStyle w:val="Odstavecseseznamem"/>
        <w:numPr>
          <w:ilvl w:val="0"/>
          <w:numId w:val="31"/>
        </w:numPr>
      </w:pPr>
      <w:proofErr w:type="spellStart"/>
      <w:r w:rsidRPr="007F2579">
        <w:rPr>
          <w:i/>
          <w:iCs/>
        </w:rPr>
        <w:t>recommendBooks</w:t>
      </w:r>
      <w:proofErr w:type="spellEnd"/>
      <w:r w:rsidRPr="00C92309">
        <w:t xml:space="preserve"> vrací </w:t>
      </w:r>
      <w:r w:rsidR="005714B5">
        <w:t>množinu tematicky</w:t>
      </w:r>
      <w:r w:rsidRPr="00C92309">
        <w:t xml:space="preserve"> relevantních titulů,</w:t>
      </w:r>
    </w:p>
    <w:p w14:paraId="50B87ED9" w14:textId="686F7CAB" w:rsidR="005714B5" w:rsidRDefault="00C92309" w:rsidP="005714B5">
      <w:pPr>
        <w:pStyle w:val="Odstavecseseznamem"/>
        <w:numPr>
          <w:ilvl w:val="0"/>
          <w:numId w:val="31"/>
        </w:numPr>
      </w:pPr>
      <w:proofErr w:type="spellStart"/>
      <w:r w:rsidRPr="007F2579">
        <w:rPr>
          <w:i/>
          <w:iCs/>
        </w:rPr>
        <w:t>findBookByPlot</w:t>
      </w:r>
      <w:proofErr w:type="spellEnd"/>
      <w:r w:rsidRPr="00C92309">
        <w:t xml:space="preserve"> </w:t>
      </w:r>
      <w:r w:rsidR="005714B5">
        <w:t>usiluje o</w:t>
      </w:r>
      <w:r w:rsidR="00D045AD">
        <w:t> </w:t>
      </w:r>
      <w:r w:rsidRPr="00C92309">
        <w:t>identifikaci jednoho nejpravděpodobnějšího výsledku</w:t>
      </w:r>
      <w:r w:rsidR="005714B5">
        <w:t xml:space="preserve"> na základě popisu děje.</w:t>
      </w:r>
    </w:p>
    <w:p w14:paraId="359D4545" w14:textId="63245CED" w:rsidR="00C92309" w:rsidRDefault="00C92309" w:rsidP="00C92309">
      <w:r w:rsidRPr="00C92309">
        <w:t>Toto oddělení umožňuje přesnější rozhodování modelu při volání funkcí a</w:t>
      </w:r>
      <w:r w:rsidR="00D045AD">
        <w:t> </w:t>
      </w:r>
      <w:r w:rsidRPr="00C92309">
        <w:t xml:space="preserve">jemnější řízení chování asistenta </w:t>
      </w:r>
      <w:r w:rsidR="005714B5">
        <w:t>v</w:t>
      </w:r>
      <w:r w:rsidR="00D045AD">
        <w:t> </w:t>
      </w:r>
      <w:r w:rsidR="005714B5">
        <w:t>závislosti na</w:t>
      </w:r>
      <w:r w:rsidRPr="00C92309">
        <w:t xml:space="preserve"> typu uživatelského dotazu.</w:t>
      </w:r>
    </w:p>
    <w:p w14:paraId="19436E16" w14:textId="4BD5F603" w:rsidR="00D54EE6" w:rsidRDefault="00D54EE6" w:rsidP="00D54EE6">
      <w:pPr>
        <w:pStyle w:val="Nadpis2"/>
      </w:pPr>
      <w:bookmarkStart w:id="51" w:name="_Toc224065424"/>
      <w:r>
        <w:t>Next</w:t>
      </w:r>
      <w:r w:rsidR="000C7450">
        <w:t>.</w:t>
      </w:r>
      <w:r>
        <w:t>js aplikace</w:t>
      </w:r>
      <w:bookmarkEnd w:id="51"/>
    </w:p>
    <w:p w14:paraId="05862566" w14:textId="7C922ABA" w:rsidR="005A7C1C" w:rsidRDefault="005A7C1C" w:rsidP="005A7C1C">
      <w:r>
        <w:t xml:space="preserve">Pro realizaci </w:t>
      </w:r>
      <w:proofErr w:type="spellStart"/>
      <w:r>
        <w:t>frontendové</w:t>
      </w:r>
      <w:proofErr w:type="spellEnd"/>
      <w:r>
        <w:t xml:space="preserve"> i</w:t>
      </w:r>
      <w:r w:rsidR="00D045AD">
        <w:t> </w:t>
      </w:r>
      <w:proofErr w:type="spellStart"/>
      <w:r>
        <w:t>backendové</w:t>
      </w:r>
      <w:proofErr w:type="spellEnd"/>
      <w:r>
        <w:t xml:space="preserve"> části aplikace bylo nutné zvolit vhodný framework. Jako výsledné řešení byl vybrán framework Next.js, který umožňuje vývoj klientské i</w:t>
      </w:r>
      <w:r w:rsidR="00D045AD">
        <w:t> </w:t>
      </w:r>
      <w:r>
        <w:t>serverové logiky v</w:t>
      </w:r>
      <w:r w:rsidR="00D045AD">
        <w:t> </w:t>
      </w:r>
      <w:r>
        <w:t>rámci jednoho projektu. Toto rozhodnutí přispělo k</w:t>
      </w:r>
      <w:r w:rsidR="00EC7A71">
        <w:t> </w:t>
      </w:r>
      <w:r>
        <w:t>technologické jednotnosti aplikace a</w:t>
      </w:r>
      <w:r w:rsidR="00D045AD">
        <w:t> </w:t>
      </w:r>
      <w:r>
        <w:t>zjednodušilo správu zdrojového kódu. Přestože takový přístup může zvyšovat architektonickou komplexitu, výhodou je centralizace logiky, jednotné prostředí a</w:t>
      </w:r>
      <w:r w:rsidR="00D045AD">
        <w:t> </w:t>
      </w:r>
      <w:r w:rsidR="00A9021F">
        <w:t>snazší</w:t>
      </w:r>
      <w:r>
        <w:t xml:space="preserve"> nasazení.</w:t>
      </w:r>
    </w:p>
    <w:p w14:paraId="1F1E3FB1" w14:textId="7C80E91C" w:rsidR="005A7C1C" w:rsidRDefault="005A7C1C" w:rsidP="00B52B4C">
      <w:r>
        <w:t>Současně bylo nutné zvolit další podpůrné knihovny a</w:t>
      </w:r>
      <w:r w:rsidR="00D045AD">
        <w:t> </w:t>
      </w:r>
      <w:r>
        <w:t>nástroje, zejména ORM nástroj, databázový systém, UI knihovnu a</w:t>
      </w:r>
      <w:r w:rsidR="00D045AD">
        <w:t> </w:t>
      </w:r>
      <w:r>
        <w:t>technologii pro tvorbu API vrstvy. Výsledná architektura aplikace je znázorněna v</w:t>
      </w:r>
      <w:r w:rsidR="00D045AD">
        <w:t> </w:t>
      </w:r>
      <w:r>
        <w:t>diagramu (Obrázek</w:t>
      </w:r>
      <w:r w:rsidR="00D045AD">
        <w:t> </w:t>
      </w:r>
      <w:r w:rsidR="00CE0D73">
        <w:t>4</w:t>
      </w:r>
      <w:r>
        <w:t>).</w:t>
      </w:r>
    </w:p>
    <w:p w14:paraId="57CB1956" w14:textId="34C7143C" w:rsidR="0061224B" w:rsidRDefault="00EE200E" w:rsidP="0061224B">
      <w:pPr>
        <w:keepNext/>
        <w:ind w:firstLine="0"/>
      </w:pPr>
      <w:r w:rsidRPr="00EE200E">
        <w:rPr>
          <w:noProof/>
        </w:rPr>
        <w:lastRenderedPageBreak/>
        <w:drawing>
          <wp:inline distT="0" distB="0" distL="0" distR="0" wp14:anchorId="27F84D56" wp14:editId="4CB726FF">
            <wp:extent cx="5760720" cy="3343910"/>
            <wp:effectExtent l="0" t="0" r="0" b="8890"/>
            <wp:docPr id="195838450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84502" name=""/>
                    <pic:cNvPicPr/>
                  </pic:nvPicPr>
                  <pic:blipFill>
                    <a:blip r:embed="rId25"/>
                    <a:stretch>
                      <a:fillRect/>
                    </a:stretch>
                  </pic:blipFill>
                  <pic:spPr>
                    <a:xfrm>
                      <a:off x="0" y="0"/>
                      <a:ext cx="5760720" cy="3343910"/>
                    </a:xfrm>
                    <a:prstGeom prst="rect">
                      <a:avLst/>
                    </a:prstGeom>
                  </pic:spPr>
                </pic:pic>
              </a:graphicData>
            </a:graphic>
          </wp:inline>
        </w:drawing>
      </w:r>
    </w:p>
    <w:p w14:paraId="668E8D42" w14:textId="24CC1C5A" w:rsidR="00EA25A4" w:rsidRDefault="0061224B" w:rsidP="0061224B">
      <w:pPr>
        <w:pStyle w:val="Titulek"/>
        <w:jc w:val="both"/>
      </w:pPr>
      <w:bookmarkStart w:id="52" w:name="_Toc223595910"/>
      <w:bookmarkStart w:id="53" w:name="_Toc223705964"/>
      <w:bookmarkStart w:id="54" w:name="_Toc223903123"/>
      <w:bookmarkStart w:id="55" w:name="_Toc224059398"/>
      <w:bookmarkStart w:id="56" w:name="_Toc224065465"/>
      <w:r>
        <w:t xml:space="preserve">Obrázek </w:t>
      </w:r>
      <w:fldSimple w:instr=" SEQ Obrázek \* ARABIC ">
        <w:r w:rsidR="000B4FDA">
          <w:rPr>
            <w:noProof/>
          </w:rPr>
          <w:t>4</w:t>
        </w:r>
      </w:fldSimple>
      <w:r>
        <w:t xml:space="preserve"> diagram architektury aplikace</w:t>
      </w:r>
      <w:bookmarkEnd w:id="52"/>
      <w:bookmarkEnd w:id="53"/>
      <w:bookmarkEnd w:id="54"/>
      <w:bookmarkEnd w:id="55"/>
      <w:bookmarkEnd w:id="56"/>
    </w:p>
    <w:p w14:paraId="6E26F478" w14:textId="74C6DA0D" w:rsidR="00D54EE6" w:rsidRDefault="00D54EE6" w:rsidP="00D54EE6">
      <w:pPr>
        <w:pStyle w:val="Nadpis3"/>
      </w:pPr>
      <w:bookmarkStart w:id="57" w:name="_Toc224065425"/>
      <w:proofErr w:type="spellStart"/>
      <w:r>
        <w:t>Frontend</w:t>
      </w:r>
      <w:proofErr w:type="spellEnd"/>
      <w:r w:rsidR="00FC42BA">
        <w:t xml:space="preserve"> </w:t>
      </w:r>
      <w:sdt>
        <w:sdtPr>
          <w:id w:val="-435597520"/>
          <w:citation/>
        </w:sdtPr>
        <w:sdtContent>
          <w:r w:rsidR="00FC42BA">
            <w:fldChar w:fldCharType="begin"/>
          </w:r>
          <w:r w:rsidR="00FC42BA">
            <w:instrText xml:space="preserve"> CITATION TAI26 \l 1029 </w:instrText>
          </w:r>
          <w:r w:rsidR="00FC42BA">
            <w:fldChar w:fldCharType="separate"/>
          </w:r>
          <w:r w:rsidR="0097503F">
            <w:rPr>
              <w:noProof/>
            </w:rPr>
            <w:t>(16)</w:t>
          </w:r>
          <w:r w:rsidR="00FC42BA">
            <w:fldChar w:fldCharType="end"/>
          </w:r>
        </w:sdtContent>
      </w:sdt>
      <w:bookmarkEnd w:id="57"/>
    </w:p>
    <w:p w14:paraId="2FBFAA3C" w14:textId="64CC7CA2" w:rsidR="00B52B4C" w:rsidRDefault="00B52B4C" w:rsidP="00B52B4C">
      <w:proofErr w:type="spellStart"/>
      <w:r>
        <w:t>Frontend</w:t>
      </w:r>
      <w:proofErr w:type="spellEnd"/>
      <w:r>
        <w:t xml:space="preserve"> aplikace je rozdělen na dvě části:</w:t>
      </w:r>
    </w:p>
    <w:p w14:paraId="04810DF1" w14:textId="7A951FFA" w:rsidR="00B52B4C" w:rsidRDefault="00B52B4C" w:rsidP="00B52B4C">
      <w:pPr>
        <w:pStyle w:val="Odstavecseseznamem"/>
        <w:numPr>
          <w:ilvl w:val="0"/>
          <w:numId w:val="31"/>
        </w:numPr>
      </w:pPr>
      <w:r>
        <w:t>uživatelský chatovací widget,</w:t>
      </w:r>
    </w:p>
    <w:p w14:paraId="3E00FD1D" w14:textId="0FF0DE20" w:rsidR="00B52B4C" w:rsidRDefault="00B52B4C" w:rsidP="00B52B4C">
      <w:pPr>
        <w:pStyle w:val="Odstavecseseznamem"/>
        <w:numPr>
          <w:ilvl w:val="0"/>
          <w:numId w:val="31"/>
        </w:numPr>
      </w:pPr>
      <w:r>
        <w:t>administrátorské rozhraní (backoffice).</w:t>
      </w:r>
    </w:p>
    <w:p w14:paraId="26F1EA9B" w14:textId="424FEC35" w:rsidR="00B52B4C" w:rsidRDefault="00B52B4C" w:rsidP="00B52B4C">
      <w:r>
        <w:t xml:space="preserve">Chatovací widget je navržen jako </w:t>
      </w:r>
      <w:proofErr w:type="spellStart"/>
      <w:r>
        <w:t>vložitelná</w:t>
      </w:r>
      <w:proofErr w:type="spellEnd"/>
      <w:r>
        <w:t xml:space="preserve"> komponenta určená pro integraci do webového prostředí knihovny. Klíčovým požadavkem byla izolovanost komponenty, minimální zásah do existujícího DOM prostředí a</w:t>
      </w:r>
      <w:r w:rsidR="00D045AD">
        <w:t> </w:t>
      </w:r>
      <w:r>
        <w:t>zachování vizuální konzistence s</w:t>
      </w:r>
      <w:r w:rsidR="00EC7A71">
        <w:t> </w:t>
      </w:r>
      <w:r>
        <w:t>mateřským webem.</w:t>
      </w:r>
    </w:p>
    <w:p w14:paraId="1291273E" w14:textId="4FD7BA6D" w:rsidR="00B52B4C" w:rsidRDefault="00B52B4C" w:rsidP="00B52B4C">
      <w:r>
        <w:t xml:space="preserve">Pro stylování byl zvolen framework </w:t>
      </w:r>
      <w:proofErr w:type="spellStart"/>
      <w:r>
        <w:t>Tailwind</w:t>
      </w:r>
      <w:proofErr w:type="spellEnd"/>
      <w:r>
        <w:t xml:space="preserve"> CSS, který umožňuje deklarativní definici stylů přímo </w:t>
      </w:r>
      <w:r w:rsidRPr="00C769E4">
        <w:t>v</w:t>
      </w:r>
      <w:r w:rsidR="00C769E4">
        <w:t> </w:t>
      </w:r>
      <w:r w:rsidRPr="00C769E4">
        <w:t>komponentách</w:t>
      </w:r>
      <w:r>
        <w:t xml:space="preserve"> a přispívá k</w:t>
      </w:r>
      <w:r w:rsidR="005717EC">
        <w:t> </w:t>
      </w:r>
      <w:r>
        <w:t>rychlejší iteraci vývoje.</w:t>
      </w:r>
    </w:p>
    <w:p w14:paraId="23677B85" w14:textId="43E2539E" w:rsidR="00626150" w:rsidRDefault="00626150" w:rsidP="00B52B4C">
      <w:commentRangeStart w:id="58"/>
      <w:r w:rsidRPr="00626150">
        <w:t>V</w:t>
      </w:r>
      <w:r w:rsidR="001C4259">
        <w:t> </w:t>
      </w:r>
      <w:r w:rsidRPr="00626150">
        <w:t xml:space="preserve">průběhu </w:t>
      </w:r>
      <w:commentRangeEnd w:id="58"/>
      <w:r w:rsidR="00F332DE" w:rsidRPr="00626150">
        <w:rPr>
          <w:rStyle w:val="Odkaznakoment"/>
          <w:sz w:val="24"/>
          <w:szCs w:val="22"/>
        </w:rPr>
        <w:commentReference w:id="58"/>
      </w:r>
      <w:r w:rsidRPr="00626150">
        <w:t>testování bylo identifikováno chybějící řešení pro stav překročení denního limitu dotazů. Tento stav byl následně doplněn o</w:t>
      </w:r>
      <w:r w:rsidR="008E09EE">
        <w:t> </w:t>
      </w:r>
      <w:r w:rsidRPr="00626150">
        <w:t>samostatnou UI komponentu informující uživatele o</w:t>
      </w:r>
      <w:r w:rsidR="008E09EE">
        <w:t> </w:t>
      </w:r>
      <w:r w:rsidRPr="00626150">
        <w:t>omezení služby.</w:t>
      </w:r>
    </w:p>
    <w:p w14:paraId="1932A5AA" w14:textId="31DB48CD" w:rsidR="00B52B4C" w:rsidRPr="00B52B4C" w:rsidRDefault="00B52B4C" w:rsidP="00B52B4C">
      <w:r>
        <w:t>Administrátorské rozhraní slouží ke správě promptů, monitorování interakcí a</w:t>
      </w:r>
      <w:r w:rsidR="00EC7A71">
        <w:t> </w:t>
      </w:r>
      <w:r>
        <w:t>základní kontrole generovaných odpovědí. Prioritou byla funkčnost a</w:t>
      </w:r>
      <w:r w:rsidR="008E09EE">
        <w:t> </w:t>
      </w:r>
      <w:r>
        <w:t xml:space="preserve">rychlá orientace uživatele, nikoli komplexní UI návrh. </w:t>
      </w:r>
      <w:r w:rsidR="009566F7">
        <w:t>Na dalších st</w:t>
      </w:r>
      <w:r w:rsidR="00AB570C">
        <w:t>r</w:t>
      </w:r>
      <w:r w:rsidR="009566F7">
        <w:t>ánkách si můžete prohlédnout design komponent</w:t>
      </w:r>
      <w:r w:rsidR="00AB570C">
        <w:t>y a backoffice.</w:t>
      </w:r>
    </w:p>
    <w:p w14:paraId="510D4A20" w14:textId="77777777" w:rsidR="00F56ABA" w:rsidRDefault="0070749A" w:rsidP="007476F7">
      <w:pPr>
        <w:keepNext/>
        <w:ind w:firstLine="0"/>
      </w:pPr>
      <w:r w:rsidRPr="0070749A">
        <w:rPr>
          <w:noProof/>
        </w:rPr>
        <w:lastRenderedPageBreak/>
        <w:drawing>
          <wp:inline distT="0" distB="0" distL="0" distR="0" wp14:anchorId="206368A6" wp14:editId="762FD10C">
            <wp:extent cx="5143946" cy="3734124"/>
            <wp:effectExtent l="0" t="0" r="0" b="0"/>
            <wp:docPr id="1538107499" name="Obrázek 1" descr="Obsah obrázku text, snímek obrazovky, design,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07499" name="Obrázek 1" descr="Obsah obrázku text, snímek obrazovky, design, Písmo&#10;&#10;Obsah generovaný pomocí AI může být nesprávný."/>
                    <pic:cNvPicPr/>
                  </pic:nvPicPr>
                  <pic:blipFill>
                    <a:blip r:embed="rId26"/>
                    <a:stretch>
                      <a:fillRect/>
                    </a:stretch>
                  </pic:blipFill>
                  <pic:spPr>
                    <a:xfrm>
                      <a:off x="0" y="0"/>
                      <a:ext cx="5143946" cy="3734124"/>
                    </a:xfrm>
                    <a:prstGeom prst="rect">
                      <a:avLst/>
                    </a:prstGeom>
                  </pic:spPr>
                </pic:pic>
              </a:graphicData>
            </a:graphic>
          </wp:inline>
        </w:drawing>
      </w:r>
    </w:p>
    <w:p w14:paraId="0A28A47C" w14:textId="2262EE28" w:rsidR="00720B87" w:rsidRPr="00720B87" w:rsidRDefault="00F56ABA" w:rsidP="00F56ABA">
      <w:pPr>
        <w:pStyle w:val="Titulek"/>
        <w:jc w:val="both"/>
      </w:pPr>
      <w:bookmarkStart w:id="59" w:name="_Toc223208059"/>
      <w:bookmarkStart w:id="60" w:name="_Toc223595911"/>
      <w:bookmarkStart w:id="61" w:name="_Toc223705965"/>
      <w:bookmarkStart w:id="62" w:name="_Toc223903124"/>
      <w:bookmarkStart w:id="63" w:name="_Toc224059399"/>
      <w:bookmarkStart w:id="64" w:name="_Toc224065466"/>
      <w:r>
        <w:t xml:space="preserve">Obrázek </w:t>
      </w:r>
      <w:fldSimple w:instr=" SEQ Obrázek \* ARABIC ">
        <w:r w:rsidR="000B4FDA">
          <w:rPr>
            <w:noProof/>
          </w:rPr>
          <w:t>5</w:t>
        </w:r>
      </w:fldSimple>
      <w:r>
        <w:t xml:space="preserve"> schválený design widgetu</w:t>
      </w:r>
      <w:bookmarkEnd w:id="59"/>
      <w:bookmarkEnd w:id="60"/>
      <w:bookmarkEnd w:id="61"/>
      <w:bookmarkEnd w:id="62"/>
      <w:bookmarkEnd w:id="63"/>
      <w:bookmarkEnd w:id="64"/>
    </w:p>
    <w:p w14:paraId="4A51188B" w14:textId="77777777" w:rsidR="00E0367F" w:rsidRDefault="00E0367F" w:rsidP="00E0367F">
      <w:pPr>
        <w:keepNext/>
        <w:ind w:firstLine="0"/>
      </w:pPr>
      <w:r>
        <w:rPr>
          <w:noProof/>
        </w:rPr>
        <w:drawing>
          <wp:inline distT="0" distB="0" distL="0" distR="0" wp14:anchorId="5CD0D14D" wp14:editId="101A2CBE">
            <wp:extent cx="2588820" cy="3234691"/>
            <wp:effectExtent l="0" t="0" r="2540" b="3810"/>
            <wp:docPr id="164279587"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9587" name="Obrázek 1" descr="Obsah obrázku text, elektronika, snímek obrazovky, software&#10;&#10;Obsah generovaný pomocí AI může být nesprávný."/>
                    <pic:cNvPicPr/>
                  </pic:nvPicPr>
                  <pic:blipFill>
                    <a:blip r:embed="rId27"/>
                    <a:stretch>
                      <a:fillRect/>
                    </a:stretch>
                  </pic:blipFill>
                  <pic:spPr>
                    <a:xfrm>
                      <a:off x="0" y="0"/>
                      <a:ext cx="2596900" cy="3244787"/>
                    </a:xfrm>
                    <a:prstGeom prst="rect">
                      <a:avLst/>
                    </a:prstGeom>
                  </pic:spPr>
                </pic:pic>
              </a:graphicData>
            </a:graphic>
          </wp:inline>
        </w:drawing>
      </w:r>
    </w:p>
    <w:p w14:paraId="04FEB095" w14:textId="417E97CA" w:rsidR="00E0367F" w:rsidRPr="008D17F6" w:rsidRDefault="00E0367F" w:rsidP="00E0367F">
      <w:pPr>
        <w:pStyle w:val="Titulek"/>
        <w:jc w:val="both"/>
        <w:rPr>
          <w:lang w:eastAsia="cs-CZ"/>
        </w:rPr>
      </w:pPr>
      <w:bookmarkStart w:id="65" w:name="_Toc223595912"/>
      <w:bookmarkStart w:id="66" w:name="_Toc223705966"/>
      <w:bookmarkStart w:id="67" w:name="_Toc223903125"/>
      <w:bookmarkStart w:id="68" w:name="_Toc224059400"/>
      <w:bookmarkStart w:id="69" w:name="_Toc224065467"/>
      <w:r>
        <w:t xml:space="preserve">Obrázek </w:t>
      </w:r>
      <w:fldSimple w:instr=" SEQ Obrázek \* ARABIC ">
        <w:r w:rsidR="000B4FDA">
          <w:rPr>
            <w:noProof/>
          </w:rPr>
          <w:t>6</w:t>
        </w:r>
      </w:fldSimple>
      <w:r>
        <w:t xml:space="preserve"> ukázka widgetu s limitem</w:t>
      </w:r>
      <w:bookmarkEnd w:id="65"/>
      <w:bookmarkEnd w:id="66"/>
      <w:bookmarkEnd w:id="67"/>
      <w:bookmarkEnd w:id="68"/>
      <w:bookmarkEnd w:id="69"/>
    </w:p>
    <w:p w14:paraId="74FBEAC0" w14:textId="77777777" w:rsidR="00087FE4" w:rsidRDefault="00FC1674" w:rsidP="00087FE4">
      <w:pPr>
        <w:keepNext/>
        <w:ind w:firstLine="0"/>
      </w:pPr>
      <w:r>
        <w:rPr>
          <w:noProof/>
        </w:rPr>
        <w:lastRenderedPageBreak/>
        <w:drawing>
          <wp:inline distT="0" distB="0" distL="0" distR="0" wp14:anchorId="6F2C894A" wp14:editId="33CF654C">
            <wp:extent cx="5760720" cy="3930015"/>
            <wp:effectExtent l="0" t="0" r="0" b="0"/>
            <wp:docPr id="1433314356" name="Obrázek 1" descr="Obsah obrázku snímek obrazovky, text,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14356" name="Obrázek 1" descr="Obsah obrázku snímek obrazovky, text, design&#10;&#10;Obsah generovaný pomocí AI může být nesprávný."/>
                    <pic:cNvPicPr/>
                  </pic:nvPicPr>
                  <pic:blipFill>
                    <a:blip r:embed="rId28"/>
                    <a:stretch>
                      <a:fillRect/>
                    </a:stretch>
                  </pic:blipFill>
                  <pic:spPr>
                    <a:xfrm>
                      <a:off x="0" y="0"/>
                      <a:ext cx="5760720" cy="3930015"/>
                    </a:xfrm>
                    <a:prstGeom prst="rect">
                      <a:avLst/>
                    </a:prstGeom>
                  </pic:spPr>
                </pic:pic>
              </a:graphicData>
            </a:graphic>
          </wp:inline>
        </w:drawing>
      </w:r>
    </w:p>
    <w:p w14:paraId="7F69ADB9" w14:textId="2FD866A9" w:rsidR="00087FE4" w:rsidRDefault="00087FE4" w:rsidP="00087FE4">
      <w:pPr>
        <w:pStyle w:val="Titulek"/>
        <w:jc w:val="both"/>
      </w:pPr>
      <w:bookmarkStart w:id="70" w:name="_Toc223208060"/>
      <w:bookmarkStart w:id="71" w:name="_Toc223595913"/>
      <w:bookmarkStart w:id="72" w:name="_Toc223705967"/>
      <w:bookmarkStart w:id="73" w:name="_Toc223903126"/>
      <w:bookmarkStart w:id="74" w:name="_Toc224059401"/>
      <w:bookmarkStart w:id="75" w:name="_Toc224065468"/>
      <w:r>
        <w:t xml:space="preserve">Obrázek </w:t>
      </w:r>
      <w:fldSimple w:instr=" SEQ Obrázek \* ARABIC ">
        <w:r w:rsidR="000B4FDA">
          <w:rPr>
            <w:noProof/>
          </w:rPr>
          <w:t>7</w:t>
        </w:r>
      </w:fldSimple>
      <w:r>
        <w:t xml:space="preserve"> design přihlašovací stránky </w:t>
      </w:r>
      <w:bookmarkEnd w:id="70"/>
      <w:r w:rsidR="0061224B">
        <w:t>backoffice</w:t>
      </w:r>
      <w:bookmarkEnd w:id="71"/>
      <w:bookmarkEnd w:id="72"/>
      <w:bookmarkEnd w:id="73"/>
      <w:bookmarkEnd w:id="74"/>
      <w:bookmarkEnd w:id="75"/>
    </w:p>
    <w:p w14:paraId="0015E237" w14:textId="77777777" w:rsidR="00087FE4" w:rsidRDefault="00087FE4" w:rsidP="00087FE4">
      <w:pPr>
        <w:keepNext/>
        <w:ind w:firstLine="0"/>
      </w:pPr>
      <w:r>
        <w:rPr>
          <w:noProof/>
        </w:rPr>
        <w:drawing>
          <wp:inline distT="0" distB="0" distL="0" distR="0" wp14:anchorId="16E74026" wp14:editId="6564F6B8">
            <wp:extent cx="5760720" cy="3093085"/>
            <wp:effectExtent l="0" t="0" r="0" b="0"/>
            <wp:docPr id="486337174" name="Obrázek 1"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37174" name="Obrázek 1" descr="Obsah obrázku text, snímek obrazovky, software, Multimediální software&#10;&#10;Obsah generovaný pomocí AI může být nesprávný."/>
                    <pic:cNvPicPr/>
                  </pic:nvPicPr>
                  <pic:blipFill>
                    <a:blip r:embed="rId29"/>
                    <a:stretch>
                      <a:fillRect/>
                    </a:stretch>
                  </pic:blipFill>
                  <pic:spPr>
                    <a:xfrm>
                      <a:off x="0" y="0"/>
                      <a:ext cx="5760720" cy="3093085"/>
                    </a:xfrm>
                    <a:prstGeom prst="rect">
                      <a:avLst/>
                    </a:prstGeom>
                  </pic:spPr>
                </pic:pic>
              </a:graphicData>
            </a:graphic>
          </wp:inline>
        </w:drawing>
      </w:r>
    </w:p>
    <w:p w14:paraId="2891A535" w14:textId="256A8483" w:rsidR="00270989" w:rsidRPr="00270989" w:rsidRDefault="00087FE4" w:rsidP="00087FE4">
      <w:pPr>
        <w:pStyle w:val="Titulek"/>
        <w:jc w:val="both"/>
      </w:pPr>
      <w:bookmarkStart w:id="76" w:name="_Toc223208061"/>
      <w:bookmarkStart w:id="77" w:name="_Toc223595914"/>
      <w:bookmarkStart w:id="78" w:name="_Toc223705968"/>
      <w:bookmarkStart w:id="79" w:name="_Toc223903127"/>
      <w:bookmarkStart w:id="80" w:name="_Toc224059402"/>
      <w:bookmarkStart w:id="81" w:name="_Toc224065469"/>
      <w:r>
        <w:t xml:space="preserve">Obrázek </w:t>
      </w:r>
      <w:fldSimple w:instr=" SEQ Obrázek \* ARABIC ">
        <w:r w:rsidR="000B4FDA">
          <w:rPr>
            <w:noProof/>
          </w:rPr>
          <w:t>8</w:t>
        </w:r>
      </w:fldSimple>
      <w:r>
        <w:t xml:space="preserve"> design backoffice dashboard</w:t>
      </w:r>
      <w:bookmarkEnd w:id="76"/>
      <w:bookmarkEnd w:id="77"/>
      <w:bookmarkEnd w:id="78"/>
      <w:bookmarkEnd w:id="79"/>
      <w:bookmarkEnd w:id="80"/>
      <w:bookmarkEnd w:id="81"/>
    </w:p>
    <w:p w14:paraId="05BAD1C1" w14:textId="77777777" w:rsidR="00E909C4" w:rsidRDefault="00E909C4">
      <w:pPr>
        <w:spacing w:after="160" w:line="259" w:lineRule="auto"/>
        <w:ind w:firstLine="0"/>
        <w:jc w:val="left"/>
        <w:rPr>
          <w:i/>
          <w:iCs/>
          <w:sz w:val="18"/>
          <w:szCs w:val="18"/>
        </w:rPr>
      </w:pPr>
      <w:r>
        <w:br w:type="page"/>
      </w:r>
    </w:p>
    <w:p w14:paraId="7F50465E" w14:textId="58D219A3" w:rsidR="00D54EE6" w:rsidRDefault="0028531A" w:rsidP="0028531A">
      <w:pPr>
        <w:pStyle w:val="Nadpis2"/>
      </w:pPr>
      <w:bookmarkStart w:id="82" w:name="_Toc224065426"/>
      <w:r>
        <w:lastRenderedPageBreak/>
        <w:t xml:space="preserve">Aplikační </w:t>
      </w:r>
      <w:r w:rsidR="00EF5F31">
        <w:t>a</w:t>
      </w:r>
      <w:commentRangeStart w:id="83"/>
      <w:r>
        <w:t>rchitektura</w:t>
      </w:r>
      <w:commentRangeEnd w:id="83"/>
      <w:r w:rsidR="00F332DE" w:rsidRPr="00E909C4">
        <w:rPr>
          <w:rStyle w:val="Odkaznakoment"/>
          <w:sz w:val="34"/>
          <w:szCs w:val="26"/>
        </w:rPr>
        <w:commentReference w:id="83"/>
      </w:r>
      <w:bookmarkEnd w:id="82"/>
    </w:p>
    <w:p w14:paraId="6703AF59" w14:textId="7983917D" w:rsidR="00911658" w:rsidRDefault="00911658" w:rsidP="00911658">
      <w:proofErr w:type="spellStart"/>
      <w:r w:rsidRPr="00911658">
        <w:t>Backendová</w:t>
      </w:r>
      <w:proofErr w:type="spellEnd"/>
      <w:r w:rsidRPr="00911658">
        <w:t xml:space="preserve"> vrstva zajišťuje perzistenci dat, aplikační logiku a</w:t>
      </w:r>
      <w:r w:rsidR="001C4259">
        <w:t> </w:t>
      </w:r>
      <w:r w:rsidRPr="00911658">
        <w:t>orchestraci komunikace s</w:t>
      </w:r>
      <w:r w:rsidR="008E09EE">
        <w:t> </w:t>
      </w:r>
      <w:r w:rsidRPr="00911658">
        <w:t>externí AI službou. Architektura je navržena jako vícevrstvá s</w:t>
      </w:r>
      <w:r w:rsidR="00C769E4">
        <w:t> </w:t>
      </w:r>
      <w:r w:rsidRPr="00911658">
        <w:t>oddělením databázové, servisní a</w:t>
      </w:r>
      <w:r w:rsidR="00C769E4">
        <w:t> </w:t>
      </w:r>
      <w:r w:rsidRPr="00911658">
        <w:t>integrační vrstvy.</w:t>
      </w:r>
    </w:p>
    <w:p w14:paraId="5C2E03A6" w14:textId="3A06462A" w:rsidR="00087FE4" w:rsidRDefault="00854158" w:rsidP="00911658">
      <w:pPr>
        <w:ind w:firstLine="0"/>
      </w:pPr>
      <w:r w:rsidRPr="00854158">
        <w:rPr>
          <w:noProof/>
        </w:rPr>
        <w:drawing>
          <wp:inline distT="0" distB="0" distL="0" distR="0" wp14:anchorId="1E3B4260" wp14:editId="626E1A3D">
            <wp:extent cx="4572396" cy="2301439"/>
            <wp:effectExtent l="0" t="0" r="0" b="3810"/>
            <wp:docPr id="35238998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89989" name=""/>
                    <pic:cNvPicPr/>
                  </pic:nvPicPr>
                  <pic:blipFill>
                    <a:blip r:embed="rId30"/>
                    <a:stretch>
                      <a:fillRect/>
                    </a:stretch>
                  </pic:blipFill>
                  <pic:spPr>
                    <a:xfrm>
                      <a:off x="0" y="0"/>
                      <a:ext cx="4572396" cy="2301439"/>
                    </a:xfrm>
                    <a:prstGeom prst="rect">
                      <a:avLst/>
                    </a:prstGeom>
                  </pic:spPr>
                </pic:pic>
              </a:graphicData>
            </a:graphic>
          </wp:inline>
        </w:drawing>
      </w:r>
    </w:p>
    <w:p w14:paraId="592FBA17" w14:textId="3E14E453" w:rsidR="00ED5BB0" w:rsidRPr="003623C4" w:rsidRDefault="00087FE4" w:rsidP="00087FE4">
      <w:pPr>
        <w:pStyle w:val="Titulek"/>
        <w:jc w:val="both"/>
      </w:pPr>
      <w:bookmarkStart w:id="84" w:name="_Toc223208062"/>
      <w:bookmarkStart w:id="85" w:name="_Toc223595915"/>
      <w:bookmarkStart w:id="86" w:name="_Toc223705969"/>
      <w:bookmarkStart w:id="87" w:name="_Toc223903128"/>
      <w:bookmarkStart w:id="88" w:name="_Toc224059403"/>
      <w:bookmarkStart w:id="89" w:name="_Toc224065470"/>
      <w:r>
        <w:t xml:space="preserve">Obrázek </w:t>
      </w:r>
      <w:fldSimple w:instr=" SEQ Obrázek \* ARABIC ">
        <w:r w:rsidR="000B4FDA">
          <w:rPr>
            <w:noProof/>
          </w:rPr>
          <w:t>9</w:t>
        </w:r>
      </w:fldSimple>
      <w:r>
        <w:t xml:space="preserve"> třídový diagram databáze</w:t>
      </w:r>
      <w:bookmarkEnd w:id="84"/>
      <w:bookmarkEnd w:id="85"/>
      <w:bookmarkEnd w:id="86"/>
      <w:bookmarkEnd w:id="87"/>
      <w:bookmarkEnd w:id="88"/>
      <w:bookmarkEnd w:id="89"/>
    </w:p>
    <w:p w14:paraId="6C098FBC" w14:textId="0E80AC10" w:rsidR="00D54EE6" w:rsidRDefault="0028531A" w:rsidP="0028531A">
      <w:pPr>
        <w:pStyle w:val="Nadpis3"/>
      </w:pPr>
      <w:bookmarkStart w:id="90" w:name="_Toc224065427"/>
      <w:r>
        <w:t xml:space="preserve">Datová vrstva (Prisma + </w:t>
      </w:r>
      <w:proofErr w:type="spellStart"/>
      <w:r>
        <w:t>PostgreSQL</w:t>
      </w:r>
      <w:proofErr w:type="spellEnd"/>
      <w:r>
        <w:t>)</w:t>
      </w:r>
      <w:r w:rsidR="0046049C">
        <w:t xml:space="preserve"> </w:t>
      </w:r>
      <w:sdt>
        <w:sdtPr>
          <w:id w:val="1117653300"/>
          <w:citation/>
        </w:sdtPr>
        <w:sdtContent>
          <w:r w:rsidR="0046049C">
            <w:fldChar w:fldCharType="begin"/>
          </w:r>
          <w:r w:rsidR="0046049C">
            <w:instrText xml:space="preserve"> CITATION Pri26 \l 1029 </w:instrText>
          </w:r>
          <w:r w:rsidR="0046049C">
            <w:fldChar w:fldCharType="separate"/>
          </w:r>
          <w:r w:rsidR="0097503F">
            <w:rPr>
              <w:noProof/>
            </w:rPr>
            <w:t>(3)</w:t>
          </w:r>
          <w:r w:rsidR="0046049C">
            <w:fldChar w:fldCharType="end"/>
          </w:r>
        </w:sdtContent>
      </w:sdt>
      <w:bookmarkEnd w:id="90"/>
    </w:p>
    <w:p w14:paraId="7A829F10" w14:textId="7E6C11F1" w:rsidR="000E390C" w:rsidRDefault="000E390C" w:rsidP="000E390C">
      <w:r>
        <w:t>Pro práci s</w:t>
      </w:r>
      <w:r w:rsidR="00C769E4">
        <w:t> </w:t>
      </w:r>
      <w:r>
        <w:t>databází byl zvolen nástroj Prisma ORM, který poskytuje moderní objektově-relační mapování pro prostředí Node.js a</w:t>
      </w:r>
      <w:r w:rsidR="00C769E4">
        <w:t> </w:t>
      </w:r>
      <w:proofErr w:type="spellStart"/>
      <w:r>
        <w:t>TypeScript</w:t>
      </w:r>
      <w:proofErr w:type="spellEnd"/>
      <w:r>
        <w:t>. Prisma umožňuje definovat datový model prostřednictvím přehledného schématu a</w:t>
      </w:r>
      <w:r w:rsidR="00C769E4">
        <w:t> </w:t>
      </w:r>
      <w:r>
        <w:t>následně generovat typově bezpečn</w:t>
      </w:r>
      <w:r w:rsidR="000A3E42">
        <w:t>ý</w:t>
      </w:r>
      <w:r>
        <w:t xml:space="preserve"> klient pro komunikaci s</w:t>
      </w:r>
      <w:r w:rsidR="00C769E4">
        <w:t> </w:t>
      </w:r>
      <w:r>
        <w:t>databází.</w:t>
      </w:r>
    </w:p>
    <w:p w14:paraId="7981D2C9" w14:textId="7ED87553" w:rsidR="000E390C" w:rsidRDefault="000E390C" w:rsidP="000E390C">
      <w:r>
        <w:t xml:space="preserve">Jako databázový systém byl využit </w:t>
      </w:r>
      <w:proofErr w:type="spellStart"/>
      <w:r>
        <w:t>PostgreSQL</w:t>
      </w:r>
      <w:proofErr w:type="spellEnd"/>
      <w:r>
        <w:t xml:space="preserve">, přičemž připojení je realizováno pomocí konfigurační proměnné prostředí. Generátor </w:t>
      </w:r>
      <w:commentRangeStart w:id="91"/>
      <w:r w:rsidRPr="00EF5F31">
        <w:rPr>
          <w:rFonts w:ascii="Consolas" w:hAnsi="Consolas"/>
          <w:i/>
        </w:rPr>
        <w:t>prisma-</w:t>
      </w:r>
      <w:proofErr w:type="spellStart"/>
      <w:r w:rsidRPr="00EF5F31">
        <w:rPr>
          <w:rFonts w:ascii="Consolas" w:hAnsi="Consolas"/>
          <w:i/>
        </w:rPr>
        <w:t>client</w:t>
      </w:r>
      <w:proofErr w:type="spellEnd"/>
      <w:r w:rsidRPr="00EF5F31">
        <w:rPr>
          <w:rFonts w:ascii="Consolas" w:hAnsi="Consolas"/>
          <w:i/>
        </w:rPr>
        <w:t>-</w:t>
      </w:r>
      <w:proofErr w:type="spellStart"/>
      <w:r w:rsidRPr="00EF5F31">
        <w:rPr>
          <w:rFonts w:ascii="Consolas" w:hAnsi="Consolas"/>
          <w:i/>
        </w:rPr>
        <w:t>js</w:t>
      </w:r>
      <w:proofErr w:type="spellEnd"/>
      <w:r>
        <w:t xml:space="preserve"> </w:t>
      </w:r>
      <w:commentRangeEnd w:id="91"/>
      <w:r w:rsidR="00CE1394">
        <w:rPr>
          <w:rStyle w:val="Odkaznakoment"/>
          <w:sz w:val="24"/>
          <w:szCs w:val="22"/>
        </w:rPr>
        <w:commentReference w:id="91"/>
      </w:r>
      <w:r>
        <w:t>je nastaven s</w:t>
      </w:r>
      <w:r w:rsidR="00EC7A71">
        <w:t> </w:t>
      </w:r>
      <w:r>
        <w:t>podporou více binárních cílových platforem, což umožňuje bezproblémové nasazení aplikace v</w:t>
      </w:r>
      <w:r w:rsidR="00C769E4">
        <w:t> </w:t>
      </w:r>
      <w:r>
        <w:t>různých provozních prostředích.</w:t>
      </w:r>
    </w:p>
    <w:p w14:paraId="49665CE6" w14:textId="6B4FE199" w:rsidR="000E390C" w:rsidRDefault="000E390C" w:rsidP="000E390C">
      <w:r>
        <w:t xml:space="preserve">Databázové schéma obsahuje dva hlavní modely: </w:t>
      </w:r>
      <w:commentRangeStart w:id="92"/>
      <w:proofErr w:type="spellStart"/>
      <w:r w:rsidRPr="00381BBE">
        <w:rPr>
          <w:i/>
        </w:rPr>
        <w:t>Conversation</w:t>
      </w:r>
      <w:commentRangeEnd w:id="92"/>
      <w:proofErr w:type="spellEnd"/>
      <w:r w:rsidR="00CE1394" w:rsidRPr="00381BBE">
        <w:rPr>
          <w:rStyle w:val="Odkaznakoment"/>
          <w:i/>
          <w:iCs/>
          <w:sz w:val="24"/>
          <w:szCs w:val="22"/>
        </w:rPr>
        <w:commentReference w:id="92"/>
      </w:r>
      <w:r>
        <w:t xml:space="preserve"> a</w:t>
      </w:r>
      <w:r w:rsidR="00C769E4">
        <w:t> </w:t>
      </w:r>
      <w:r w:rsidRPr="00381BBE">
        <w:rPr>
          <w:i/>
        </w:rPr>
        <w:t>Prompt</w:t>
      </w:r>
      <w:r>
        <w:t>.</w:t>
      </w:r>
    </w:p>
    <w:p w14:paraId="5AA4E5F4" w14:textId="658B5ABA" w:rsidR="000E390C" w:rsidRDefault="000E390C" w:rsidP="000E390C">
      <w:r>
        <w:t xml:space="preserve">Model </w:t>
      </w:r>
      <w:proofErr w:type="spellStart"/>
      <w:r w:rsidRPr="00381BBE">
        <w:rPr>
          <w:i/>
        </w:rPr>
        <w:t>Conversation</w:t>
      </w:r>
      <w:proofErr w:type="spellEnd"/>
      <w:r>
        <w:t xml:space="preserve"> reprezentuje jednotlivé konverzace a obsahuje primární klíč </w:t>
      </w:r>
      <w:proofErr w:type="spellStart"/>
      <w:r w:rsidRPr="00C769E4">
        <w:rPr>
          <w:i/>
          <w:iCs/>
        </w:rPr>
        <w:t>conversationId</w:t>
      </w:r>
      <w:proofErr w:type="spellEnd"/>
      <w:r>
        <w:t xml:space="preserve">, </w:t>
      </w:r>
      <w:r w:rsidR="001E6511">
        <w:t>číslo</w:t>
      </w:r>
      <w:r>
        <w:t xml:space="preserve"> určující délku konverzace a</w:t>
      </w:r>
      <w:r w:rsidR="00C769E4">
        <w:t> </w:t>
      </w:r>
      <w:r>
        <w:t>volitelné pole pro uživatelskou zpětnou vazbu včetně textové zprávy.</w:t>
      </w:r>
    </w:p>
    <w:p w14:paraId="187C6B26" w14:textId="2318C0CB" w:rsidR="000E390C" w:rsidRDefault="000E390C" w:rsidP="000E390C">
      <w:r>
        <w:t>Model Prompt reprezentuje jednotlivé dotazy a</w:t>
      </w:r>
      <w:r w:rsidR="00C769E4">
        <w:t> </w:t>
      </w:r>
      <w:r>
        <w:t>odpovědi v</w:t>
      </w:r>
      <w:r w:rsidR="00C769E4">
        <w:t> </w:t>
      </w:r>
      <w:r>
        <w:t xml:space="preserve">rámci konverzace. Obsahuje primární klíč </w:t>
      </w:r>
      <w:proofErr w:type="spellStart"/>
      <w:r w:rsidRPr="00C769E4">
        <w:rPr>
          <w:i/>
          <w:iCs/>
        </w:rPr>
        <w:t>promptId</w:t>
      </w:r>
      <w:proofErr w:type="spellEnd"/>
      <w:r>
        <w:t>, text otázky a</w:t>
      </w:r>
      <w:r w:rsidR="00C769E4">
        <w:t> </w:t>
      </w:r>
      <w:r>
        <w:t xml:space="preserve">odpovědi (datový typ </w:t>
      </w:r>
      <w:r w:rsidR="00C769E4">
        <w:t>řetězec</w:t>
      </w:r>
      <w:r>
        <w:t>) a</w:t>
      </w:r>
      <w:r w:rsidR="00C769E4">
        <w:t> </w:t>
      </w:r>
      <w:r>
        <w:t xml:space="preserve">cizí klíč </w:t>
      </w:r>
      <w:proofErr w:type="spellStart"/>
      <w:r w:rsidRPr="00C769E4">
        <w:rPr>
          <w:i/>
          <w:iCs/>
        </w:rPr>
        <w:t>conversationId</w:t>
      </w:r>
      <w:proofErr w:type="spellEnd"/>
      <w:r>
        <w:t xml:space="preserve">, který vytváří relační vazbu na model </w:t>
      </w:r>
      <w:proofErr w:type="spellStart"/>
      <w:r w:rsidRPr="00381BBE">
        <w:rPr>
          <w:i/>
        </w:rPr>
        <w:t>Conversation</w:t>
      </w:r>
      <w:proofErr w:type="spellEnd"/>
      <w:r>
        <w:t xml:space="preserve">. Mezi entitami je definován vztah typu jedna-ku-mnohým – jedna konverzace může obsahovat více záznamů typu </w:t>
      </w:r>
      <w:r w:rsidRPr="00C769E4">
        <w:rPr>
          <w:i/>
          <w:iCs/>
        </w:rPr>
        <w:t>Prompt</w:t>
      </w:r>
      <w:r>
        <w:t>.</w:t>
      </w:r>
    </w:p>
    <w:p w14:paraId="4D2D3468" w14:textId="7787DCD9" w:rsidR="000E390C" w:rsidRDefault="000E390C" w:rsidP="000E390C">
      <w:r>
        <w:t>Toto schéma zajišťuje strukturované a</w:t>
      </w:r>
      <w:r w:rsidR="00C769E4">
        <w:t> </w:t>
      </w:r>
      <w:r>
        <w:t>konzistentní ukládání dat při zachování typové bezpečnosti na aplikační úrovni.</w:t>
      </w:r>
    </w:p>
    <w:p w14:paraId="0206C0AB" w14:textId="449E65D3" w:rsidR="00DC5914" w:rsidRDefault="0028531A" w:rsidP="0028531A">
      <w:pPr>
        <w:pStyle w:val="Nadpis3"/>
      </w:pPr>
      <w:bookmarkStart w:id="93" w:name="_Toc224065428"/>
      <w:r>
        <w:lastRenderedPageBreak/>
        <w:t>API vrstva (</w:t>
      </w:r>
      <w:proofErr w:type="spellStart"/>
      <w:r>
        <w:t>GraphQL</w:t>
      </w:r>
      <w:proofErr w:type="spellEnd"/>
      <w:r>
        <w:t xml:space="preserve"> + Apollo)</w:t>
      </w:r>
      <w:sdt>
        <w:sdtPr>
          <w:id w:val="2078937786"/>
          <w:citation/>
        </w:sdtPr>
        <w:sdtContent>
          <w:r w:rsidR="00381BBE">
            <w:fldChar w:fldCharType="begin"/>
          </w:r>
          <w:r w:rsidR="00381BBE">
            <w:instrText xml:space="preserve"> CITATION Apo26 \l 1029 </w:instrText>
          </w:r>
          <w:r w:rsidR="00381BBE">
            <w:fldChar w:fldCharType="separate"/>
          </w:r>
          <w:r w:rsidR="0097503F">
            <w:rPr>
              <w:noProof/>
            </w:rPr>
            <w:t xml:space="preserve"> (4)</w:t>
          </w:r>
          <w:r w:rsidR="00381BBE">
            <w:fldChar w:fldCharType="end"/>
          </w:r>
        </w:sdtContent>
      </w:sdt>
      <w:bookmarkEnd w:id="93"/>
    </w:p>
    <w:p w14:paraId="6FC083A3" w14:textId="3C6CC3A3" w:rsidR="00D40D29" w:rsidRDefault="00FB3C56" w:rsidP="00D40D29">
      <w:r w:rsidRPr="00FB3C56">
        <w:t xml:space="preserve">Pro </w:t>
      </w:r>
      <w:r w:rsidR="00D40D29">
        <w:t xml:space="preserve">návrh aplikačního rozhraní </w:t>
      </w:r>
      <w:r w:rsidRPr="00FB3C56">
        <w:t xml:space="preserve">byla zvolena technologie </w:t>
      </w:r>
      <w:proofErr w:type="spellStart"/>
      <w:r w:rsidRPr="00FB3C56">
        <w:t>GraphQL</w:t>
      </w:r>
      <w:proofErr w:type="spellEnd"/>
      <w:r w:rsidRPr="00FB3C56">
        <w:t xml:space="preserve"> společně s</w:t>
      </w:r>
      <w:r w:rsidR="00EC7A71">
        <w:t> </w:t>
      </w:r>
      <w:r w:rsidRPr="00FB3C56">
        <w:t>klientskou knihovnou Apollo</w:t>
      </w:r>
      <w:r w:rsidR="00D40D29">
        <w:t xml:space="preserve"> </w:t>
      </w:r>
      <w:proofErr w:type="spellStart"/>
      <w:r w:rsidR="00D40D29">
        <w:t>Client</w:t>
      </w:r>
      <w:proofErr w:type="spellEnd"/>
      <w:r w:rsidR="00D40D29">
        <w:t>.</w:t>
      </w:r>
    </w:p>
    <w:p w14:paraId="1D43825A" w14:textId="2D0640CC" w:rsidR="00D40D29" w:rsidRDefault="00FB3C56" w:rsidP="00D40D29">
      <w:proofErr w:type="spellStart"/>
      <w:r w:rsidRPr="00FB3C56">
        <w:t>GraphQL</w:t>
      </w:r>
      <w:proofErr w:type="spellEnd"/>
      <w:r w:rsidRPr="00FB3C56">
        <w:t xml:space="preserve"> představuje alternativu ke klasickému REST přístupu a</w:t>
      </w:r>
      <w:r w:rsidR="00C769E4">
        <w:t> </w:t>
      </w:r>
      <w:r w:rsidRPr="00FB3C56">
        <w:t xml:space="preserve">umožňuje </w:t>
      </w:r>
      <w:r w:rsidR="00D40D29">
        <w:t>klientovi</w:t>
      </w:r>
      <w:r w:rsidRPr="00FB3C56">
        <w:t xml:space="preserve"> specifikovat přesnou strukturu požadovaných dat</w:t>
      </w:r>
      <w:r w:rsidR="00D40D29">
        <w:t>. Tento princip vede</w:t>
      </w:r>
      <w:r w:rsidRPr="00FB3C56">
        <w:t xml:space="preserve"> k efektivnějšímu přenosu informací a</w:t>
      </w:r>
      <w:r w:rsidR="00C769E4">
        <w:t> </w:t>
      </w:r>
      <w:r w:rsidR="00D40D29">
        <w:t>omezuje nadbytečné datové toky.</w:t>
      </w:r>
    </w:p>
    <w:p w14:paraId="17206548" w14:textId="77777777" w:rsidR="00C32CAB" w:rsidRDefault="00D20C9C" w:rsidP="00C32CAB">
      <w:pPr>
        <w:keepNext/>
        <w:ind w:firstLine="0"/>
      </w:pPr>
      <w:r>
        <w:rPr>
          <w:noProof/>
        </w:rPr>
        <w:drawing>
          <wp:inline distT="0" distB="0" distL="0" distR="0" wp14:anchorId="79342679" wp14:editId="1DF19CE5">
            <wp:extent cx="5760720" cy="3213735"/>
            <wp:effectExtent l="0" t="0" r="0" b="5715"/>
            <wp:docPr id="2016567909" name="Obrázek 4" descr="Advice from a GraphQL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vice from a GraphQL Exper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3213735"/>
                    </a:xfrm>
                    <a:prstGeom prst="rect">
                      <a:avLst/>
                    </a:prstGeom>
                    <a:noFill/>
                    <a:ln>
                      <a:noFill/>
                    </a:ln>
                  </pic:spPr>
                </pic:pic>
              </a:graphicData>
            </a:graphic>
          </wp:inline>
        </w:drawing>
      </w:r>
    </w:p>
    <w:p w14:paraId="052117D4" w14:textId="7CB4B6E0" w:rsidR="009B6739" w:rsidRDefault="00C32CAB" w:rsidP="00C32CAB">
      <w:pPr>
        <w:pStyle w:val="Titulek"/>
        <w:jc w:val="both"/>
      </w:pPr>
      <w:bookmarkStart w:id="94" w:name="_Toc223595916"/>
      <w:bookmarkStart w:id="95" w:name="_Toc223705970"/>
      <w:bookmarkStart w:id="96" w:name="_Toc223903129"/>
      <w:bookmarkStart w:id="97" w:name="_Toc224059404"/>
      <w:bookmarkStart w:id="98" w:name="_Toc224065471"/>
      <w:r>
        <w:t xml:space="preserve">Obrázek </w:t>
      </w:r>
      <w:fldSimple w:instr=" SEQ Obrázek \* ARABIC ">
        <w:r w:rsidR="000B4FDA">
          <w:rPr>
            <w:noProof/>
          </w:rPr>
          <w:t>10</w:t>
        </w:r>
      </w:fldSimple>
      <w:r>
        <w:t xml:space="preserve"> jednoduchý diagram </w:t>
      </w:r>
      <w:proofErr w:type="spellStart"/>
      <w:r>
        <w:t>graph</w:t>
      </w:r>
      <w:r w:rsidR="00C06C97">
        <w:t>QL</w:t>
      </w:r>
      <w:proofErr w:type="spellEnd"/>
      <w:r>
        <w:t xml:space="preserve"> technologie</w:t>
      </w:r>
      <w:bookmarkEnd w:id="94"/>
      <w:bookmarkEnd w:id="95"/>
      <w:bookmarkEnd w:id="96"/>
      <w:bookmarkEnd w:id="97"/>
      <w:r w:rsidR="0046049C">
        <w:t xml:space="preserve"> </w:t>
      </w:r>
      <w:sdt>
        <w:sdtPr>
          <w:id w:val="878746198"/>
          <w:citation/>
        </w:sdtPr>
        <w:sdtContent>
          <w:r w:rsidR="0046049C">
            <w:fldChar w:fldCharType="begin"/>
          </w:r>
          <w:r w:rsidR="0046049C">
            <w:instrText xml:space="preserve"> CITATION Adv20 \l 1029 </w:instrText>
          </w:r>
          <w:r w:rsidR="0046049C">
            <w:fldChar w:fldCharType="separate"/>
          </w:r>
          <w:r w:rsidR="0097503F">
            <w:rPr>
              <w:noProof/>
            </w:rPr>
            <w:t>(17)</w:t>
          </w:r>
          <w:r w:rsidR="0046049C">
            <w:fldChar w:fldCharType="end"/>
          </w:r>
        </w:sdtContent>
      </w:sdt>
      <w:bookmarkEnd w:id="98"/>
    </w:p>
    <w:p w14:paraId="4F1E5852" w14:textId="2F4E4BDD" w:rsidR="0096084E" w:rsidRDefault="0096084E" w:rsidP="00D40D29">
      <w:r w:rsidRPr="0096084E">
        <w:t xml:space="preserve">Volba </w:t>
      </w:r>
      <w:proofErr w:type="spellStart"/>
      <w:r w:rsidRPr="0096084E">
        <w:t>GraphQL</w:t>
      </w:r>
      <w:proofErr w:type="spellEnd"/>
      <w:r w:rsidRPr="0096084E">
        <w:t xml:space="preserve"> však přinesla několik výhod zejména z</w:t>
      </w:r>
      <w:r w:rsidR="00C769E4">
        <w:t> </w:t>
      </w:r>
      <w:r w:rsidRPr="0096084E">
        <w:t>hlediska typové bezpečnosti, práce s</w:t>
      </w:r>
      <w:r w:rsidR="00C769E4">
        <w:t> </w:t>
      </w:r>
      <w:r w:rsidRPr="0096084E">
        <w:t>komplexnějšími datovými strukturami a</w:t>
      </w:r>
      <w:r w:rsidR="00C769E4">
        <w:t> </w:t>
      </w:r>
      <w:r w:rsidRPr="0096084E">
        <w:t xml:space="preserve">budoucí rozšiřitelnosti systému. Díky silné vazbě mezi </w:t>
      </w:r>
      <w:proofErr w:type="spellStart"/>
      <w:r w:rsidRPr="0096084E">
        <w:t>GraphQL</w:t>
      </w:r>
      <w:proofErr w:type="spellEnd"/>
      <w:r w:rsidRPr="0096084E">
        <w:t xml:space="preserve"> schématem a</w:t>
      </w:r>
      <w:r w:rsidR="00C769E4">
        <w:t> </w:t>
      </w:r>
      <w:proofErr w:type="spellStart"/>
      <w:r w:rsidRPr="0096084E">
        <w:t>TypeScript</w:t>
      </w:r>
      <w:proofErr w:type="spellEnd"/>
      <w:r w:rsidRPr="0096084E">
        <w:t xml:space="preserve"> typy dochází k</w:t>
      </w:r>
      <w:r w:rsidR="00C769E4">
        <w:t> </w:t>
      </w:r>
      <w:r w:rsidRPr="0096084E">
        <w:t>lepší kontrole konzistence dat mezi klientem a</w:t>
      </w:r>
      <w:r w:rsidR="00C769E4">
        <w:t> </w:t>
      </w:r>
      <w:r w:rsidRPr="0096084E">
        <w:t>serverem.</w:t>
      </w:r>
    </w:p>
    <w:p w14:paraId="591B1C0C" w14:textId="0DE1E959" w:rsidR="009F10A2" w:rsidRDefault="009F10A2" w:rsidP="00D40D29">
      <w:r w:rsidRPr="009F10A2">
        <w:t xml:space="preserve">V kontextu této práce tak </w:t>
      </w:r>
      <w:proofErr w:type="spellStart"/>
      <w:r w:rsidRPr="009F10A2">
        <w:t>GraphQL</w:t>
      </w:r>
      <w:proofErr w:type="spellEnd"/>
      <w:r w:rsidRPr="009F10A2">
        <w:t xml:space="preserve"> nepředstavuje nutnost z</w:t>
      </w:r>
      <w:r w:rsidR="00C769E4">
        <w:t> </w:t>
      </w:r>
      <w:r w:rsidRPr="009F10A2">
        <w:t>hlediska objemu dat či optimalizace přenosu, ale spíše architektonické rozhodnutí směřující k</w:t>
      </w:r>
      <w:r w:rsidR="00C769E4">
        <w:t> </w:t>
      </w:r>
      <w:r w:rsidRPr="009F10A2">
        <w:t xml:space="preserve">čistší definici aplikačního kontraktu mezi </w:t>
      </w:r>
      <w:proofErr w:type="spellStart"/>
      <w:r w:rsidRPr="009F10A2">
        <w:t>frontendem</w:t>
      </w:r>
      <w:proofErr w:type="spellEnd"/>
      <w:r w:rsidRPr="009F10A2">
        <w:t xml:space="preserve"> a</w:t>
      </w:r>
      <w:r w:rsidR="00C769E4">
        <w:t> </w:t>
      </w:r>
      <w:proofErr w:type="spellStart"/>
      <w:r w:rsidRPr="009F10A2">
        <w:t>backendem</w:t>
      </w:r>
      <w:proofErr w:type="spellEnd"/>
      <w:r w:rsidRPr="009F10A2">
        <w:t>.</w:t>
      </w:r>
    </w:p>
    <w:p w14:paraId="6B37347C" w14:textId="6A2946AA" w:rsidR="009F10A2" w:rsidRPr="00CB5319" w:rsidRDefault="00D40D29" w:rsidP="009F10A2">
      <w:r>
        <w:t xml:space="preserve">Knihovna Apollo byla využita pro integraci </w:t>
      </w:r>
      <w:proofErr w:type="spellStart"/>
      <w:r>
        <w:t>GraphQL</w:t>
      </w:r>
      <w:proofErr w:type="spellEnd"/>
      <w:r>
        <w:t xml:space="preserve"> do </w:t>
      </w:r>
      <w:proofErr w:type="spellStart"/>
      <w:r>
        <w:t>frontendové</w:t>
      </w:r>
      <w:proofErr w:type="spellEnd"/>
      <w:r>
        <w:t xml:space="preserve"> části aplikace a</w:t>
      </w:r>
      <w:r w:rsidR="00EC7A71">
        <w:t> </w:t>
      </w:r>
      <w:r>
        <w:t>poskytuje nástroje pro správu dotazů (</w:t>
      </w:r>
      <w:proofErr w:type="spellStart"/>
      <w:r>
        <w:t>Query</w:t>
      </w:r>
      <w:proofErr w:type="spellEnd"/>
      <w:r>
        <w:t>), mutací (</w:t>
      </w:r>
      <w:proofErr w:type="spellStart"/>
      <w:r>
        <w:t>Mutation</w:t>
      </w:r>
      <w:proofErr w:type="spellEnd"/>
      <w:r>
        <w:t xml:space="preserve">), </w:t>
      </w:r>
      <w:proofErr w:type="spellStart"/>
      <w:r>
        <w:t>cachování</w:t>
      </w:r>
      <w:proofErr w:type="spellEnd"/>
      <w:r>
        <w:t xml:space="preserve"> a</w:t>
      </w:r>
      <w:r w:rsidR="00EC7A71">
        <w:t> </w:t>
      </w:r>
      <w:r>
        <w:t xml:space="preserve">optimalizaci práce s daty. </w:t>
      </w:r>
    </w:p>
    <w:p w14:paraId="0CF2D76B" w14:textId="607840E3" w:rsidR="00D54EE6" w:rsidRDefault="00346B98" w:rsidP="0028531A">
      <w:pPr>
        <w:pStyle w:val="Nadpis3"/>
      </w:pPr>
      <w:bookmarkStart w:id="99" w:name="_Toc224065429"/>
      <w:r>
        <w:t>Aplikační logika (</w:t>
      </w:r>
      <w:proofErr w:type="spellStart"/>
      <w:r>
        <w:t>Resolver</w:t>
      </w:r>
      <w:proofErr w:type="spellEnd"/>
      <w:r>
        <w:t xml:space="preserve"> </w:t>
      </w:r>
      <w:r w:rsidR="00381BBE">
        <w:t>–</w:t>
      </w:r>
      <w:r>
        <w:t xml:space="preserve"> </w:t>
      </w:r>
      <w:proofErr w:type="spellStart"/>
      <w:r>
        <w:t>Service</w:t>
      </w:r>
      <w:proofErr w:type="spellEnd"/>
      <w:r>
        <w:t xml:space="preserve"> Architektura)</w:t>
      </w:r>
      <w:bookmarkEnd w:id="99"/>
    </w:p>
    <w:p w14:paraId="2DFC58D5" w14:textId="1B33B4C7" w:rsidR="00EA4D70" w:rsidRDefault="00EA4D70" w:rsidP="00EA4D70">
      <w:r>
        <w:t>S</w:t>
      </w:r>
      <w:r w:rsidR="00C769E4">
        <w:t> </w:t>
      </w:r>
      <w:r>
        <w:t xml:space="preserve">rostoucí komplexitou </w:t>
      </w:r>
      <w:proofErr w:type="spellStart"/>
      <w:r>
        <w:t>backendu</w:t>
      </w:r>
      <w:proofErr w:type="spellEnd"/>
      <w:r>
        <w:t xml:space="preserve"> bylo nezbytné oddělit jednotlivé odpovědnosti a</w:t>
      </w:r>
      <w:r w:rsidR="00EC7A71">
        <w:t> </w:t>
      </w:r>
      <w:r>
        <w:t>zavést přehlednější strukturu kódu. Z</w:t>
      </w:r>
      <w:r w:rsidR="00C769E4">
        <w:t> </w:t>
      </w:r>
      <w:r>
        <w:t xml:space="preserve">tohoto důvodu byla implementována architektura typu </w:t>
      </w:r>
      <w:proofErr w:type="spellStart"/>
      <w:r>
        <w:t>resolver</w:t>
      </w:r>
      <w:proofErr w:type="spellEnd"/>
      <w:r>
        <w:t>–</w:t>
      </w:r>
      <w:proofErr w:type="spellStart"/>
      <w:r>
        <w:t>service</w:t>
      </w:r>
      <w:proofErr w:type="spellEnd"/>
      <w:r>
        <w:t xml:space="preserve">, která odděluje vrstvu </w:t>
      </w:r>
      <w:proofErr w:type="spellStart"/>
      <w:r>
        <w:t>GraphQL</w:t>
      </w:r>
      <w:proofErr w:type="spellEnd"/>
      <w:r>
        <w:t xml:space="preserve"> </w:t>
      </w:r>
      <w:proofErr w:type="spellStart"/>
      <w:r>
        <w:t>resolverů</w:t>
      </w:r>
      <w:proofErr w:type="spellEnd"/>
      <w:r>
        <w:t xml:space="preserve"> od aplikační logiky.</w:t>
      </w:r>
    </w:p>
    <w:p w14:paraId="30341911" w14:textId="194C5743" w:rsidR="00EA4D70" w:rsidRDefault="00EA4D70" w:rsidP="00EA4D70">
      <w:r>
        <w:lastRenderedPageBreak/>
        <w:t xml:space="preserve">Vrstva </w:t>
      </w:r>
      <w:proofErr w:type="spellStart"/>
      <w:r>
        <w:t>resolverů</w:t>
      </w:r>
      <w:proofErr w:type="spellEnd"/>
      <w:r>
        <w:t xml:space="preserve"> slouží jako vstupní bod pro </w:t>
      </w:r>
      <w:proofErr w:type="spellStart"/>
      <w:r>
        <w:t>GraphQL</w:t>
      </w:r>
      <w:proofErr w:type="spellEnd"/>
      <w:r>
        <w:t xml:space="preserve"> operace (</w:t>
      </w:r>
      <w:proofErr w:type="spellStart"/>
      <w:r>
        <w:t>Query</w:t>
      </w:r>
      <w:proofErr w:type="spellEnd"/>
      <w:r>
        <w:t xml:space="preserve"> a</w:t>
      </w:r>
      <w:r w:rsidR="00DE2235">
        <w:t> </w:t>
      </w:r>
      <w:proofErr w:type="spellStart"/>
      <w:r>
        <w:t>Mutation</w:t>
      </w:r>
      <w:proofErr w:type="spellEnd"/>
      <w:r>
        <w:t>). Přijímá požadavky klienta, předává je servisní vrstvě a</w:t>
      </w:r>
      <w:r w:rsidR="00DE2235">
        <w:t> </w:t>
      </w:r>
      <w:r>
        <w:t xml:space="preserve">vrací výsledek zpět do </w:t>
      </w:r>
      <w:proofErr w:type="spellStart"/>
      <w:r>
        <w:t>GraphQL</w:t>
      </w:r>
      <w:proofErr w:type="spellEnd"/>
      <w:r>
        <w:t xml:space="preserve"> schématu. </w:t>
      </w:r>
      <w:proofErr w:type="spellStart"/>
      <w:r>
        <w:t>Resolver</w:t>
      </w:r>
      <w:proofErr w:type="spellEnd"/>
      <w:r>
        <w:t xml:space="preserve"> neobsahuje vlastní aplikační logiku, ale pouze deleguje zpracování na příslušnou službu.</w:t>
      </w:r>
    </w:p>
    <w:p w14:paraId="45C863E4" w14:textId="1BD60887" w:rsidR="0075169F" w:rsidRDefault="00EA4D70" w:rsidP="0075169F">
      <w:r>
        <w:t>Servisní vrstva (</w:t>
      </w:r>
      <w:r w:rsidR="008B511A">
        <w:t xml:space="preserve">soubory. </w:t>
      </w:r>
      <w:proofErr w:type="spellStart"/>
      <w:r w:rsidR="008B511A">
        <w:t>service</w:t>
      </w:r>
      <w:r>
        <w:t>.ts</w:t>
      </w:r>
      <w:proofErr w:type="spellEnd"/>
      <w:r>
        <w:t>) obsahuje implementaci aplikační logiky, práci s</w:t>
      </w:r>
      <w:r w:rsidR="00EC7A71">
        <w:t> </w:t>
      </w:r>
      <w:r>
        <w:t>databází prostřednictvím Prisma ORM a</w:t>
      </w:r>
      <w:r w:rsidR="00DE2235">
        <w:t> </w:t>
      </w:r>
      <w:r>
        <w:t>případnou komunikaci s</w:t>
      </w:r>
      <w:r w:rsidR="00DE2235">
        <w:t> </w:t>
      </w:r>
      <w:r>
        <w:t>externí AI službou. Toto oddělení přispívá k lepší čitelnosti, testovatelnosti a</w:t>
      </w:r>
      <w:r w:rsidR="00DE2235">
        <w:t> </w:t>
      </w:r>
      <w:r>
        <w:t>rozšiřitelnosti aplikace, protože každá vrstva má jasně definovanou odpovědnost.</w:t>
      </w:r>
    </w:p>
    <w:p w14:paraId="4644405D" w14:textId="77777777" w:rsidR="0075169F" w:rsidRDefault="0075169F" w:rsidP="00C6504F">
      <w:pPr>
        <w:keepNext/>
        <w:ind w:firstLine="0"/>
      </w:pPr>
      <w:r>
        <w:rPr>
          <w:noProof/>
        </w:rPr>
        <w:drawing>
          <wp:inline distT="0" distB="0" distL="0" distR="0" wp14:anchorId="30D821A3" wp14:editId="00E0D9C2">
            <wp:extent cx="4924425" cy="2286000"/>
            <wp:effectExtent l="0" t="0" r="9525" b="0"/>
            <wp:docPr id="884657134"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a:extLst>
                        <a:ext uri="{28A0092B-C50C-407E-A947-70E740481C1C}">
                          <a14:useLocalDpi xmlns:a14="http://schemas.microsoft.com/office/drawing/2010/main" val="0"/>
                        </a:ext>
                      </a:extLst>
                    </a:blip>
                    <a:srcRect l="6944" t="20579" r="7573" b="11765"/>
                    <a:stretch>
                      <a:fillRect/>
                    </a:stretch>
                  </pic:blipFill>
                  <pic:spPr bwMode="auto">
                    <a:xfrm>
                      <a:off x="0" y="0"/>
                      <a:ext cx="4924425"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58F570C5" w14:textId="2C17A229" w:rsidR="00AF77DC" w:rsidRPr="00DC471B" w:rsidRDefault="0075169F" w:rsidP="0075169F">
      <w:pPr>
        <w:pStyle w:val="Titulek"/>
        <w:jc w:val="both"/>
      </w:pPr>
      <w:bookmarkStart w:id="100" w:name="_Toc223705971"/>
      <w:bookmarkStart w:id="101" w:name="_Toc223903130"/>
      <w:bookmarkStart w:id="102" w:name="_Toc224059405"/>
      <w:bookmarkStart w:id="103" w:name="_Toc224065472"/>
      <w:r>
        <w:t xml:space="preserve">Obrázek </w:t>
      </w:r>
      <w:fldSimple w:instr=" SEQ Obrázek \* ARABIC ">
        <w:r w:rsidR="000B4FDA">
          <w:rPr>
            <w:noProof/>
          </w:rPr>
          <w:t>11</w:t>
        </w:r>
      </w:fldSimple>
      <w:r>
        <w:t xml:space="preserve"> obrázek zachycující příkladový model </w:t>
      </w:r>
      <w:proofErr w:type="spellStart"/>
      <w:r>
        <w:t>resolveru</w:t>
      </w:r>
      <w:proofErr w:type="spellEnd"/>
      <w:r>
        <w:t xml:space="preserve"> (</w:t>
      </w:r>
      <w:proofErr w:type="spellStart"/>
      <w:r>
        <w:t>codesnap</w:t>
      </w:r>
      <w:proofErr w:type="spellEnd"/>
      <w:r>
        <w:t>)</w:t>
      </w:r>
      <w:bookmarkEnd w:id="100"/>
      <w:bookmarkEnd w:id="101"/>
      <w:bookmarkEnd w:id="102"/>
      <w:bookmarkEnd w:id="103"/>
    </w:p>
    <w:p w14:paraId="20223823" w14:textId="6C0DC553" w:rsidR="00D54EE6" w:rsidRDefault="00346B98" w:rsidP="00346B98">
      <w:pPr>
        <w:pStyle w:val="Nadpis3"/>
      </w:pPr>
      <w:bookmarkStart w:id="104" w:name="_Toc224065430"/>
      <w:r>
        <w:t>Integrace</w:t>
      </w:r>
      <w:r w:rsidR="009156AD">
        <w:t xml:space="preserve"> AI</w:t>
      </w:r>
      <w:bookmarkEnd w:id="104"/>
    </w:p>
    <w:p w14:paraId="5D38E120" w14:textId="2522808B" w:rsidR="00EA4D70" w:rsidRDefault="00EA4D70" w:rsidP="00EA4D70">
      <w:r>
        <w:t xml:space="preserve">Služba </w:t>
      </w:r>
      <w:proofErr w:type="spellStart"/>
      <w:r w:rsidRPr="00381BBE">
        <w:rPr>
          <w:i/>
        </w:rPr>
        <w:t>promptService</w:t>
      </w:r>
      <w:proofErr w:type="spellEnd"/>
      <w:r>
        <w:t xml:space="preserve"> zajišťuje aplikační logiku spojenou s</w:t>
      </w:r>
      <w:r w:rsidR="00381BBE">
        <w:t> </w:t>
      </w:r>
      <w:r>
        <w:t>ukládáním uživatelských dotazů, generovaných odpovědí a</w:t>
      </w:r>
      <w:r w:rsidR="00381BBE">
        <w:t> </w:t>
      </w:r>
      <w:r>
        <w:t>následné zpětné vazby. Pro komunikaci s</w:t>
      </w:r>
      <w:r w:rsidR="0007413B">
        <w:t> </w:t>
      </w:r>
      <w:r>
        <w:t>databází je využíváno Prisma ORM, zatímco generování odpovědi je delegováno na samostatnou AI službu (</w:t>
      </w:r>
      <w:proofErr w:type="spellStart"/>
      <w:r w:rsidRPr="00381BBE">
        <w:rPr>
          <w:i/>
        </w:rPr>
        <w:t>aiService</w:t>
      </w:r>
      <w:proofErr w:type="spellEnd"/>
      <w:r>
        <w:t>).</w:t>
      </w:r>
    </w:p>
    <w:p w14:paraId="1F9FCBD3" w14:textId="4A1CF1C4" w:rsidR="00EA4D70" w:rsidRDefault="00EA4D70" w:rsidP="00EA4D70">
      <w:r>
        <w:t xml:space="preserve">Metoda </w:t>
      </w:r>
      <w:proofErr w:type="spellStart"/>
      <w:r w:rsidRPr="00381BBE">
        <w:rPr>
          <w:i/>
        </w:rPr>
        <w:t>addPrompt</w:t>
      </w:r>
      <w:proofErr w:type="spellEnd"/>
      <w:r>
        <w:t xml:space="preserve"> slouží k</w:t>
      </w:r>
      <w:r w:rsidR="0007413B">
        <w:t> </w:t>
      </w:r>
      <w:r>
        <w:t xml:space="preserve">vytvoření nového záznamu dotazu. Pokud není předána identifikace existující konverzace, je </w:t>
      </w:r>
      <w:r w:rsidR="00000F73" w:rsidRPr="00000F73">
        <w:t xml:space="preserve">vytvořen nový záznam entity </w:t>
      </w:r>
      <w:proofErr w:type="spellStart"/>
      <w:r w:rsidR="00000F73" w:rsidRPr="00381BBE">
        <w:rPr>
          <w:i/>
        </w:rPr>
        <w:t>Conversation</w:t>
      </w:r>
      <w:proofErr w:type="spellEnd"/>
      <w:r>
        <w:t>. Následně je prostřednictvím AI služby vygenerována odpověď na základě vstupního textu a</w:t>
      </w:r>
      <w:r w:rsidR="00EC7A71">
        <w:t> </w:t>
      </w:r>
      <w:r>
        <w:t>společně s</w:t>
      </w:r>
      <w:r w:rsidR="0007413B">
        <w:t> </w:t>
      </w:r>
      <w:r>
        <w:t>dotazem je uložena do databáze jako nový záznam modelu Prompt. Tím je zajištěna konzistence vztahu mezi konverzací a</w:t>
      </w:r>
      <w:r w:rsidR="0007413B">
        <w:t> </w:t>
      </w:r>
      <w:r>
        <w:t>jednotlivými zprávami.</w:t>
      </w:r>
    </w:p>
    <w:p w14:paraId="47085F9E" w14:textId="09D03E15" w:rsidR="00AE63E5" w:rsidRDefault="00EA4D70" w:rsidP="00EA4D70">
      <w:r>
        <w:t xml:space="preserve">Metoda </w:t>
      </w:r>
      <w:proofErr w:type="spellStart"/>
      <w:r w:rsidRPr="00381BBE">
        <w:rPr>
          <w:i/>
        </w:rPr>
        <w:t>addPromptFeedback</w:t>
      </w:r>
      <w:proofErr w:type="spellEnd"/>
      <w:r>
        <w:t xml:space="preserve"> umožňuje ukládání uživatelské zpětné vazby ke konkrétnímu dotazu. Na základě identifikace záznamu je aktualizováno pole </w:t>
      </w:r>
      <w:proofErr w:type="spellStart"/>
      <w:r w:rsidRPr="00381BBE">
        <w:rPr>
          <w:i/>
        </w:rPr>
        <w:t>userFeedback</w:t>
      </w:r>
      <w:proofErr w:type="spellEnd"/>
      <w:r>
        <w:t>. Proces je doplněn o</w:t>
      </w:r>
      <w:r w:rsidR="0007413B">
        <w:t> </w:t>
      </w:r>
      <w:r>
        <w:t>logování informačních a</w:t>
      </w:r>
      <w:r w:rsidR="0007413B">
        <w:t> </w:t>
      </w:r>
      <w:r>
        <w:t>chybových stavů, což přispívá ke zvýšení robustnosti a</w:t>
      </w:r>
      <w:r w:rsidR="0007413B">
        <w:t> </w:t>
      </w:r>
      <w:r>
        <w:t>dohledatelnosti chování systému.</w:t>
      </w:r>
    </w:p>
    <w:p w14:paraId="10A8D136" w14:textId="42EB7282" w:rsidR="00EA25A4" w:rsidRDefault="00B31DC4" w:rsidP="00AE63E5">
      <w:pPr>
        <w:ind w:firstLine="0"/>
      </w:pPr>
      <w:r w:rsidRPr="00B31DC4">
        <w:rPr>
          <w:noProof/>
        </w:rPr>
        <w:lastRenderedPageBreak/>
        <w:drawing>
          <wp:inline distT="0" distB="0" distL="0" distR="0" wp14:anchorId="2897FF31" wp14:editId="6A25B3F8">
            <wp:extent cx="4740051" cy="3200677"/>
            <wp:effectExtent l="0" t="0" r="3810" b="0"/>
            <wp:docPr id="81744811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8117" name=""/>
                    <pic:cNvPicPr/>
                  </pic:nvPicPr>
                  <pic:blipFill>
                    <a:blip r:embed="rId33"/>
                    <a:stretch>
                      <a:fillRect/>
                    </a:stretch>
                  </pic:blipFill>
                  <pic:spPr>
                    <a:xfrm>
                      <a:off x="0" y="0"/>
                      <a:ext cx="4740051" cy="3200677"/>
                    </a:xfrm>
                    <a:prstGeom prst="rect">
                      <a:avLst/>
                    </a:prstGeom>
                  </pic:spPr>
                </pic:pic>
              </a:graphicData>
            </a:graphic>
          </wp:inline>
        </w:drawing>
      </w:r>
    </w:p>
    <w:p w14:paraId="45F9867A" w14:textId="3E73E023" w:rsidR="00EA25A4" w:rsidRPr="00F438CF" w:rsidRDefault="00EA25A4" w:rsidP="00EA4D70">
      <w:pPr>
        <w:pStyle w:val="Titulek"/>
        <w:jc w:val="left"/>
      </w:pPr>
      <w:bookmarkStart w:id="105" w:name="_Toc223208055"/>
      <w:bookmarkStart w:id="106" w:name="_Toc223595917"/>
      <w:bookmarkStart w:id="107" w:name="_Toc223705972"/>
      <w:bookmarkStart w:id="108" w:name="_Toc223903131"/>
      <w:bookmarkStart w:id="109" w:name="_Toc224059406"/>
      <w:bookmarkStart w:id="110" w:name="_Toc224065473"/>
      <w:r>
        <w:t xml:space="preserve">Obrázek </w:t>
      </w:r>
      <w:fldSimple w:instr=" SEQ Obrázek \* ARABIC ">
        <w:r w:rsidR="000B4FDA">
          <w:rPr>
            <w:noProof/>
          </w:rPr>
          <w:t>12</w:t>
        </w:r>
      </w:fldSimple>
      <w:r>
        <w:t xml:space="preserve"> sekvenční diagram </w:t>
      </w:r>
      <w:bookmarkEnd w:id="105"/>
      <w:r w:rsidR="000156EA">
        <w:t>požadavku</w:t>
      </w:r>
      <w:bookmarkEnd w:id="106"/>
      <w:bookmarkEnd w:id="107"/>
      <w:bookmarkEnd w:id="108"/>
      <w:bookmarkEnd w:id="109"/>
      <w:bookmarkEnd w:id="110"/>
    </w:p>
    <w:p w14:paraId="6A41DE6B" w14:textId="0C94E1D9" w:rsidR="001548CA" w:rsidRDefault="001548CA" w:rsidP="001548CA">
      <w:r>
        <w:t xml:space="preserve">Služba </w:t>
      </w:r>
      <w:proofErr w:type="spellStart"/>
      <w:r w:rsidRPr="00381BBE">
        <w:rPr>
          <w:i/>
        </w:rPr>
        <w:t>aiService</w:t>
      </w:r>
      <w:proofErr w:type="spellEnd"/>
      <w:r>
        <w:t xml:space="preserve"> zajišťuje komunikaci s</w:t>
      </w:r>
      <w:r w:rsidR="0007413B">
        <w:t> </w:t>
      </w:r>
      <w:r>
        <w:t xml:space="preserve">jazykovým modelem společnosti </w:t>
      </w:r>
      <w:proofErr w:type="spellStart"/>
      <w:r>
        <w:t>OpenAI</w:t>
      </w:r>
      <w:proofErr w:type="spellEnd"/>
      <w:r>
        <w:t xml:space="preserve"> a</w:t>
      </w:r>
      <w:r w:rsidR="00EC7A71">
        <w:t> </w:t>
      </w:r>
      <w:r>
        <w:t xml:space="preserve">slouží ke generování odpovědí na uživatelské dotazy. Metoda </w:t>
      </w:r>
      <w:proofErr w:type="spellStart"/>
      <w:r w:rsidRPr="00381BBE">
        <w:rPr>
          <w:i/>
        </w:rPr>
        <w:t>generateAnswer</w:t>
      </w:r>
      <w:proofErr w:type="spellEnd"/>
      <w:r>
        <w:t xml:space="preserve"> nejprve vyhledá relevantní obsah z</w:t>
      </w:r>
      <w:r w:rsidR="00287B0B">
        <w:t> </w:t>
      </w:r>
      <w:r>
        <w:t xml:space="preserve">webu knihovny pomocí funkce </w:t>
      </w:r>
      <w:proofErr w:type="spellStart"/>
      <w:r w:rsidRPr="00381BBE">
        <w:rPr>
          <w:i/>
        </w:rPr>
        <w:t>searchSimilarContent</w:t>
      </w:r>
      <w:proofErr w:type="spellEnd"/>
      <w:r>
        <w:t>. Získaný kontext je následně vložen do systémové zprávy modelu, čímž je implementován princip RAG, tedy obohacení generované odpovědi o</w:t>
      </w:r>
      <w:r w:rsidR="00005215">
        <w:t> </w:t>
      </w:r>
      <w:r>
        <w:t>externí znalostní zdroje.</w:t>
      </w:r>
    </w:p>
    <w:p w14:paraId="52BF4684" w14:textId="5230AE16" w:rsidR="006B5FF4" w:rsidRPr="006B5FF4" w:rsidRDefault="001548CA" w:rsidP="00077FA4">
      <w:r>
        <w:t>Součástí komunikace</w:t>
      </w:r>
      <w:r w:rsidR="00077FA4">
        <w:t xml:space="preserve"> s</w:t>
      </w:r>
      <w:r w:rsidR="00287B0B">
        <w:t> </w:t>
      </w:r>
      <w:r w:rsidR="00077FA4">
        <w:t xml:space="preserve">modelem </w:t>
      </w:r>
      <w:r>
        <w:t xml:space="preserve">je </w:t>
      </w:r>
      <w:r w:rsidR="00077FA4">
        <w:t xml:space="preserve">také </w:t>
      </w:r>
      <w:r>
        <w:t>definice funkcí</w:t>
      </w:r>
      <w:r w:rsidR="00077FA4">
        <w:t xml:space="preserve"> </w:t>
      </w:r>
      <w:proofErr w:type="spellStart"/>
      <w:r w:rsidR="00077FA4" w:rsidRPr="00287B0B">
        <w:rPr>
          <w:i/>
        </w:rPr>
        <w:t>recommendBooks</w:t>
      </w:r>
      <w:proofErr w:type="spellEnd"/>
      <w:r w:rsidR="00077FA4">
        <w:t xml:space="preserve"> a</w:t>
      </w:r>
      <w:r w:rsidR="00EC7A71">
        <w:t> </w:t>
      </w:r>
      <w:proofErr w:type="spellStart"/>
      <w:r w:rsidR="00077FA4" w:rsidRPr="00287B0B">
        <w:rPr>
          <w:i/>
        </w:rPr>
        <w:t>findBookByPlot</w:t>
      </w:r>
      <w:proofErr w:type="spellEnd"/>
      <w:r w:rsidR="00077FA4">
        <w:t xml:space="preserve">. Pokud model </w:t>
      </w:r>
      <w:r w:rsidR="00CA3AFB" w:rsidRPr="00CA3AFB">
        <w:t xml:space="preserve">vrátí odpověď typu </w:t>
      </w:r>
      <w:proofErr w:type="spellStart"/>
      <w:r w:rsidR="00CA3AFB" w:rsidRPr="00CA3AFB">
        <w:t>function_call</w:t>
      </w:r>
      <w:proofErr w:type="spellEnd"/>
      <w:r w:rsidR="00077FA4">
        <w:t>, dojde k</w:t>
      </w:r>
      <w:r w:rsidR="00005215">
        <w:t> </w:t>
      </w:r>
      <w:r w:rsidR="00077FA4">
        <w:t xml:space="preserve">jejich </w:t>
      </w:r>
      <w:r>
        <w:t>vyvolání a</w:t>
      </w:r>
      <w:r w:rsidR="00EC7A71">
        <w:t> </w:t>
      </w:r>
      <w:r>
        <w:t>k</w:t>
      </w:r>
      <w:r w:rsidR="00EC7A71">
        <w:t> </w:t>
      </w:r>
      <w:r>
        <w:t>následnému</w:t>
      </w:r>
      <w:r w:rsidR="00077FA4">
        <w:t xml:space="preserve"> sémantickému vyhledání knih prostřednictvím </w:t>
      </w:r>
      <w:proofErr w:type="spellStart"/>
      <w:r w:rsidR="00077FA4" w:rsidRPr="00175B17">
        <w:rPr>
          <w:i/>
        </w:rPr>
        <w:t>vectorService</w:t>
      </w:r>
      <w:proofErr w:type="spellEnd"/>
      <w:r w:rsidR="00077FA4">
        <w:t xml:space="preserve">. Výsledky jsou následně </w:t>
      </w:r>
      <w:r>
        <w:t>transformovány</w:t>
      </w:r>
      <w:r w:rsidR="00077FA4">
        <w:t xml:space="preserve"> do strukturované textové odpovědi. V</w:t>
      </w:r>
      <w:r w:rsidR="00B65E79">
        <w:t> </w:t>
      </w:r>
      <w:r w:rsidR="00077FA4">
        <w:t xml:space="preserve">případě standardní odpovědi bez volání </w:t>
      </w:r>
      <w:r>
        <w:t>funkcí</w:t>
      </w:r>
      <w:r w:rsidR="00077FA4">
        <w:t xml:space="preserve"> je vrácen </w:t>
      </w:r>
      <w:r>
        <w:t>přímý</w:t>
      </w:r>
      <w:r w:rsidR="00077FA4">
        <w:t xml:space="preserve"> výstup modelu, případně doplněný o</w:t>
      </w:r>
      <w:r w:rsidR="00B65E79">
        <w:t> </w:t>
      </w:r>
      <w:r w:rsidR="00077FA4">
        <w:t xml:space="preserve">odkazy na </w:t>
      </w:r>
      <w:r>
        <w:t>zdrojový obsah.</w:t>
      </w:r>
      <w:r w:rsidR="00077FA4">
        <w:t xml:space="preserve"> Celý proces je monitorován </w:t>
      </w:r>
      <w:r>
        <w:t>prostřednictvím</w:t>
      </w:r>
      <w:r w:rsidR="00077FA4">
        <w:t xml:space="preserve"> logovací služby, která zaznamenává průběh </w:t>
      </w:r>
      <w:r>
        <w:t xml:space="preserve">operací </w:t>
      </w:r>
      <w:r w:rsidR="00077FA4">
        <w:t>i</w:t>
      </w:r>
      <w:r w:rsidR="00B65E79">
        <w:t> </w:t>
      </w:r>
      <w:r w:rsidR="00077FA4">
        <w:t xml:space="preserve">případné </w:t>
      </w:r>
      <w:r>
        <w:t>chybové stavy.</w:t>
      </w:r>
    </w:p>
    <w:p w14:paraId="0BF63C92" w14:textId="6779B4FE" w:rsidR="00DF7721" w:rsidRDefault="009156AD" w:rsidP="009156AD">
      <w:pPr>
        <w:pStyle w:val="Nadpis3"/>
      </w:pPr>
      <w:bookmarkStart w:id="111" w:name="_Ref223861339"/>
      <w:bookmarkStart w:id="112" w:name="_Ref223861378"/>
      <w:bookmarkStart w:id="113" w:name="_Toc224065431"/>
      <w:r>
        <w:t>Zpracovávání externích dat</w:t>
      </w:r>
      <w:bookmarkEnd w:id="111"/>
      <w:bookmarkEnd w:id="112"/>
      <w:r w:rsidR="00FC42BA">
        <w:t xml:space="preserve"> </w:t>
      </w:r>
      <w:sdt>
        <w:sdtPr>
          <w:id w:val="1474557320"/>
          <w:citation/>
        </w:sdtPr>
        <w:sdtContent>
          <w:r w:rsidR="00FC42BA">
            <w:fldChar w:fldCharType="begin"/>
          </w:r>
          <w:r w:rsidR="00FC42BA">
            <w:instrText xml:space="preserve"> CITATION TAO26 \l 1029 </w:instrText>
          </w:r>
          <w:r w:rsidR="00FC42BA">
            <w:fldChar w:fldCharType="separate"/>
          </w:r>
          <w:r w:rsidR="0097503F">
            <w:rPr>
              <w:noProof/>
            </w:rPr>
            <w:t>(18)</w:t>
          </w:r>
          <w:r w:rsidR="00FC42BA">
            <w:fldChar w:fldCharType="end"/>
          </w:r>
        </w:sdtContent>
      </w:sdt>
      <w:bookmarkEnd w:id="113"/>
    </w:p>
    <w:p w14:paraId="12C35B84" w14:textId="160A5BB9" w:rsidR="001548CA" w:rsidRDefault="001548CA" w:rsidP="007D1A81">
      <w:r>
        <w:t xml:space="preserve">Služba </w:t>
      </w:r>
      <w:proofErr w:type="spellStart"/>
      <w:r w:rsidRPr="00CE7441">
        <w:rPr>
          <w:i/>
          <w:iCs/>
        </w:rPr>
        <w:t>crawlService</w:t>
      </w:r>
      <w:proofErr w:type="spellEnd"/>
      <w:r>
        <w:t xml:space="preserve"> zajišťuje automatizované procházení webových stránek knihovny a</w:t>
      </w:r>
      <w:r w:rsidR="00B65E79">
        <w:t> </w:t>
      </w:r>
      <w:r>
        <w:t xml:space="preserve">extrakci jejich strukturovaného obsahu pro další zpracování. Hlavní metoda </w:t>
      </w:r>
      <w:proofErr w:type="spellStart"/>
      <w:r w:rsidRPr="00CE7441">
        <w:rPr>
          <w:i/>
          <w:iCs/>
        </w:rPr>
        <w:t>crawlSite</w:t>
      </w:r>
      <w:proofErr w:type="spellEnd"/>
      <w:r>
        <w:t xml:space="preserve"> postupně navštěvuje jednotlivé stránky od zadané výchozí adresy, ukládá jejich obsah a</w:t>
      </w:r>
      <w:r w:rsidR="00B65E79">
        <w:t> </w:t>
      </w:r>
      <w:r>
        <w:t>identifikuje další relevantní odkazy v</w:t>
      </w:r>
      <w:r w:rsidR="00B65E79">
        <w:t> </w:t>
      </w:r>
      <w:r>
        <w:t>rámci stejné domény. Pro zvýšení efektivity je implementováno paralelní zpracování více stránek současně a</w:t>
      </w:r>
      <w:r w:rsidR="006B0BEB">
        <w:t> </w:t>
      </w:r>
      <w:r>
        <w:t>řízené časové zpoždění mezi dávkami požadavků.</w:t>
      </w:r>
    </w:p>
    <w:p w14:paraId="245B5D03" w14:textId="1FE71CCC" w:rsidR="001548CA" w:rsidRDefault="001548CA" w:rsidP="001548CA">
      <w:r>
        <w:t>Při zpracování konkrétní stránky je nejprve ověřeno, zda se jedná o</w:t>
      </w:r>
      <w:r w:rsidR="00B65E79">
        <w:t> </w:t>
      </w:r>
      <w:r>
        <w:t>relevantní HTML obsah (vyloučeny jsou binární soubory, administrátorské sekce, RSS kanály apod.). Následně je s</w:t>
      </w:r>
      <w:r w:rsidR="00B65E79">
        <w:t> </w:t>
      </w:r>
      <w:r>
        <w:t xml:space="preserve">využitím knihovny </w:t>
      </w:r>
      <w:r w:rsidRPr="0047317A">
        <w:rPr>
          <w:rFonts w:ascii="Consolas" w:hAnsi="Consolas"/>
          <w:b/>
          <w:bCs/>
          <w:i/>
          <w:iCs/>
        </w:rPr>
        <w:t>node-html-</w:t>
      </w:r>
      <w:proofErr w:type="spellStart"/>
      <w:r w:rsidRPr="0047317A">
        <w:rPr>
          <w:rFonts w:ascii="Consolas" w:hAnsi="Consolas"/>
          <w:b/>
          <w:bCs/>
          <w:i/>
          <w:iCs/>
        </w:rPr>
        <w:t>parser</w:t>
      </w:r>
      <w:proofErr w:type="spellEnd"/>
      <w:r>
        <w:t xml:space="preserve"> extrahována hlavní obsahová část </w:t>
      </w:r>
      <w:r>
        <w:lastRenderedPageBreak/>
        <w:t>stránky (preferenčně element &lt;</w:t>
      </w:r>
      <w:proofErr w:type="spellStart"/>
      <w:r>
        <w:t>main</w:t>
      </w:r>
      <w:proofErr w:type="spellEnd"/>
      <w:r>
        <w:t>&gt; nebo &lt;</w:t>
      </w:r>
      <w:proofErr w:type="spellStart"/>
      <w:r>
        <w:t>article</w:t>
      </w:r>
      <w:proofErr w:type="spellEnd"/>
      <w:r>
        <w:t>&gt;) a</w:t>
      </w:r>
      <w:r w:rsidR="00B65E79">
        <w:t> </w:t>
      </w:r>
      <w:r>
        <w:t xml:space="preserve">text je strukturován do hierarchických sekcí podle nadpisů úrovně h1–h6. Tím vzniká přehledná reprezentace obsahu vhodná pro další zpracování, například generování </w:t>
      </w:r>
      <w:proofErr w:type="spellStart"/>
      <w:r>
        <w:t>embeddingů</w:t>
      </w:r>
      <w:proofErr w:type="spellEnd"/>
      <w:r>
        <w:t>.</w:t>
      </w:r>
    </w:p>
    <w:p w14:paraId="47F4BCB0" w14:textId="0E78D728" w:rsidR="001548CA" w:rsidRDefault="001548CA" w:rsidP="001548CA">
      <w:r>
        <w:t>Implementace dále obsahuje mechanismus sledování průběhu procesu (stav, počet navštívených stránek, aktuální URL, čas zahájení a ukončení) a</w:t>
      </w:r>
      <w:r w:rsidR="00B65E79">
        <w:t> </w:t>
      </w:r>
      <w:r>
        <w:t>možnost jeho předčasného ukončení. Výsledná data jsou ukládána ve formátu JSON do výstupního souboru. Celý proces je doplněn o</w:t>
      </w:r>
      <w:r w:rsidR="00B65E79">
        <w:t> </w:t>
      </w:r>
      <w:r>
        <w:t>logování událostí a</w:t>
      </w:r>
      <w:r w:rsidR="00B65E79">
        <w:t> </w:t>
      </w:r>
      <w:r>
        <w:t>chybových stavů, což přispívá k</w:t>
      </w:r>
      <w:r w:rsidR="00B65E79">
        <w:t> </w:t>
      </w:r>
      <w:r>
        <w:t>jeho robustnosti a</w:t>
      </w:r>
      <w:r w:rsidR="00B65E79">
        <w:t> </w:t>
      </w:r>
      <w:r>
        <w:t>kontrolovatelnosti.</w:t>
      </w:r>
    </w:p>
    <w:p w14:paraId="7497B878" w14:textId="2F963536" w:rsidR="00AD59B2" w:rsidRDefault="001548CA" w:rsidP="001548CA">
      <w:r>
        <w:t>Z</w:t>
      </w:r>
      <w:r w:rsidR="00B65E79">
        <w:t> </w:t>
      </w:r>
      <w:r>
        <w:t>hlediska efektivity však toto řešení představuje určitou režii zpracování (</w:t>
      </w:r>
      <w:proofErr w:type="spellStart"/>
      <w:r>
        <w:t>resource</w:t>
      </w:r>
      <w:proofErr w:type="spellEnd"/>
      <w:r>
        <w:t xml:space="preserve"> </w:t>
      </w:r>
      <w:proofErr w:type="spellStart"/>
      <w:r>
        <w:t>overhead</w:t>
      </w:r>
      <w:proofErr w:type="spellEnd"/>
      <w:r>
        <w:t>) a</w:t>
      </w:r>
      <w:r w:rsidR="00B65E79">
        <w:t> </w:t>
      </w:r>
      <w:r>
        <w:t xml:space="preserve">potenciální riziko zahrnutí nerelevantního či redundantního obsahu, což může negativně ovlivnit kvalitu generovaných odpovědí. </w:t>
      </w:r>
    </w:p>
    <w:p w14:paraId="3DF927C6" w14:textId="737ACF6D" w:rsidR="001548CA" w:rsidRDefault="001548CA" w:rsidP="001548CA">
      <w:r>
        <w:t>Alternativní přístup</w:t>
      </w:r>
      <w:r w:rsidR="00F53830">
        <w:t xml:space="preserve"> </w:t>
      </w:r>
      <w:r>
        <w:t>spočívá ve vytvoření specializovaného modelu pro klasifikaci obsahu webu na stěžejní a</w:t>
      </w:r>
      <w:r w:rsidR="001F0702">
        <w:t> </w:t>
      </w:r>
      <w:r>
        <w:t>méně relevantní informace. Takto filtrovaný obsah by následně sloužil jako kvalitnější a</w:t>
      </w:r>
      <w:r w:rsidR="001F0702">
        <w:t> </w:t>
      </w:r>
      <w:r>
        <w:t xml:space="preserve">přesněji vymezený kontext pro chatbot, namísto plošného </w:t>
      </w:r>
      <w:r w:rsidR="00AD1535">
        <w:t>procházení</w:t>
      </w:r>
      <w:r>
        <w:t xml:space="preserve"> celé domény.</w:t>
      </w:r>
    </w:p>
    <w:p w14:paraId="5787437E" w14:textId="03D1DFDA" w:rsidR="00EA65CA" w:rsidRDefault="001548CA" w:rsidP="001548CA">
      <w:r>
        <w:t>Tento přístup by mohl vést ke snížení výpočetní náročnosti i</w:t>
      </w:r>
      <w:r w:rsidR="001F0702">
        <w:t> </w:t>
      </w:r>
      <w:r>
        <w:t>ke zvýšení přesnosti odpovědí, avšak za cenu vyšší implementační komplexity a</w:t>
      </w:r>
      <w:r w:rsidR="007822E7">
        <w:t> </w:t>
      </w:r>
      <w:r>
        <w:t>potřeby trénování či ladění specializovaného klasifikačního modelu.</w:t>
      </w:r>
    </w:p>
    <w:p w14:paraId="6ED126C7" w14:textId="77777777" w:rsidR="00C13D65" w:rsidRPr="00D54EE6" w:rsidRDefault="00C13D65" w:rsidP="001548CA"/>
    <w:p w14:paraId="1D98E2F6" w14:textId="114E420C" w:rsidR="004B4D83" w:rsidRPr="004B4D83" w:rsidRDefault="008F6B2D" w:rsidP="004B4D83">
      <w:pPr>
        <w:pStyle w:val="Nadpis1"/>
      </w:pPr>
      <w:bookmarkStart w:id="114" w:name="_Toc224065432"/>
      <w:r>
        <w:lastRenderedPageBreak/>
        <w:t>N</w:t>
      </w:r>
      <w:commentRangeStart w:id="115"/>
      <w:r w:rsidR="008E53B9">
        <w:t>asazení</w:t>
      </w:r>
      <w:commentRangeEnd w:id="115"/>
      <w:r w:rsidR="00000568" w:rsidRPr="004B4D83">
        <w:rPr>
          <w:rStyle w:val="Odkaznakoment"/>
          <w:sz w:val="40"/>
          <w:szCs w:val="32"/>
        </w:rPr>
        <w:commentReference w:id="115"/>
      </w:r>
      <w:bookmarkEnd w:id="114"/>
    </w:p>
    <w:p w14:paraId="0937A18D" w14:textId="1F94A116" w:rsidR="00566029" w:rsidRDefault="00BA16D6" w:rsidP="00D06100">
      <w:r w:rsidRPr="00BA16D6">
        <w:t xml:space="preserve">Cílem této kapitoly je popsat způsob, jakým byla aplikace nasazena do </w:t>
      </w:r>
      <w:r w:rsidR="00562219" w:rsidRPr="00562219">
        <w:t>produkčního</w:t>
      </w:r>
      <w:r w:rsidRPr="00BA16D6">
        <w:t xml:space="preserve"> prostředí tak</w:t>
      </w:r>
      <w:r w:rsidR="00562219" w:rsidRPr="00562219">
        <w:t>,</w:t>
      </w:r>
      <w:r w:rsidRPr="00BA16D6">
        <w:t xml:space="preserve"> aby byla dlouhodobě dostupná, stabilní a</w:t>
      </w:r>
      <w:r w:rsidR="007822E7">
        <w:t> </w:t>
      </w:r>
      <w:r w:rsidRPr="00BA16D6">
        <w:t xml:space="preserve">zároveň </w:t>
      </w:r>
      <w:r w:rsidR="00562219" w:rsidRPr="00562219">
        <w:t>snadno</w:t>
      </w:r>
      <w:r w:rsidRPr="00BA16D6">
        <w:t xml:space="preserve"> </w:t>
      </w:r>
      <w:proofErr w:type="spellStart"/>
      <w:r w:rsidRPr="00BA16D6">
        <w:t>aktualizovatelná</w:t>
      </w:r>
      <w:proofErr w:type="spellEnd"/>
      <w:r w:rsidRPr="00BA16D6">
        <w:t>. Nasazení muselo řešit nejen samotnou aplikaci</w:t>
      </w:r>
      <w:r w:rsidR="00562219" w:rsidRPr="00562219">
        <w:t xml:space="preserve"> vytvořenou pomocí frameworku Next.js</w:t>
      </w:r>
      <w:r w:rsidRPr="00BA16D6">
        <w:t>, ale také databázovou vrstvu, vektorovou databázi a</w:t>
      </w:r>
      <w:r w:rsidR="007822E7">
        <w:t> </w:t>
      </w:r>
      <w:r w:rsidRPr="00BA16D6">
        <w:t xml:space="preserve">reverzní </w:t>
      </w:r>
      <w:proofErr w:type="spellStart"/>
      <w:r w:rsidRPr="00BA16D6">
        <w:t>proxy</w:t>
      </w:r>
      <w:proofErr w:type="spellEnd"/>
      <w:r w:rsidR="00562219" w:rsidRPr="00562219">
        <w:t xml:space="preserve"> server</w:t>
      </w:r>
      <w:r w:rsidRPr="00BA16D6">
        <w:t>.</w:t>
      </w:r>
    </w:p>
    <w:p w14:paraId="073F6039" w14:textId="2611AE43" w:rsidR="008E53B9" w:rsidRDefault="008E53B9" w:rsidP="008E53B9">
      <w:pPr>
        <w:pStyle w:val="Nadpis2"/>
      </w:pPr>
      <w:bookmarkStart w:id="116" w:name="_Ref223862060"/>
      <w:bookmarkStart w:id="117" w:name="_Toc224065433"/>
      <w:r>
        <w:t>VPS</w:t>
      </w:r>
      <w:bookmarkEnd w:id="116"/>
      <w:bookmarkEnd w:id="117"/>
    </w:p>
    <w:p w14:paraId="3472F374" w14:textId="3273DDC5" w:rsidR="00B00B46" w:rsidRDefault="00B00B46" w:rsidP="00DA6AA5">
      <w:r w:rsidRPr="00B00B46">
        <w:t>V</w:t>
      </w:r>
      <w:r w:rsidR="00F24C4C">
        <w:t> </w:t>
      </w:r>
      <w:r w:rsidRPr="00B00B46">
        <w:t>průběhu vývoje bylo nutné vytvořit prostředí, ve kterém bylo možné průběžně testovat nové verze aplikace. Zároveň toto prostředí umožňovalo jednodušší získávání zpětné vazby od uživatelů. Namísto osobních konzultací bylo možné zpřístupnit běžící instanci aplikace prostřednictvím IP adresy serveru, což umožnilo testerům samostatně procházet jednotlivé funkce aplikace na vlastním zařízení.</w:t>
      </w:r>
    </w:p>
    <w:p w14:paraId="030D1932" w14:textId="4867C408" w:rsidR="000B0D85" w:rsidRDefault="000B0D85" w:rsidP="00DA6AA5">
      <w:r w:rsidRPr="000B0D85">
        <w:t xml:space="preserve">Původně bylo zvažováno nasazení pomocí </w:t>
      </w:r>
      <w:commentRangeStart w:id="118"/>
      <w:proofErr w:type="spellStart"/>
      <w:r w:rsidRPr="00D136AE">
        <w:rPr>
          <w:b/>
          <w:bCs/>
        </w:rPr>
        <w:t>managed</w:t>
      </w:r>
      <w:commentRangeEnd w:id="118"/>
      <w:proofErr w:type="spellEnd"/>
      <w:r w:rsidR="00A72B3B" w:rsidRPr="00D136AE">
        <w:rPr>
          <w:rStyle w:val="Odkaznakoment"/>
          <w:b/>
          <w:bCs/>
          <w:sz w:val="24"/>
          <w:szCs w:val="22"/>
        </w:rPr>
        <w:commentReference w:id="118"/>
      </w:r>
      <w:r w:rsidRPr="00D136AE">
        <w:rPr>
          <w:b/>
          <w:bCs/>
        </w:rPr>
        <w:t xml:space="preserve"> hostingových služeb</w:t>
      </w:r>
      <w:r w:rsidRPr="000B0D85">
        <w:t xml:space="preserve"> (např. </w:t>
      </w:r>
      <w:proofErr w:type="spellStart"/>
      <w:r w:rsidRPr="000B0D85">
        <w:t>Vercel</w:t>
      </w:r>
      <w:proofErr w:type="spellEnd"/>
      <w:r w:rsidR="00F53C13">
        <w:rPr>
          <w:rStyle w:val="Znakapoznpodarou"/>
        </w:rPr>
        <w:footnoteReference w:id="1"/>
      </w:r>
      <w:r w:rsidRPr="000B0D85">
        <w:t>)</w:t>
      </w:r>
      <w:r w:rsidR="00372EE0">
        <w:t xml:space="preserve"> nebo interního školního serveru pluto.pslib.cz</w:t>
      </w:r>
      <w:r w:rsidRPr="000B0D85">
        <w:t>. Tato varianta však neumožňovala provoz vlastních databázových instancí ani vektorové databáze v</w:t>
      </w:r>
      <w:r w:rsidR="00F24C4C">
        <w:t> </w:t>
      </w:r>
      <w:r w:rsidRPr="000B0D85">
        <w:t>požadované konfiguraci. Z</w:t>
      </w:r>
      <w:r w:rsidR="00F24C4C">
        <w:t> </w:t>
      </w:r>
      <w:r w:rsidRPr="000B0D85">
        <w:t>tohoto důvodu bylo zvoleno řešení formou pronájmu virtuálního privátního serveru (VPS), které poskytuje plnou kontrolu nad operačním systémem a</w:t>
      </w:r>
      <w:r w:rsidR="00F24C4C">
        <w:t> </w:t>
      </w:r>
      <w:r w:rsidRPr="000B0D85">
        <w:t>síťovou konfigurací.</w:t>
      </w:r>
    </w:p>
    <w:p w14:paraId="3291FF10" w14:textId="6B017056" w:rsidR="007B7F3A" w:rsidRDefault="007B7F3A" w:rsidP="007B7F3A">
      <w:pPr>
        <w:pStyle w:val="Nadpis3"/>
      </w:pPr>
      <w:bookmarkStart w:id="119" w:name="_Toc224065434"/>
      <w:proofErr w:type="spellStart"/>
      <w:r>
        <w:t>Dockerfile</w:t>
      </w:r>
      <w:proofErr w:type="spellEnd"/>
      <w:r>
        <w:t xml:space="preserve"> a </w:t>
      </w:r>
      <w:proofErr w:type="spellStart"/>
      <w:r w:rsidR="000C7450">
        <w:t>Docker</w:t>
      </w:r>
      <w:proofErr w:type="spellEnd"/>
      <w:r w:rsidR="000C7450">
        <w:t xml:space="preserve"> </w:t>
      </w:r>
      <w:proofErr w:type="spellStart"/>
      <w:r w:rsidR="000C7450">
        <w:t>Compose</w:t>
      </w:r>
      <w:bookmarkEnd w:id="119"/>
      <w:proofErr w:type="spellEnd"/>
    </w:p>
    <w:p w14:paraId="123CB61A" w14:textId="2C1AB557" w:rsidR="00267F08" w:rsidRDefault="00267F08" w:rsidP="00DA6AA5">
      <w:r>
        <w:t>Pro zajištění konzistentního běhu aplikace napříč vývojovým a</w:t>
      </w:r>
      <w:r w:rsidR="00F24C4C">
        <w:t> </w:t>
      </w:r>
      <w:r>
        <w:t xml:space="preserve">produkčním prostředím byla celá infrastruktura postavena na technologii </w:t>
      </w:r>
      <w:proofErr w:type="spellStart"/>
      <w:r>
        <w:t>Docker</w:t>
      </w:r>
      <w:proofErr w:type="spellEnd"/>
      <w:r>
        <w:t>. Kontejnerizace umožnila oddělit jednotlivé části aplikace, zjednodušit nasazení a</w:t>
      </w:r>
      <w:r w:rsidR="00F24C4C">
        <w:t> </w:t>
      </w:r>
      <w:r>
        <w:t>minimalizovat problémy způsobené rozdíly v</w:t>
      </w:r>
      <w:r w:rsidR="00F24C4C">
        <w:t> </w:t>
      </w:r>
      <w:r>
        <w:t>konfiguraci prostředí.</w:t>
      </w:r>
    </w:p>
    <w:p w14:paraId="542C8BC8" w14:textId="37D09499" w:rsidR="00267F08" w:rsidRDefault="00267F08" w:rsidP="00DA6AA5">
      <w:pPr>
        <w:pStyle w:val="Nadpis4"/>
      </w:pPr>
      <w:proofErr w:type="spellStart"/>
      <w:r>
        <w:t>Dockerfile</w:t>
      </w:r>
      <w:proofErr w:type="spellEnd"/>
    </w:p>
    <w:p w14:paraId="5A0FC099" w14:textId="2BA43100" w:rsidR="007B7F3A" w:rsidRDefault="00245DE6" w:rsidP="00267F08">
      <w:r w:rsidRPr="00245DE6">
        <w:t xml:space="preserve">Pro optimalizaci výsledné velikosti obrazu byl použit </w:t>
      </w:r>
      <w:proofErr w:type="spellStart"/>
      <w:r w:rsidRPr="00245DE6">
        <w:t>multi-stage</w:t>
      </w:r>
      <w:proofErr w:type="spellEnd"/>
      <w:r w:rsidRPr="00245DE6">
        <w:t xml:space="preserve"> build</w:t>
      </w:r>
      <w:r w:rsidR="00C15C27">
        <w:rPr>
          <w:rStyle w:val="Znakapoznpodarou"/>
        </w:rPr>
        <w:footnoteReference w:id="2"/>
      </w:r>
      <w:r w:rsidRPr="00245DE6">
        <w:t xml:space="preserve">. </w:t>
      </w:r>
      <w:r w:rsidR="00267F08">
        <w:t xml:space="preserve">První fáze </w:t>
      </w:r>
      <w:r w:rsidRPr="00245DE6">
        <w:t>slouží k</w:t>
      </w:r>
      <w:r w:rsidR="00F24C4C">
        <w:t> </w:t>
      </w:r>
      <w:r w:rsidR="00267F08">
        <w:t>instalaci závislostí</w:t>
      </w:r>
      <w:r w:rsidRPr="00245DE6">
        <w:t>, druhá k</w:t>
      </w:r>
      <w:r w:rsidR="00F24C4C">
        <w:t> </w:t>
      </w:r>
      <w:r w:rsidRPr="00245DE6">
        <w:t xml:space="preserve">sestavení </w:t>
      </w:r>
      <w:r w:rsidR="00267F08">
        <w:t>aplikace</w:t>
      </w:r>
      <w:r w:rsidRPr="00245DE6">
        <w:t xml:space="preserve"> a</w:t>
      </w:r>
      <w:r w:rsidR="00F24C4C">
        <w:t> </w:t>
      </w:r>
      <w:r w:rsidRPr="00245DE6">
        <w:t>třetí</w:t>
      </w:r>
      <w:r w:rsidR="00267F08">
        <w:t xml:space="preserve"> představuje </w:t>
      </w:r>
      <w:r w:rsidRPr="00245DE6">
        <w:t xml:space="preserve">minimalizované </w:t>
      </w:r>
      <w:r w:rsidR="00267F08">
        <w:t xml:space="preserve">produkční </w:t>
      </w:r>
      <w:r w:rsidRPr="00245DE6">
        <w:t>prostředí</w:t>
      </w:r>
      <w:r w:rsidR="00267F08">
        <w:t>.</w:t>
      </w:r>
    </w:p>
    <w:p w14:paraId="41B5AC32" w14:textId="3151D496" w:rsidR="00DA6AA5" w:rsidRDefault="000C7450" w:rsidP="00DA6AA5">
      <w:pPr>
        <w:pStyle w:val="Nadpis4"/>
      </w:pPr>
      <w:proofErr w:type="spellStart"/>
      <w:r>
        <w:t>Docker</w:t>
      </w:r>
      <w:proofErr w:type="spellEnd"/>
      <w:r>
        <w:t xml:space="preserve"> </w:t>
      </w:r>
      <w:proofErr w:type="spellStart"/>
      <w:r>
        <w:t>Compose</w:t>
      </w:r>
      <w:proofErr w:type="spellEnd"/>
      <w:r w:rsidR="00DA6AA5">
        <w:t xml:space="preserve"> (produkční konfigurace)</w:t>
      </w:r>
    </w:p>
    <w:p w14:paraId="03A50A95" w14:textId="5F11BB36" w:rsidR="00DA6AA5" w:rsidRDefault="00DA6AA5" w:rsidP="00DA6AA5">
      <w:r>
        <w:t xml:space="preserve">Pro orchestraci jednotlivých služeb byl použit nástroj </w:t>
      </w:r>
      <w:proofErr w:type="spellStart"/>
      <w:r w:rsidR="000C7450">
        <w:t>Docker</w:t>
      </w:r>
      <w:proofErr w:type="spellEnd"/>
      <w:r w:rsidR="000C7450">
        <w:t xml:space="preserve"> </w:t>
      </w:r>
      <w:proofErr w:type="spellStart"/>
      <w:r w:rsidR="000C7450">
        <w:t>Compose</w:t>
      </w:r>
      <w:proofErr w:type="spellEnd"/>
      <w:r>
        <w:t>. Ten umožňuje spustit více kontejnerů současně a</w:t>
      </w:r>
      <w:r w:rsidR="00F24C4C">
        <w:t> </w:t>
      </w:r>
      <w:r>
        <w:t>definovat mezi nimi vazby.</w:t>
      </w:r>
    </w:p>
    <w:p w14:paraId="51ED52DD" w14:textId="599579E7" w:rsidR="00DA6AA5" w:rsidRDefault="00DA6AA5" w:rsidP="00DA6AA5">
      <w:r>
        <w:lastRenderedPageBreak/>
        <w:t>Celá aplikace se skládá z následujících služeb:</w:t>
      </w:r>
    </w:p>
    <w:p w14:paraId="05378E82" w14:textId="50E79E3E" w:rsidR="00DA6AA5" w:rsidRDefault="00DA6AA5" w:rsidP="00572EC9">
      <w:pPr>
        <w:pStyle w:val="Odstavecseseznamem"/>
        <w:numPr>
          <w:ilvl w:val="0"/>
          <w:numId w:val="31"/>
        </w:numPr>
      </w:pPr>
      <w:proofErr w:type="spellStart"/>
      <w:r>
        <w:t>app</w:t>
      </w:r>
      <w:proofErr w:type="spellEnd"/>
      <w:r>
        <w:t xml:space="preserve"> – hlavní Next.js aplikace, která komunikuje s</w:t>
      </w:r>
      <w:r w:rsidR="00F24C4C">
        <w:t> </w:t>
      </w:r>
      <w:r>
        <w:t xml:space="preserve">databází </w:t>
      </w:r>
      <w:proofErr w:type="spellStart"/>
      <w:r>
        <w:t>PostgreSQL</w:t>
      </w:r>
      <w:proofErr w:type="spellEnd"/>
      <w:r>
        <w:t xml:space="preserve"> a</w:t>
      </w:r>
      <w:r w:rsidR="00332C38">
        <w:t> </w:t>
      </w:r>
      <w:r>
        <w:t xml:space="preserve">vektorovou databází </w:t>
      </w:r>
      <w:proofErr w:type="spellStart"/>
      <w:r>
        <w:t>ChromaDB</w:t>
      </w:r>
      <w:proofErr w:type="spellEnd"/>
    </w:p>
    <w:p w14:paraId="494F5403" w14:textId="417CEF9F" w:rsidR="00DA6AA5" w:rsidRDefault="00DA6AA5" w:rsidP="00572EC9">
      <w:pPr>
        <w:pStyle w:val="Odstavecseseznamem"/>
        <w:numPr>
          <w:ilvl w:val="0"/>
          <w:numId w:val="31"/>
        </w:numPr>
      </w:pPr>
      <w:proofErr w:type="spellStart"/>
      <w:r>
        <w:t>db</w:t>
      </w:r>
      <w:proofErr w:type="spellEnd"/>
      <w:r>
        <w:t xml:space="preserve"> – </w:t>
      </w:r>
      <w:proofErr w:type="spellStart"/>
      <w:r>
        <w:t>PostgreSQL</w:t>
      </w:r>
      <w:proofErr w:type="spellEnd"/>
      <w:r>
        <w:t xml:space="preserve"> databáze sloužící pro ukládání aplikačních dat</w:t>
      </w:r>
    </w:p>
    <w:p w14:paraId="36D8F245" w14:textId="432204C0" w:rsidR="00DA6AA5" w:rsidRDefault="00DA6AA5" w:rsidP="00572EC9">
      <w:pPr>
        <w:pStyle w:val="Odstavecseseznamem"/>
        <w:numPr>
          <w:ilvl w:val="0"/>
          <w:numId w:val="31"/>
        </w:numPr>
      </w:pPr>
      <w:proofErr w:type="spellStart"/>
      <w:r>
        <w:t>chromadb</w:t>
      </w:r>
      <w:proofErr w:type="spellEnd"/>
      <w:r>
        <w:t xml:space="preserve"> – vektorová databáze pro ukládání </w:t>
      </w:r>
      <w:proofErr w:type="spellStart"/>
      <w:r>
        <w:t>embeddingů</w:t>
      </w:r>
      <w:proofErr w:type="spellEnd"/>
      <w:r>
        <w:t xml:space="preserve"> knih</w:t>
      </w:r>
    </w:p>
    <w:p w14:paraId="29E1E8CE" w14:textId="118B211E" w:rsidR="00DA6AA5" w:rsidRDefault="00DA6AA5" w:rsidP="00572EC9">
      <w:pPr>
        <w:pStyle w:val="Odstavecseseznamem"/>
        <w:numPr>
          <w:ilvl w:val="0"/>
          <w:numId w:val="31"/>
        </w:numPr>
      </w:pPr>
      <w:proofErr w:type="spellStart"/>
      <w:r>
        <w:t>nginx</w:t>
      </w:r>
      <w:proofErr w:type="spellEnd"/>
      <w:r>
        <w:t xml:space="preserve"> – reverzní </w:t>
      </w:r>
      <w:proofErr w:type="spellStart"/>
      <w:r>
        <w:t>proxy</w:t>
      </w:r>
      <w:proofErr w:type="spellEnd"/>
      <w:r>
        <w:t xml:space="preserve"> server, který zajišťuje přístup k</w:t>
      </w:r>
      <w:r w:rsidR="00F24C4C">
        <w:t> </w:t>
      </w:r>
      <w:r>
        <w:t xml:space="preserve">aplikaci </w:t>
      </w:r>
      <w:r w:rsidR="00F24C4C">
        <w:t> </w:t>
      </w:r>
      <w:r>
        <w:t xml:space="preserve"> veřejné sítě</w:t>
      </w:r>
    </w:p>
    <w:p w14:paraId="35D26EA1" w14:textId="18D39966" w:rsidR="00DA6AA5" w:rsidRDefault="00DA6AA5" w:rsidP="00DA6AA5">
      <w:r>
        <w:t xml:space="preserve">Služba </w:t>
      </w:r>
      <w:proofErr w:type="spellStart"/>
      <w:r>
        <w:t>app</w:t>
      </w:r>
      <w:proofErr w:type="spellEnd"/>
      <w:r>
        <w:t xml:space="preserve"> je závislá na dostupnosti databáze a</w:t>
      </w:r>
      <w:r w:rsidR="00F24C4C">
        <w:t> </w:t>
      </w:r>
      <w:proofErr w:type="spellStart"/>
      <w:r>
        <w:t>ChromaDB</w:t>
      </w:r>
      <w:proofErr w:type="spellEnd"/>
      <w:r>
        <w:t xml:space="preserve">, což je řešeno pomocí </w:t>
      </w:r>
      <w:proofErr w:type="spellStart"/>
      <w:r>
        <w:t>healthchecků</w:t>
      </w:r>
      <w:proofErr w:type="spellEnd"/>
      <w:r>
        <w:t>. Tím je zajištěno, že aplikace se spustí až ve chvíli, kdy jsou všechny závislé služby připravené.</w:t>
      </w:r>
    </w:p>
    <w:p w14:paraId="23C7DB8D" w14:textId="09CC3FDF" w:rsidR="00DA6AA5" w:rsidRDefault="00DA6AA5" w:rsidP="00DA6AA5">
      <w:proofErr w:type="spellStart"/>
      <w:r>
        <w:t>PostgreSQL</w:t>
      </w:r>
      <w:proofErr w:type="spellEnd"/>
      <w:r>
        <w:t xml:space="preserve"> i</w:t>
      </w:r>
      <w:r w:rsidR="00F24C4C">
        <w:t> </w:t>
      </w:r>
      <w:proofErr w:type="spellStart"/>
      <w:r>
        <w:t>ChromaDB</w:t>
      </w:r>
      <w:proofErr w:type="spellEnd"/>
      <w:r>
        <w:t xml:space="preserve"> využívají persistentní </w:t>
      </w:r>
      <w:proofErr w:type="spellStart"/>
      <w:r>
        <w:t>volumes</w:t>
      </w:r>
      <w:proofErr w:type="spellEnd"/>
      <w:r>
        <w:t xml:space="preserve">, aby nedocházelo ke ztrátě dat při restartu kontejnerů. </w:t>
      </w:r>
      <w:proofErr w:type="spellStart"/>
      <w:r>
        <w:t>Nginx</w:t>
      </w:r>
      <w:proofErr w:type="spellEnd"/>
      <w:r>
        <w:t xml:space="preserve"> je využit jako vstupní bod do aplikace a</w:t>
      </w:r>
      <w:r w:rsidR="00F24C4C">
        <w:t> </w:t>
      </w:r>
      <w:r>
        <w:t xml:space="preserve">přesměrovává HTTP provoz na Next.js server běžící uvnitř </w:t>
      </w:r>
      <w:proofErr w:type="spellStart"/>
      <w:r>
        <w:t>Docker</w:t>
      </w:r>
      <w:proofErr w:type="spellEnd"/>
      <w:r>
        <w:t xml:space="preserve"> sítě.</w:t>
      </w:r>
    </w:p>
    <w:p w14:paraId="18D99358" w14:textId="4E0FE2C8" w:rsidR="00F44E32" w:rsidRDefault="00F44E32" w:rsidP="00DA6AA5">
      <w:r w:rsidRPr="00F44E32">
        <w:t>Architektura je navržena jako izolovaná kontejnerová síť, ve které jsou jednotlivé služby dostupné pouze v</w:t>
      </w:r>
      <w:r w:rsidR="00F24C4C">
        <w:t> </w:t>
      </w:r>
      <w:r w:rsidRPr="00F44E32">
        <w:t xml:space="preserve">rámci interní </w:t>
      </w:r>
      <w:proofErr w:type="spellStart"/>
      <w:r w:rsidRPr="00F44E32">
        <w:t>Docker</w:t>
      </w:r>
      <w:proofErr w:type="spellEnd"/>
      <w:r w:rsidRPr="00F44E32">
        <w:t xml:space="preserve"> sítě, zatímco veřejný přístup je směrován výhradně přes reverzní </w:t>
      </w:r>
      <w:proofErr w:type="spellStart"/>
      <w:r w:rsidRPr="00F44E32">
        <w:t>proxy</w:t>
      </w:r>
      <w:proofErr w:type="spellEnd"/>
      <w:r w:rsidRPr="00F44E32">
        <w:t xml:space="preserve"> server </w:t>
      </w:r>
      <w:proofErr w:type="spellStart"/>
      <w:r w:rsidRPr="00F44E32">
        <w:t>Nginx</w:t>
      </w:r>
      <w:proofErr w:type="spellEnd"/>
      <w:r w:rsidRPr="00F44E32">
        <w:t>.</w:t>
      </w:r>
    </w:p>
    <w:p w14:paraId="61676201" w14:textId="7A17F42E" w:rsidR="007B7F3A" w:rsidRPr="007B7F3A" w:rsidRDefault="00DA6AA5" w:rsidP="00DA6AA5">
      <w:r>
        <w:t xml:space="preserve">Použití </w:t>
      </w:r>
      <w:proofErr w:type="spellStart"/>
      <w:r>
        <w:t>Docker</w:t>
      </w:r>
      <w:proofErr w:type="spellEnd"/>
      <w:r>
        <w:t xml:space="preserve"> </w:t>
      </w:r>
      <w:proofErr w:type="spellStart"/>
      <w:r>
        <w:t>Compose</w:t>
      </w:r>
      <w:proofErr w:type="spellEnd"/>
      <w:r>
        <w:t xml:space="preserve"> výrazně zjednodušilo správu celého nasazení, umožnilo rychlé restartování služeb a</w:t>
      </w:r>
      <w:r w:rsidR="00F24C4C">
        <w:t> </w:t>
      </w:r>
      <w:r>
        <w:t>zajistilo opakovatelnost prostředí.</w:t>
      </w:r>
    </w:p>
    <w:p w14:paraId="04F43B1E" w14:textId="17939D9B" w:rsidR="00566029" w:rsidRDefault="008E53B9" w:rsidP="00566029">
      <w:pPr>
        <w:pStyle w:val="Nadpis3"/>
      </w:pPr>
      <w:bookmarkStart w:id="120" w:name="_Toc224065435"/>
      <w:r>
        <w:t xml:space="preserve">CI/CD </w:t>
      </w:r>
      <w:proofErr w:type="spellStart"/>
      <w:r>
        <w:t>pipelines</w:t>
      </w:r>
      <w:bookmarkEnd w:id="120"/>
      <w:proofErr w:type="spellEnd"/>
    </w:p>
    <w:p w14:paraId="798D8D87" w14:textId="35223C33" w:rsidR="001345EF" w:rsidRDefault="001345EF" w:rsidP="001345EF">
      <w:r>
        <w:t>Pro zjednodušení a</w:t>
      </w:r>
      <w:r w:rsidR="00F24C4C">
        <w:t> </w:t>
      </w:r>
      <w:r>
        <w:t xml:space="preserve">automatizaci nasazování byly vytvořeny CI/CD </w:t>
      </w:r>
      <w:proofErr w:type="spellStart"/>
      <w:r>
        <w:t>pipelines</w:t>
      </w:r>
      <w:proofErr w:type="spellEnd"/>
      <w:r>
        <w:t xml:space="preserve"> pomocí služby GitHub </w:t>
      </w:r>
      <w:proofErr w:type="spellStart"/>
      <w:r>
        <w:t>Actions</w:t>
      </w:r>
      <w:proofErr w:type="spellEnd"/>
      <w:r>
        <w:t xml:space="preserve">. Tyto </w:t>
      </w:r>
      <w:proofErr w:type="spellStart"/>
      <w:r>
        <w:t>pipelines</w:t>
      </w:r>
      <w:proofErr w:type="spellEnd"/>
      <w:r>
        <w:t xml:space="preserve"> se spouští automaticky při každém </w:t>
      </w:r>
      <w:proofErr w:type="spellStart"/>
      <w:r w:rsidR="00B32BF4">
        <w:t>git</w:t>
      </w:r>
      <w:proofErr w:type="spellEnd"/>
      <w:r w:rsidR="00B32BF4">
        <w:t xml:space="preserve"> </w:t>
      </w:r>
      <w:proofErr w:type="spellStart"/>
      <w:r>
        <w:t>push</w:t>
      </w:r>
      <w:proofErr w:type="spellEnd"/>
      <w:r>
        <w:t xml:space="preserve"> do hlavní větve </w:t>
      </w:r>
      <w:proofErr w:type="spellStart"/>
      <w:r>
        <w:t>repozitáře</w:t>
      </w:r>
      <w:proofErr w:type="spellEnd"/>
      <w:r>
        <w:t xml:space="preserve"> a</w:t>
      </w:r>
      <w:r w:rsidR="00F24C4C">
        <w:t> </w:t>
      </w:r>
      <w:r>
        <w:t>zajišťují kompletní proces od ověření funkčnosti kódu až po jeho nasazení na produkční server. Díky tomu je minimalizováno riziko chyb způsobených manuálním nasazováním a</w:t>
      </w:r>
      <w:r w:rsidR="00F24C4C">
        <w:t> </w:t>
      </w:r>
      <w:r>
        <w:t>zároveň je výrazně zrychlen celý vývojový cyklus.</w:t>
      </w:r>
    </w:p>
    <w:p w14:paraId="63EDA479" w14:textId="3F11ADF3" w:rsidR="001345EF" w:rsidRDefault="001345EF" w:rsidP="001345EF">
      <w:proofErr w:type="spellStart"/>
      <w:r>
        <w:t>Pipeline</w:t>
      </w:r>
      <w:proofErr w:type="spellEnd"/>
      <w:r>
        <w:t xml:space="preserve"> je rozdělena do dvou hlavních částí – testovací a</w:t>
      </w:r>
      <w:r w:rsidR="00F24C4C">
        <w:t> </w:t>
      </w:r>
      <w:r>
        <w:t>nasazovací.</w:t>
      </w:r>
    </w:p>
    <w:p w14:paraId="3801D42D" w14:textId="21FCCF9D" w:rsidR="001345EF" w:rsidRDefault="001345EF" w:rsidP="001345EF">
      <w:pPr>
        <w:pStyle w:val="Nadpis4"/>
      </w:pPr>
      <w:r>
        <w:t>Testovací fáze</w:t>
      </w:r>
    </w:p>
    <w:p w14:paraId="66BD83E6" w14:textId="7218C904" w:rsidR="001345EF" w:rsidRDefault="001345EF" w:rsidP="001345EF">
      <w:r>
        <w:t xml:space="preserve">První fáze </w:t>
      </w:r>
      <w:proofErr w:type="spellStart"/>
      <w:r>
        <w:t>pipeline</w:t>
      </w:r>
      <w:proofErr w:type="spellEnd"/>
      <w:r>
        <w:t xml:space="preserve"> slouží k ověření, </w:t>
      </w:r>
      <w:r w:rsidR="00034E71">
        <w:t>zda</w:t>
      </w:r>
      <w:r>
        <w:t xml:space="preserve"> aplikace je ve funkčním stavu a</w:t>
      </w:r>
      <w:r w:rsidR="00F24C4C">
        <w:t> </w:t>
      </w:r>
      <w:r>
        <w:t xml:space="preserve">nově přidané změny nerozbíjejí existující funkcionalitu. Tato část běží na izolovaném prostředí typu </w:t>
      </w:r>
      <w:proofErr w:type="spellStart"/>
      <w:r>
        <w:t>ubuntu-latest</w:t>
      </w:r>
      <w:proofErr w:type="spellEnd"/>
      <w:r>
        <w:t>.</w:t>
      </w:r>
    </w:p>
    <w:p w14:paraId="26EEB5E7" w14:textId="61884E1D" w:rsidR="001345EF" w:rsidRDefault="001345EF" w:rsidP="001345EF">
      <w:r>
        <w:t>V rámci této fáze dojde k:</w:t>
      </w:r>
    </w:p>
    <w:p w14:paraId="5E1F67A8" w14:textId="48465737" w:rsidR="001345EF" w:rsidRDefault="001345EF" w:rsidP="00572EC9">
      <w:pPr>
        <w:pStyle w:val="Odstavecseseznamem"/>
        <w:numPr>
          <w:ilvl w:val="0"/>
          <w:numId w:val="31"/>
        </w:numPr>
      </w:pPr>
      <w:r>
        <w:t>stažení zdrojového kódu z</w:t>
      </w:r>
      <w:r w:rsidR="00F24C4C">
        <w:t> </w:t>
      </w:r>
      <w:proofErr w:type="spellStart"/>
      <w:r>
        <w:t>repozitáře</w:t>
      </w:r>
      <w:proofErr w:type="spellEnd"/>
      <w:r>
        <w:t>,</w:t>
      </w:r>
    </w:p>
    <w:p w14:paraId="0EBD0559" w14:textId="7DA233C0" w:rsidR="001345EF" w:rsidRDefault="001345EF" w:rsidP="00572EC9">
      <w:pPr>
        <w:pStyle w:val="Odstavecseseznamem"/>
        <w:numPr>
          <w:ilvl w:val="0"/>
          <w:numId w:val="31"/>
        </w:numPr>
      </w:pPr>
      <w:r>
        <w:t>nastavení správné verze Node.js,</w:t>
      </w:r>
    </w:p>
    <w:p w14:paraId="29F195CE" w14:textId="4BECEB8F" w:rsidR="001345EF" w:rsidRDefault="001345EF" w:rsidP="00572EC9">
      <w:pPr>
        <w:pStyle w:val="Odstavecseseznamem"/>
        <w:numPr>
          <w:ilvl w:val="0"/>
          <w:numId w:val="31"/>
        </w:numPr>
      </w:pPr>
      <w:r>
        <w:t xml:space="preserve">instalaci závislostí pomocí </w:t>
      </w:r>
      <w:proofErr w:type="spellStart"/>
      <w:r>
        <w:t>npm</w:t>
      </w:r>
      <w:proofErr w:type="spellEnd"/>
      <w:r>
        <w:t xml:space="preserve"> </w:t>
      </w:r>
      <w:proofErr w:type="spellStart"/>
      <w:r>
        <w:t>ci</w:t>
      </w:r>
      <w:proofErr w:type="spellEnd"/>
      <w:r>
        <w:t>,</w:t>
      </w:r>
    </w:p>
    <w:p w14:paraId="6A7AE55D" w14:textId="7BA3DF89" w:rsidR="001345EF" w:rsidRDefault="001345EF" w:rsidP="00572EC9">
      <w:pPr>
        <w:pStyle w:val="Odstavecseseznamem"/>
        <w:numPr>
          <w:ilvl w:val="0"/>
          <w:numId w:val="31"/>
        </w:numPr>
      </w:pPr>
      <w:r>
        <w:t>spuštění unit testů.</w:t>
      </w:r>
    </w:p>
    <w:p w14:paraId="22F06800" w14:textId="2DDA5955" w:rsidR="001345EF" w:rsidRDefault="001345EF" w:rsidP="001345EF">
      <w:r>
        <w:t>Pokud kterýkoli krok v</w:t>
      </w:r>
      <w:r w:rsidR="00F24C4C">
        <w:t> </w:t>
      </w:r>
      <w:r>
        <w:t xml:space="preserve">této fázi selže, </w:t>
      </w:r>
      <w:proofErr w:type="spellStart"/>
      <w:r>
        <w:t>pipeline</w:t>
      </w:r>
      <w:proofErr w:type="spellEnd"/>
      <w:r>
        <w:t xml:space="preserve"> se ukončí </w:t>
      </w:r>
      <w:r w:rsidRPr="00F24C4C">
        <w:t>a</w:t>
      </w:r>
      <w:r w:rsidR="00F24C4C">
        <w:t> </w:t>
      </w:r>
      <w:r w:rsidRPr="00F24C4C">
        <w:t>k</w:t>
      </w:r>
      <w:r w:rsidR="00F24C4C">
        <w:t> </w:t>
      </w:r>
      <w:r>
        <w:t>nasazení nedojde. Tím je zajištěno, že na produkční server se dostane pouze otestovaný kód.</w:t>
      </w:r>
    </w:p>
    <w:p w14:paraId="56927513" w14:textId="0A8F2BE1" w:rsidR="001345EF" w:rsidRDefault="001345EF" w:rsidP="001345EF">
      <w:pPr>
        <w:pStyle w:val="Nadpis4"/>
      </w:pPr>
      <w:r>
        <w:lastRenderedPageBreak/>
        <w:t>Nasazovací fáze</w:t>
      </w:r>
    </w:p>
    <w:p w14:paraId="2B373436" w14:textId="59AEF118" w:rsidR="001345EF" w:rsidRDefault="001345EF" w:rsidP="001345EF">
      <w:r>
        <w:t>Nasazovací fáze se spustí pouze v</w:t>
      </w:r>
      <w:r w:rsidR="00F24C4C">
        <w:t> </w:t>
      </w:r>
      <w:r>
        <w:t xml:space="preserve">případě, že testovací fáze proběhne úspěšně. Tato část </w:t>
      </w:r>
      <w:proofErr w:type="spellStart"/>
      <w:r>
        <w:t>pipeline</w:t>
      </w:r>
      <w:proofErr w:type="spellEnd"/>
      <w:r>
        <w:t xml:space="preserve"> zajišťuje samotné nasazení aplikace na VPS server.</w:t>
      </w:r>
    </w:p>
    <w:p w14:paraId="06561C8C" w14:textId="557CDD2C" w:rsidR="001345EF" w:rsidRDefault="001345EF" w:rsidP="001345EF">
      <w:r>
        <w:t>Připojení k</w:t>
      </w:r>
      <w:r w:rsidR="00F24C4C">
        <w:t> </w:t>
      </w:r>
      <w:r>
        <w:t>serveru probíhá pomocí SSH klíče, který je bezpečně uložen v</w:t>
      </w:r>
      <w:r w:rsidR="00F24C4C">
        <w:t> </w:t>
      </w:r>
      <w:r>
        <w:t xml:space="preserve">GitHub </w:t>
      </w:r>
      <w:proofErr w:type="spellStart"/>
      <w:r>
        <w:t>Secrets</w:t>
      </w:r>
      <w:proofErr w:type="spellEnd"/>
      <w:r>
        <w:t>. Server je nejprve přidán do seznamu známých hostitelů, aby bylo možné se k</w:t>
      </w:r>
      <w:r w:rsidR="00332C38">
        <w:t> </w:t>
      </w:r>
      <w:r>
        <w:t>němu připojit bez manuálního potvrzení.</w:t>
      </w:r>
    </w:p>
    <w:p w14:paraId="64BCFA92" w14:textId="41C360DE" w:rsidR="001345EF" w:rsidRDefault="001345EF" w:rsidP="001345EF">
      <w:r>
        <w:t xml:space="preserve">Následně </w:t>
      </w:r>
      <w:proofErr w:type="spellStart"/>
      <w:r>
        <w:t>pipeline</w:t>
      </w:r>
      <w:proofErr w:type="spellEnd"/>
      <w:r>
        <w:t>:</w:t>
      </w:r>
    </w:p>
    <w:p w14:paraId="432C1076" w14:textId="5213DFD5" w:rsidR="001345EF" w:rsidRPr="00B17446" w:rsidRDefault="001345EF" w:rsidP="00572EC9">
      <w:pPr>
        <w:pStyle w:val="Odstavecseseznamem"/>
        <w:numPr>
          <w:ilvl w:val="0"/>
          <w:numId w:val="31"/>
        </w:numPr>
      </w:pPr>
      <w:r w:rsidRPr="00B17446">
        <w:t>ověří existenci cílového adresáře na serveru,</w:t>
      </w:r>
    </w:p>
    <w:p w14:paraId="307684D8" w14:textId="61531967" w:rsidR="001345EF" w:rsidRPr="00B17446" w:rsidRDefault="001345EF" w:rsidP="00572EC9">
      <w:pPr>
        <w:pStyle w:val="Odstavecseseznamem"/>
        <w:numPr>
          <w:ilvl w:val="0"/>
          <w:numId w:val="31"/>
        </w:numPr>
      </w:pPr>
      <w:r w:rsidRPr="00B17446">
        <w:t xml:space="preserve">synchronizuje aplikační soubory pomocí nástroje </w:t>
      </w:r>
      <w:proofErr w:type="spellStart"/>
      <w:r w:rsidRPr="00B17446">
        <w:t>rsync</w:t>
      </w:r>
      <w:proofErr w:type="spellEnd"/>
      <w:r w:rsidRPr="00B17446">
        <w:t>,</w:t>
      </w:r>
    </w:p>
    <w:p w14:paraId="37F8F426" w14:textId="44302959" w:rsidR="001345EF" w:rsidRPr="00B17446" w:rsidRDefault="001345EF" w:rsidP="00572EC9">
      <w:pPr>
        <w:pStyle w:val="Odstavecseseznamem"/>
        <w:numPr>
          <w:ilvl w:val="0"/>
          <w:numId w:val="31"/>
        </w:numPr>
      </w:pPr>
      <w:r w:rsidRPr="00B17446">
        <w:t xml:space="preserve">vytvoří konfigurační </w:t>
      </w:r>
      <w:proofErr w:type="gramStart"/>
      <w:r w:rsidR="00644C09" w:rsidRPr="00B17446">
        <w:t xml:space="preserve">soubor </w:t>
      </w:r>
      <w:r w:rsidR="00081544" w:rsidRPr="00A27C99">
        <w:rPr>
          <w:b/>
          <w:bCs/>
        </w:rPr>
        <w:t>.</w:t>
      </w:r>
      <w:proofErr w:type="spellStart"/>
      <w:r w:rsidR="00644C09" w:rsidRPr="00A27C99">
        <w:rPr>
          <w:b/>
          <w:bCs/>
        </w:rPr>
        <w:t>env</w:t>
      </w:r>
      <w:proofErr w:type="spellEnd"/>
      <w:proofErr w:type="gramEnd"/>
      <w:r w:rsidRPr="00B17446">
        <w:t xml:space="preserve"> přímo na serveru ze zabezpečených proměnných,</w:t>
      </w:r>
    </w:p>
    <w:p w14:paraId="7CA99867" w14:textId="409A66EB" w:rsidR="001345EF" w:rsidRPr="00B17446" w:rsidRDefault="001345EF" w:rsidP="00572EC9">
      <w:pPr>
        <w:pStyle w:val="Odstavecseseznamem"/>
        <w:numPr>
          <w:ilvl w:val="0"/>
          <w:numId w:val="31"/>
        </w:numPr>
      </w:pPr>
      <w:r w:rsidRPr="00B17446">
        <w:t>zastaví a</w:t>
      </w:r>
      <w:r w:rsidR="000E2CC0">
        <w:t> </w:t>
      </w:r>
      <w:r w:rsidRPr="00B17446">
        <w:t xml:space="preserve">odstraní běžící kontejnery včetně tzv. </w:t>
      </w:r>
      <w:proofErr w:type="spellStart"/>
      <w:r w:rsidRPr="00B17446">
        <w:t>orphan</w:t>
      </w:r>
      <w:proofErr w:type="spellEnd"/>
      <w:r w:rsidRPr="00B17446">
        <w:t xml:space="preserve"> kontejnerů,</w:t>
      </w:r>
    </w:p>
    <w:p w14:paraId="2A5C1BA2" w14:textId="6C5A4627" w:rsidR="001345EF" w:rsidRPr="00B17446" w:rsidRDefault="001345EF" w:rsidP="00572EC9">
      <w:pPr>
        <w:pStyle w:val="Odstavecseseznamem"/>
        <w:numPr>
          <w:ilvl w:val="0"/>
          <w:numId w:val="31"/>
        </w:numPr>
      </w:pPr>
      <w:r w:rsidRPr="00B17446">
        <w:t xml:space="preserve">znovu sestaví </w:t>
      </w:r>
      <w:proofErr w:type="spellStart"/>
      <w:r w:rsidRPr="00B17446">
        <w:t>Docker</w:t>
      </w:r>
      <w:proofErr w:type="spellEnd"/>
      <w:r w:rsidRPr="00B17446">
        <w:t xml:space="preserve"> obrazy a</w:t>
      </w:r>
      <w:r w:rsidR="000E2CC0">
        <w:t> </w:t>
      </w:r>
      <w:r w:rsidRPr="00B17446">
        <w:t xml:space="preserve">spustí všechny služby pomocí </w:t>
      </w:r>
      <w:proofErr w:type="spellStart"/>
      <w:r w:rsidR="000C7450">
        <w:t>Docker</w:t>
      </w:r>
      <w:proofErr w:type="spellEnd"/>
      <w:r w:rsidR="000C7450">
        <w:t xml:space="preserve"> </w:t>
      </w:r>
      <w:proofErr w:type="spellStart"/>
      <w:r w:rsidR="000C7450">
        <w:t>Compose</w:t>
      </w:r>
      <w:proofErr w:type="spellEnd"/>
      <w:r w:rsidRPr="00B17446">
        <w:t>.</w:t>
      </w:r>
    </w:p>
    <w:p w14:paraId="5E3D3228" w14:textId="2C901EEB" w:rsidR="001345EF" w:rsidRPr="00B17446" w:rsidRDefault="00357797" w:rsidP="00572EC9">
      <w:pPr>
        <w:pStyle w:val="Odstavecseseznamem"/>
        <w:numPr>
          <w:ilvl w:val="0"/>
          <w:numId w:val="31"/>
        </w:numPr>
      </w:pPr>
      <w:r>
        <w:t>Provede k</w:t>
      </w:r>
      <w:r w:rsidR="001345EF" w:rsidRPr="00B17446">
        <w:t>ontrol</w:t>
      </w:r>
      <w:r>
        <w:t>u</w:t>
      </w:r>
      <w:r w:rsidR="001345EF" w:rsidRPr="00B17446">
        <w:t xml:space="preserve"> stavu služeb a</w:t>
      </w:r>
      <w:r w:rsidR="000E2CC0">
        <w:t> </w:t>
      </w:r>
      <w:r w:rsidR="001345EF" w:rsidRPr="00B17446">
        <w:t>migrace databáze</w:t>
      </w:r>
    </w:p>
    <w:p w14:paraId="3A10449F" w14:textId="7B89AB65" w:rsidR="001345EF" w:rsidRDefault="001345EF" w:rsidP="001345EF">
      <w:r>
        <w:t xml:space="preserve">Po spuštění kontejnerů </w:t>
      </w:r>
      <w:proofErr w:type="spellStart"/>
      <w:r>
        <w:t>pipeline</w:t>
      </w:r>
      <w:proofErr w:type="spellEnd"/>
      <w:r>
        <w:t xml:space="preserve"> aktivně kontroluje zdravotní stav klíčových služeb, zejména databáze </w:t>
      </w:r>
      <w:proofErr w:type="spellStart"/>
      <w:r>
        <w:t>PostgreSQL</w:t>
      </w:r>
      <w:proofErr w:type="spellEnd"/>
      <w:r>
        <w:t xml:space="preserve"> a</w:t>
      </w:r>
      <w:r w:rsidR="000E2CC0">
        <w:t> </w:t>
      </w:r>
      <w:r>
        <w:t xml:space="preserve">vektorové databáze </w:t>
      </w:r>
      <w:proofErr w:type="spellStart"/>
      <w:r>
        <w:t>ChromaDB</w:t>
      </w:r>
      <w:proofErr w:type="spellEnd"/>
      <w:r>
        <w:t>. Tento krok je důležitý, protože aplikace je na těchto službách přímo závislá a</w:t>
      </w:r>
      <w:r w:rsidR="000E2CC0">
        <w:t> </w:t>
      </w:r>
      <w:r>
        <w:t>jejich nedostupnost by vedla k</w:t>
      </w:r>
      <w:r w:rsidR="00332C38">
        <w:t> </w:t>
      </w:r>
      <w:r>
        <w:t>nefunkčnímu nasazení.</w:t>
      </w:r>
    </w:p>
    <w:p w14:paraId="3AF38716" w14:textId="5642FD1C" w:rsidR="001345EF" w:rsidRDefault="001345EF" w:rsidP="001345EF">
      <w:r>
        <w:t>V</w:t>
      </w:r>
      <w:r w:rsidR="000E2CC0">
        <w:t> </w:t>
      </w:r>
      <w:r>
        <w:t xml:space="preserve">případě problémů </w:t>
      </w:r>
      <w:proofErr w:type="spellStart"/>
      <w:r>
        <w:t>pipeline</w:t>
      </w:r>
      <w:proofErr w:type="spellEnd"/>
      <w:r>
        <w:t xml:space="preserve"> vypisuje detailní logy, které umožňují rychlou diagnostiku chyby. Pokud se služby do určitého časového limitu nespustí ve zdravém stavu, nasazení je považováno za neúspěšné.</w:t>
      </w:r>
    </w:p>
    <w:p w14:paraId="24061A6E" w14:textId="36F114B0" w:rsidR="001345EF" w:rsidRDefault="001345EF" w:rsidP="001345EF">
      <w:r>
        <w:t>Po úspěšném startu služeb jsou spuštěny databázové migrace pomocí nástroje Prisma, čímž je zajištěno, že struktura databáze odpovídá aktuální verzi aplikace. Nakonec jsou spuštěny integrační testy, které ověřují správnou komunikaci aplikace s vektorovou databází.</w:t>
      </w:r>
    </w:p>
    <w:p w14:paraId="7CAAB4F5" w14:textId="5D60FF6A" w:rsidR="001345EF" w:rsidRDefault="001345EF" w:rsidP="001345EF">
      <w:pPr>
        <w:pStyle w:val="Nadpis4"/>
      </w:pPr>
      <w:r>
        <w:t>Přínos CI/CD řešení</w:t>
      </w:r>
      <w:r w:rsidR="0046049C">
        <w:t xml:space="preserve"> </w:t>
      </w:r>
    </w:p>
    <w:p w14:paraId="4E954A05" w14:textId="2A579746" w:rsidR="008E53B9" w:rsidRDefault="001345EF" w:rsidP="001345EF">
      <w:r>
        <w:t xml:space="preserve">Zavedení CI/CD </w:t>
      </w:r>
      <w:proofErr w:type="spellStart"/>
      <w:r>
        <w:t>pipeline</w:t>
      </w:r>
      <w:proofErr w:type="spellEnd"/>
      <w:r>
        <w:t xml:space="preserve"> výrazně zjednodušilo celý proces nasazování aplikace. </w:t>
      </w:r>
      <w:r w:rsidR="00EA0D9E" w:rsidRPr="00EA0D9E">
        <w:t xml:space="preserve">Zavedení CI/CD </w:t>
      </w:r>
      <w:proofErr w:type="spellStart"/>
      <w:r w:rsidR="00EA0D9E" w:rsidRPr="00EA0D9E">
        <w:t>pipeline</w:t>
      </w:r>
      <w:proofErr w:type="spellEnd"/>
      <w:r w:rsidR="00EA0D9E" w:rsidRPr="00EA0D9E">
        <w:t xml:space="preserve"> minimalizuje riziko manuálních chyb a</w:t>
      </w:r>
      <w:r w:rsidR="00AA7D71">
        <w:t> </w:t>
      </w:r>
      <w:r w:rsidR="00EA0D9E" w:rsidRPr="00EA0D9E">
        <w:t>zajišťuje reprodukovatelnost nasazovacího procesu</w:t>
      </w:r>
      <w:r w:rsidR="00A85D2A">
        <w:t xml:space="preserve">, </w:t>
      </w:r>
      <w:r>
        <w:t>má okamžitou zpětnou vazbu o</w:t>
      </w:r>
      <w:r w:rsidR="00AA7D71">
        <w:t> </w:t>
      </w:r>
      <w:r>
        <w:t>stavu aplikace a</w:t>
      </w:r>
      <w:r w:rsidR="00AA7D71">
        <w:t> </w:t>
      </w:r>
      <w:r>
        <w:t xml:space="preserve">může nasazovat nové verze prakticky jedním </w:t>
      </w:r>
      <w:proofErr w:type="spellStart"/>
      <w:r>
        <w:t>commitem</w:t>
      </w:r>
      <w:proofErr w:type="spellEnd"/>
      <w:r>
        <w:t xml:space="preserve">. </w:t>
      </w:r>
      <w:proofErr w:type="spellStart"/>
      <w:r>
        <w:t>Pipeline</w:t>
      </w:r>
      <w:proofErr w:type="spellEnd"/>
      <w:r>
        <w:t xml:space="preserve"> zároveň slouží jako forma dokumentace celého nasazovacího procesu.</w:t>
      </w:r>
    </w:p>
    <w:p w14:paraId="77DB4995" w14:textId="0F82D2B1" w:rsidR="00F01BE6" w:rsidRDefault="008E53B9" w:rsidP="00F01BE6">
      <w:pPr>
        <w:pStyle w:val="Nadpis2"/>
      </w:pPr>
      <w:bookmarkStart w:id="121" w:name="_Toc224065436"/>
      <w:r>
        <w:t>Produkce</w:t>
      </w:r>
      <w:bookmarkEnd w:id="121"/>
    </w:p>
    <w:p w14:paraId="0D364E50" w14:textId="574F2D95" w:rsidR="00A96F30" w:rsidRDefault="00A96F30" w:rsidP="00A96F30">
      <w:r>
        <w:t xml:space="preserve">Produkční server knihovny běží na operačním systému </w:t>
      </w:r>
      <w:proofErr w:type="spellStart"/>
      <w:r>
        <w:t>Ubuntu</w:t>
      </w:r>
      <w:proofErr w:type="spellEnd"/>
      <w:r>
        <w:t xml:space="preserve"> 20.04.1 LTS. Na serveru bylo nutné upravit verzi </w:t>
      </w:r>
      <w:proofErr w:type="spellStart"/>
      <w:r>
        <w:t>Docker</w:t>
      </w:r>
      <w:proofErr w:type="spellEnd"/>
      <w:r>
        <w:t xml:space="preserve"> </w:t>
      </w:r>
      <w:proofErr w:type="spellStart"/>
      <w:r>
        <w:t>Engine</w:t>
      </w:r>
      <w:proofErr w:type="spellEnd"/>
      <w:r>
        <w:t xml:space="preserve"> z</w:t>
      </w:r>
      <w:r w:rsidR="00AA7D71">
        <w:t> </w:t>
      </w:r>
      <w:r>
        <w:t>důvodu kompatibility s</w:t>
      </w:r>
      <w:r w:rsidR="00AA7D71">
        <w:t> </w:t>
      </w:r>
      <w:r>
        <w:t>verzí jádra operačního systému.</w:t>
      </w:r>
    </w:p>
    <w:p w14:paraId="0C0E6653" w14:textId="4820FAB1" w:rsidR="00C71F7B" w:rsidRPr="00C71F7B" w:rsidRDefault="00A96F30" w:rsidP="00C71F7B">
      <w:r>
        <w:lastRenderedPageBreak/>
        <w:t xml:space="preserve">Samotná aplikace je na serveru sestavena pomocí </w:t>
      </w:r>
      <w:proofErr w:type="spellStart"/>
      <w:r>
        <w:t>Dockeru</w:t>
      </w:r>
      <w:proofErr w:type="spellEnd"/>
      <w:r>
        <w:t xml:space="preserve"> a</w:t>
      </w:r>
      <w:r w:rsidR="00AA7D71">
        <w:t> </w:t>
      </w:r>
      <w:r>
        <w:t>následně spuštěna jako kontejnerová služba.</w:t>
      </w:r>
    </w:p>
    <w:p w14:paraId="1BFC8653" w14:textId="6F71D293" w:rsidR="008E53B9" w:rsidRDefault="00736135" w:rsidP="00E827BA">
      <w:pPr>
        <w:pStyle w:val="Nadpis3"/>
      </w:pPr>
      <w:bookmarkStart w:id="122" w:name="_Toc224065437"/>
      <w:r>
        <w:t>První testovací kolo</w:t>
      </w:r>
      <w:bookmarkEnd w:id="122"/>
    </w:p>
    <w:p w14:paraId="1809F273" w14:textId="506FA840" w:rsidR="00745EB2" w:rsidRDefault="00745EB2" w:rsidP="00745EB2">
      <w:r>
        <w:t>První testovací kolo proběhlo přibližně měsíc před odevzdáním práce. Aplikace nasazená na VPS byla zpřístupněna omezené skupině testerů tvořené spolužáky, známými a</w:t>
      </w:r>
      <w:r w:rsidR="00AA7D71">
        <w:t> </w:t>
      </w:r>
      <w:r>
        <w:t>zaměstnanci knihovny. Cílem bylo získat první reálnou zpětnou vazbu od potenciálních uživatelů.</w:t>
      </w:r>
    </w:p>
    <w:p w14:paraId="2F927A20" w14:textId="390FA7C3" w:rsidR="00745EB2" w:rsidRDefault="00745EB2" w:rsidP="00745EB2">
      <w:r>
        <w:t>Shromážděné dotazy byly následně rozděleny do tří kategorií: úspěšné odpovědi, neúspěšné odpovědi a</w:t>
      </w:r>
      <w:r w:rsidR="00AA7D71">
        <w:t> </w:t>
      </w:r>
      <w:r>
        <w:t>dotazy, které nebylo možné vyhodnotit. Tyto nevyhodnotitelné dotazy byly z</w:t>
      </w:r>
      <w:r w:rsidR="00AA7D71">
        <w:t> </w:t>
      </w:r>
      <w:r>
        <w:t>další analýzy vyřazeny.</w:t>
      </w:r>
    </w:p>
    <w:p w14:paraId="778F8A9F" w14:textId="29720F38" w:rsidR="00736135" w:rsidRDefault="00745EB2" w:rsidP="00736135">
      <w:r>
        <w:t>Celkem bylo v</w:t>
      </w:r>
      <w:r w:rsidR="00AA7D71">
        <w:t> </w:t>
      </w:r>
      <w:r w:rsidR="003E7AC6">
        <w:t xml:space="preserve">tomto kole </w:t>
      </w:r>
      <w:r>
        <w:t>shromážděno</w:t>
      </w:r>
      <w:r w:rsidR="005061BA">
        <w:t xml:space="preserve"> </w:t>
      </w:r>
      <w:r w:rsidR="003E7AC6">
        <w:t>130</w:t>
      </w:r>
      <w:r w:rsidR="00AA7D71">
        <w:t> </w:t>
      </w:r>
      <w:r w:rsidR="003E7AC6">
        <w:t>dotazů</w:t>
      </w:r>
      <w:r w:rsidR="005061BA">
        <w:t xml:space="preserve">. Výsledná </w:t>
      </w:r>
      <w:r w:rsidR="009435BA">
        <w:t xml:space="preserve">míra úspěšnosti </w:t>
      </w:r>
      <w:r>
        <w:t xml:space="preserve">odpovědí </w:t>
      </w:r>
      <w:r w:rsidR="009435BA">
        <w:t>činila</w:t>
      </w:r>
      <w:r w:rsidR="003E7AC6">
        <w:t xml:space="preserve"> </w:t>
      </w:r>
      <w:r>
        <w:t>přibližně</w:t>
      </w:r>
      <w:r w:rsidR="003E7AC6">
        <w:t xml:space="preserve"> 65</w:t>
      </w:r>
      <w:r w:rsidR="00AA7D71">
        <w:t> </w:t>
      </w:r>
      <w:r>
        <w:t>%. Přestože se tento výsledek může zdát relativně nízký, testování poskytlo cenné informace o</w:t>
      </w:r>
      <w:r w:rsidR="00AA7D71">
        <w:t> </w:t>
      </w:r>
      <w:r>
        <w:t>chování systému a</w:t>
      </w:r>
      <w:r w:rsidR="00AA7D71">
        <w:t> </w:t>
      </w:r>
      <w:r>
        <w:t>odhalilo řadu problémů, které by se v</w:t>
      </w:r>
      <w:r w:rsidR="00AA7D71">
        <w:t> </w:t>
      </w:r>
      <w:r>
        <w:t>laboratorním prostředí obtížně identifikovaly</w:t>
      </w:r>
      <w:r w:rsidR="006413A2">
        <w:t>.</w:t>
      </w:r>
    </w:p>
    <w:p w14:paraId="24227419" w14:textId="1C6C3711" w:rsidR="00A178F0" w:rsidRDefault="00A178F0" w:rsidP="00A178F0">
      <w:pPr>
        <w:pStyle w:val="Nadpis3"/>
      </w:pPr>
      <w:bookmarkStart w:id="123" w:name="_Toc224065438"/>
      <w:r>
        <w:t>Fungování stránky kvkli.cz</w:t>
      </w:r>
      <w:r w:rsidR="00A67E3B">
        <w:t xml:space="preserve"> </w:t>
      </w:r>
      <w:sdt>
        <w:sdtPr>
          <w:id w:val="-202640479"/>
          <w:citation/>
        </w:sdtPr>
        <w:sdtContent>
          <w:r w:rsidR="005876FB">
            <w:fldChar w:fldCharType="begin"/>
          </w:r>
          <w:r w:rsidR="005876FB">
            <w:instrText xml:space="preserve"> CITATION Sma25 \l 1029 </w:instrText>
          </w:r>
          <w:r w:rsidR="005876FB">
            <w:fldChar w:fldCharType="separate"/>
          </w:r>
          <w:r w:rsidR="0097503F">
            <w:rPr>
              <w:noProof/>
            </w:rPr>
            <w:t>(19)</w:t>
          </w:r>
          <w:r w:rsidR="005876FB">
            <w:fldChar w:fldCharType="end"/>
          </w:r>
        </w:sdtContent>
      </w:sdt>
      <w:r w:rsidR="005876FB">
        <w:t xml:space="preserve"> </w:t>
      </w:r>
      <w:sdt>
        <w:sdtPr>
          <w:id w:val="1694264864"/>
          <w:citation/>
        </w:sdtPr>
        <w:sdtContent>
          <w:r w:rsidR="005876FB">
            <w:fldChar w:fldCharType="begin"/>
          </w:r>
          <w:r w:rsidR="005876FB">
            <w:instrText xml:space="preserve"> CITATION THE261 \l 1029 </w:instrText>
          </w:r>
          <w:r w:rsidR="005876FB">
            <w:fldChar w:fldCharType="separate"/>
          </w:r>
          <w:r w:rsidR="0097503F">
            <w:rPr>
              <w:noProof/>
            </w:rPr>
            <w:t>(20)</w:t>
          </w:r>
          <w:r w:rsidR="005876FB">
            <w:fldChar w:fldCharType="end"/>
          </w:r>
        </w:sdtContent>
      </w:sdt>
      <w:sdt>
        <w:sdtPr>
          <w:id w:val="-1803762287"/>
          <w:citation/>
        </w:sdtPr>
        <w:sdtContent>
          <w:r w:rsidR="005876FB">
            <w:fldChar w:fldCharType="begin"/>
          </w:r>
          <w:r w:rsidR="005876FB">
            <w:instrText xml:space="preserve"> CITATION NGI23 \l 1029 </w:instrText>
          </w:r>
          <w:r w:rsidR="005876FB">
            <w:fldChar w:fldCharType="separate"/>
          </w:r>
          <w:r w:rsidR="0097503F">
            <w:rPr>
              <w:noProof/>
            </w:rPr>
            <w:t xml:space="preserve"> (21)</w:t>
          </w:r>
          <w:r w:rsidR="005876FB">
            <w:fldChar w:fldCharType="end"/>
          </w:r>
        </w:sdtContent>
      </w:sdt>
      <w:sdt>
        <w:sdtPr>
          <w:id w:val="-1094323147"/>
          <w:citation/>
        </w:sdtPr>
        <w:sdtContent>
          <w:r w:rsidR="00FC42BA">
            <w:fldChar w:fldCharType="begin"/>
          </w:r>
          <w:r w:rsidR="00FC42BA">
            <w:instrText xml:space="preserve"> CITATION OPE26 \l 1029 </w:instrText>
          </w:r>
          <w:r w:rsidR="00FC42BA">
            <w:fldChar w:fldCharType="separate"/>
          </w:r>
          <w:r w:rsidR="0097503F">
            <w:rPr>
              <w:noProof/>
            </w:rPr>
            <w:t xml:space="preserve"> (22)</w:t>
          </w:r>
          <w:r w:rsidR="00FC42BA">
            <w:fldChar w:fldCharType="end"/>
          </w:r>
        </w:sdtContent>
      </w:sdt>
      <w:bookmarkEnd w:id="123"/>
    </w:p>
    <w:p w14:paraId="770AF979" w14:textId="4656B404" w:rsidR="000222D4" w:rsidRDefault="000222D4" w:rsidP="000222D4">
      <w:r>
        <w:t>Webové stránky knihovny kvkli.cz jsou provozovány na vlastním redakčním systému napsaném v</w:t>
      </w:r>
      <w:r w:rsidR="00C80076">
        <w:t> </w:t>
      </w:r>
      <w:r>
        <w:t xml:space="preserve">jazyce </w:t>
      </w:r>
      <w:r w:rsidRPr="00664E08">
        <w:rPr>
          <w:b/>
          <w:bCs/>
        </w:rPr>
        <w:t>PHP</w:t>
      </w:r>
      <w:r>
        <w:t xml:space="preserve">. Tento systém využívá </w:t>
      </w:r>
      <w:proofErr w:type="spellStart"/>
      <w:r>
        <w:t>šablonovací</w:t>
      </w:r>
      <w:proofErr w:type="spellEnd"/>
      <w:r>
        <w:t xml:space="preserve"> nástroj </w:t>
      </w:r>
      <w:r w:rsidRPr="00664E08">
        <w:rPr>
          <w:b/>
          <w:bCs/>
        </w:rPr>
        <w:t>Smarty</w:t>
      </w:r>
      <w:r>
        <w:t xml:space="preserve"> pro generování HTML výstupu a</w:t>
      </w:r>
      <w:r w:rsidR="00C80076">
        <w:t> </w:t>
      </w:r>
      <w:r>
        <w:t>ukládá data v</w:t>
      </w:r>
      <w:r w:rsidR="00C80076">
        <w:t> </w:t>
      </w:r>
      <w:r>
        <w:t xml:space="preserve">databázi </w:t>
      </w:r>
      <w:proofErr w:type="spellStart"/>
      <w:r>
        <w:t>MySQL</w:t>
      </w:r>
      <w:proofErr w:type="spellEnd"/>
      <w:r>
        <w:t xml:space="preserve">. </w:t>
      </w:r>
      <w:proofErr w:type="spellStart"/>
      <w:r>
        <w:t>Frontendová</w:t>
      </w:r>
      <w:proofErr w:type="spellEnd"/>
      <w:r>
        <w:t xml:space="preserve"> část využívá knihovnu </w:t>
      </w:r>
      <w:proofErr w:type="spellStart"/>
      <w:r w:rsidRPr="00664E08">
        <w:rPr>
          <w:b/>
          <w:bCs/>
        </w:rPr>
        <w:t>jQuery</w:t>
      </w:r>
      <w:proofErr w:type="spellEnd"/>
      <w:r>
        <w:t xml:space="preserve"> a editor </w:t>
      </w:r>
      <w:proofErr w:type="spellStart"/>
      <w:r w:rsidRPr="00512549">
        <w:rPr>
          <w:b/>
          <w:bCs/>
        </w:rPr>
        <w:t>CKEditor</w:t>
      </w:r>
      <w:proofErr w:type="spellEnd"/>
      <w:r>
        <w:t xml:space="preserve"> pro správu obsahu.</w:t>
      </w:r>
    </w:p>
    <w:p w14:paraId="283EB814" w14:textId="782973BA" w:rsidR="00CC3BFF" w:rsidRPr="00CC3BFF" w:rsidRDefault="000222D4" w:rsidP="00CC3BFF">
      <w:r>
        <w:t>Z</w:t>
      </w:r>
      <w:r w:rsidR="00C80076">
        <w:t> </w:t>
      </w:r>
      <w:r>
        <w:t xml:space="preserve">pohledu této práce je důležité především to, že systém umožňuje vkládání vlastních </w:t>
      </w:r>
      <w:proofErr w:type="spellStart"/>
      <w:r>
        <w:t>JavaScriptových</w:t>
      </w:r>
      <w:proofErr w:type="spellEnd"/>
      <w:r>
        <w:t xml:space="preserve"> skriptů do šablon stránky. Díky tomu bylo možné do existujícího webu integrovat chatbot formou externího widgetu bez nutnosti zásahů do jádra aplikace.</w:t>
      </w:r>
      <w:r w:rsidR="00242807">
        <w:t xml:space="preserve"> </w:t>
      </w:r>
    </w:p>
    <w:p w14:paraId="2A6B78CB" w14:textId="435E3E23" w:rsidR="00A178F0" w:rsidRDefault="009B6E47" w:rsidP="00A178F0">
      <w:pPr>
        <w:pStyle w:val="Nadpis3"/>
      </w:pPr>
      <w:bookmarkStart w:id="124" w:name="_Toc224065439"/>
      <w:r>
        <w:t>Widget</w:t>
      </w:r>
      <w:bookmarkEnd w:id="124"/>
    </w:p>
    <w:p w14:paraId="7020CA24" w14:textId="7B83CEEB" w:rsidR="004A650E" w:rsidRDefault="004A650E" w:rsidP="004A650E">
      <w:r>
        <w:t xml:space="preserve">Integrace chatbotu do webových stránek byla realizována formou samostatného </w:t>
      </w:r>
      <w:proofErr w:type="spellStart"/>
      <w:r>
        <w:t>JavaScriptového</w:t>
      </w:r>
      <w:proofErr w:type="spellEnd"/>
      <w:r>
        <w:t xml:space="preserve"> widgetu. Tento widget obsahuje kompletní klientskou logiku chatbotu a</w:t>
      </w:r>
      <w:r w:rsidR="00E8528C">
        <w:t> </w:t>
      </w:r>
      <w:r>
        <w:t>je distribuován jako jeden kompilovaný soubor widget.js.</w:t>
      </w:r>
    </w:p>
    <w:p w14:paraId="1E494210" w14:textId="20560F6E" w:rsidR="004A650E" w:rsidRDefault="004A650E" w:rsidP="004A650E">
      <w:r>
        <w:t>Soubor byl následně umístěn do adresáře</w:t>
      </w:r>
    </w:p>
    <w:p w14:paraId="4CB8FF51" w14:textId="0892E760" w:rsidR="004A650E" w:rsidRDefault="004A650E" w:rsidP="0059060F">
      <w:pPr>
        <w:pStyle w:val="Zdrojovkd"/>
      </w:pPr>
      <w:proofErr w:type="spellStart"/>
      <w:r>
        <w:t>kvkli</w:t>
      </w:r>
      <w:proofErr w:type="spellEnd"/>
      <w:r>
        <w:t>/</w:t>
      </w:r>
      <w:proofErr w:type="spellStart"/>
      <w:r>
        <w:t>sites</w:t>
      </w:r>
      <w:proofErr w:type="spellEnd"/>
      <w:r>
        <w:t>/</w:t>
      </w:r>
      <w:proofErr w:type="spellStart"/>
      <w:r>
        <w:t>kvkli</w:t>
      </w:r>
      <w:proofErr w:type="spellEnd"/>
      <w:r>
        <w:t>/</w:t>
      </w:r>
      <w:proofErr w:type="spellStart"/>
      <w:r>
        <w:t>js</w:t>
      </w:r>
      <w:proofErr w:type="spellEnd"/>
    </w:p>
    <w:p w14:paraId="3B208B07" w14:textId="2E5A1BF6" w:rsidR="00C7322D" w:rsidRPr="00B028ED" w:rsidRDefault="004A650E" w:rsidP="00B028ED">
      <w:r>
        <w:t>a</w:t>
      </w:r>
      <w:r w:rsidR="00C80076">
        <w:t> </w:t>
      </w:r>
      <w:r>
        <w:t>načten v</w:t>
      </w:r>
      <w:r w:rsidR="00C80076">
        <w:t> </w:t>
      </w:r>
      <w:r>
        <w:t>patičce hlavní stránky pomocí následujícího skriptu:</w:t>
      </w:r>
    </w:p>
    <w:p w14:paraId="74DCB6F6" w14:textId="77777777" w:rsidR="0059060F" w:rsidRDefault="0007777D" w:rsidP="0059060F">
      <w:pPr>
        <w:keepNext/>
        <w:ind w:firstLine="0"/>
      </w:pPr>
      <w:r>
        <w:rPr>
          <w:noProof/>
        </w:rPr>
        <w:drawing>
          <wp:inline distT="0" distB="0" distL="0" distR="0" wp14:anchorId="07447760" wp14:editId="68A44210">
            <wp:extent cx="5600700" cy="257175"/>
            <wp:effectExtent l="0" t="0" r="0" b="9525"/>
            <wp:docPr id="167104980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49809" name=""/>
                    <pic:cNvPicPr/>
                  </pic:nvPicPr>
                  <pic:blipFill>
                    <a:blip r:embed="rId34"/>
                    <a:stretch>
                      <a:fillRect/>
                    </a:stretch>
                  </pic:blipFill>
                  <pic:spPr>
                    <a:xfrm>
                      <a:off x="0" y="0"/>
                      <a:ext cx="5600700" cy="257175"/>
                    </a:xfrm>
                    <a:prstGeom prst="rect">
                      <a:avLst/>
                    </a:prstGeom>
                  </pic:spPr>
                </pic:pic>
              </a:graphicData>
            </a:graphic>
          </wp:inline>
        </w:drawing>
      </w:r>
    </w:p>
    <w:p w14:paraId="0DE462AF" w14:textId="4FD97A8A" w:rsidR="0007777D" w:rsidRDefault="0059060F" w:rsidP="0059060F">
      <w:pPr>
        <w:pStyle w:val="Titulek"/>
        <w:jc w:val="both"/>
      </w:pPr>
      <w:bookmarkStart w:id="125" w:name="_Toc223903132"/>
      <w:bookmarkStart w:id="126" w:name="_Toc224059407"/>
      <w:bookmarkStart w:id="127" w:name="_Toc224065474"/>
      <w:r>
        <w:t xml:space="preserve">Obrázek </w:t>
      </w:r>
      <w:fldSimple w:instr=" SEQ Obrázek \* ARABIC ">
        <w:r w:rsidR="004C788C">
          <w:rPr>
            <w:noProof/>
          </w:rPr>
          <w:t>13</w:t>
        </w:r>
      </w:fldSimple>
      <w:r>
        <w:t xml:space="preserve"> script pro nasazení widget (</w:t>
      </w:r>
      <w:proofErr w:type="spellStart"/>
      <w:r>
        <w:t>ChatGPT</w:t>
      </w:r>
      <w:proofErr w:type="spellEnd"/>
      <w:r>
        <w:t>)</w:t>
      </w:r>
      <w:bookmarkEnd w:id="125"/>
      <w:bookmarkEnd w:id="126"/>
      <w:bookmarkEnd w:id="127"/>
    </w:p>
    <w:p w14:paraId="72192313" w14:textId="128C24C0" w:rsidR="00A178F0" w:rsidRDefault="00A178F0" w:rsidP="00A178F0">
      <w:pPr>
        <w:pStyle w:val="Nadpis3"/>
      </w:pPr>
      <w:bookmarkStart w:id="128" w:name="_Toc224065440"/>
      <w:r>
        <w:lastRenderedPageBreak/>
        <w:t>Následné nasazení</w:t>
      </w:r>
      <w:bookmarkEnd w:id="128"/>
    </w:p>
    <w:p w14:paraId="2EFC00D4" w14:textId="68EBDFBD" w:rsidR="00CC3BFF" w:rsidRDefault="001C082A" w:rsidP="00CC3BFF">
      <w:r w:rsidRPr="001C082A">
        <w:t>První nasazení chatbotu na produkční web knihovny proběhlo dne 6. 3. 2026. Widget byl na stránku přidán v</w:t>
      </w:r>
      <w:r w:rsidR="00C80076">
        <w:t> </w:t>
      </w:r>
      <w:r w:rsidRPr="001C082A">
        <w:t>přibližně 2:30 ráno, aby bylo minimalizováno případné ovlivnění běžného provozu webu. Nasazení proběhlo bez technických komplikací a</w:t>
      </w:r>
      <w:r w:rsidR="00E8528C">
        <w:t> </w:t>
      </w:r>
      <w:r w:rsidRPr="001C082A">
        <w:t>chatbot byl krátce poté dostupný návštěvníkům webových stránek.</w:t>
      </w:r>
      <w:r w:rsidRPr="001C082A">
        <w:rPr>
          <w:noProof/>
        </w:rPr>
        <w:t xml:space="preserve"> </w:t>
      </w:r>
      <w:r w:rsidRPr="002B2145">
        <w:rPr>
          <w:noProof/>
        </w:rPr>
        <w:drawing>
          <wp:inline distT="0" distB="0" distL="0" distR="0" wp14:anchorId="07106ADD" wp14:editId="3C2850CC">
            <wp:extent cx="5760720" cy="3315970"/>
            <wp:effectExtent l="0" t="0" r="0" b="0"/>
            <wp:docPr id="61210133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01330" name=""/>
                    <pic:cNvPicPr/>
                  </pic:nvPicPr>
                  <pic:blipFill>
                    <a:blip r:embed="rId35"/>
                    <a:stretch>
                      <a:fillRect/>
                    </a:stretch>
                  </pic:blipFill>
                  <pic:spPr>
                    <a:xfrm>
                      <a:off x="0" y="0"/>
                      <a:ext cx="5760720" cy="3315970"/>
                    </a:xfrm>
                    <a:prstGeom prst="rect">
                      <a:avLst/>
                    </a:prstGeom>
                  </pic:spPr>
                </pic:pic>
              </a:graphicData>
            </a:graphic>
          </wp:inline>
        </w:drawing>
      </w:r>
    </w:p>
    <w:p w14:paraId="4A282EF9" w14:textId="5D3C0F32" w:rsidR="001C082A" w:rsidRDefault="001C082A" w:rsidP="001C082A">
      <w:pPr>
        <w:pStyle w:val="Titulek"/>
        <w:jc w:val="both"/>
      </w:pPr>
      <w:bookmarkStart w:id="129" w:name="_Toc223903133"/>
      <w:bookmarkStart w:id="130" w:name="_Toc224059408"/>
      <w:bookmarkStart w:id="131" w:name="_Toc224065475"/>
      <w:r>
        <w:t xml:space="preserve">Obrázek </w:t>
      </w:r>
      <w:fldSimple w:instr=" SEQ Obrázek \* ARABIC ">
        <w:r w:rsidR="004C788C">
          <w:rPr>
            <w:noProof/>
          </w:rPr>
          <w:t>14</w:t>
        </w:r>
      </w:fldSimple>
      <w:r>
        <w:t xml:space="preserve"> obrázek ukazujíc nasazení AI widget na produkční web</w:t>
      </w:r>
      <w:bookmarkEnd w:id="129"/>
      <w:bookmarkEnd w:id="130"/>
      <w:bookmarkEnd w:id="131"/>
    </w:p>
    <w:p w14:paraId="0752DDA5" w14:textId="30F2C67A" w:rsidR="0078226A" w:rsidRDefault="0078226A" w:rsidP="0078226A">
      <w:pPr>
        <w:pStyle w:val="Nadpis3"/>
      </w:pPr>
      <w:bookmarkStart w:id="132" w:name="_Toc224065441"/>
      <w:r>
        <w:t>Budoucnost nasazování</w:t>
      </w:r>
      <w:bookmarkEnd w:id="132"/>
    </w:p>
    <w:p w14:paraId="3BEA1B41" w14:textId="31DF8348" w:rsidR="00C30656" w:rsidRDefault="001C082A" w:rsidP="000B4FDA">
      <w:pPr>
        <w:keepNext/>
        <w:ind w:firstLine="0"/>
      </w:pPr>
      <w:r w:rsidRPr="001C082A">
        <w:t xml:space="preserve">Do budoucna je plánováno vytvoření samostatné CI/CD </w:t>
      </w:r>
      <w:proofErr w:type="spellStart"/>
      <w:r w:rsidRPr="001C082A">
        <w:t>pipeline</w:t>
      </w:r>
      <w:proofErr w:type="spellEnd"/>
      <w:r w:rsidRPr="001C082A">
        <w:t xml:space="preserve"> pro automatické nasazování produkční verze chatbotu. Součástí tohoto řešení bude také vytvoření samostatné subdomény chatbot.kvkli.cz, na které bude hostována </w:t>
      </w:r>
      <w:proofErr w:type="spellStart"/>
      <w:r w:rsidRPr="001C082A">
        <w:t>backendová</w:t>
      </w:r>
      <w:proofErr w:type="spellEnd"/>
      <w:r w:rsidRPr="001C082A">
        <w:t xml:space="preserve"> část aplikace. Implementace tohoto řešení však již přesahuje rámec této práce.</w:t>
      </w:r>
    </w:p>
    <w:p w14:paraId="15D8C4BC" w14:textId="77777777" w:rsidR="00C30656" w:rsidRDefault="00C30656" w:rsidP="00C30656">
      <w:pPr>
        <w:pStyle w:val="Nadpis1"/>
      </w:pPr>
      <w:bookmarkStart w:id="133" w:name="_Toc224065442"/>
      <w:r>
        <w:lastRenderedPageBreak/>
        <w:t>Bezpečnost</w:t>
      </w:r>
      <w:bookmarkEnd w:id="133"/>
    </w:p>
    <w:p w14:paraId="21AB51E1" w14:textId="1F8A2302" w:rsidR="009045F4" w:rsidRDefault="009045F4" w:rsidP="009045F4">
      <w:r>
        <w:t>Tato kapitola popisuje bezpečnostní mechanismy implementované v</w:t>
      </w:r>
      <w:r w:rsidR="006A568A">
        <w:t> </w:t>
      </w:r>
      <w:r>
        <w:t>aplikaci. Jejich cílem je omezit možnosti zneužití systému, zejména neoprávněné využívání API, nadměrné zatěžování služby nebo pokusy o</w:t>
      </w:r>
      <w:r w:rsidR="006A568A">
        <w:t> </w:t>
      </w:r>
      <w:r>
        <w:t>manipulaci s</w:t>
      </w:r>
      <w:r w:rsidR="006A568A">
        <w:t> </w:t>
      </w:r>
      <w:r>
        <w:t>aplikační logikou.</w:t>
      </w:r>
    </w:p>
    <w:p w14:paraId="38002B4D" w14:textId="3898BD62" w:rsidR="00C30656" w:rsidRDefault="009045F4" w:rsidP="009045F4">
      <w:r>
        <w:t>Přestože aplikace nepracuje s</w:t>
      </w:r>
      <w:r w:rsidR="006A568A">
        <w:t> </w:t>
      </w:r>
      <w:r>
        <w:t xml:space="preserve">citlivými osobními údaji, bylo nutné implementovat základní bezpečnostní opatření odpovídající běžným standardům webových aplikací. </w:t>
      </w:r>
    </w:p>
    <w:p w14:paraId="7989FBFD" w14:textId="77777777" w:rsidR="00C30656" w:rsidRDefault="00C30656" w:rsidP="00C30656">
      <w:pPr>
        <w:pStyle w:val="Nadpis2"/>
      </w:pPr>
      <w:bookmarkStart w:id="134" w:name="_Toc224065443"/>
      <w:r>
        <w:t>Bezpečnostní rešerše</w:t>
      </w:r>
      <w:bookmarkEnd w:id="134"/>
    </w:p>
    <w:p w14:paraId="0B79AE8B" w14:textId="5FB7DB21" w:rsidR="009B10F7" w:rsidRDefault="009B10F7" w:rsidP="009B10F7">
      <w:r>
        <w:t>V</w:t>
      </w:r>
      <w:r w:rsidR="006A568A">
        <w:t> </w:t>
      </w:r>
      <w:r>
        <w:t>první fázi návrhu bylo nutné identifikovat potenciální bezpečnostní rizika a</w:t>
      </w:r>
      <w:r w:rsidR="006A568A">
        <w:t> </w:t>
      </w:r>
      <w:r>
        <w:t>určit, které části systému vyžadují ochranu. Analýza se zaměřila zejména na možné zneužití API rozhraní, nadměrné zatěžování služby automatizovanými dotazy a</w:t>
      </w:r>
      <w:r w:rsidR="006A568A">
        <w:t> </w:t>
      </w:r>
      <w:r>
        <w:t>neoprávněný přístup do administračního rozhraní</w:t>
      </w:r>
      <w:r w:rsidR="0076274F">
        <w:t>.</w:t>
      </w:r>
    </w:p>
    <w:p w14:paraId="6D642714" w14:textId="6C2C9A30" w:rsidR="00C30656" w:rsidRDefault="00C30656" w:rsidP="00C30656">
      <w:pPr>
        <w:pStyle w:val="Nadpis3"/>
      </w:pPr>
      <w:bookmarkStart w:id="135" w:name="_Toc224065444"/>
      <w:proofErr w:type="spellStart"/>
      <w:r>
        <w:t>Middleware</w:t>
      </w:r>
      <w:proofErr w:type="spellEnd"/>
      <w:r>
        <w:t xml:space="preserve"> + CORS</w:t>
      </w:r>
      <w:r w:rsidR="009515B3">
        <w:t xml:space="preserve"> </w:t>
      </w:r>
      <w:sdt>
        <w:sdtPr>
          <w:id w:val="-261383334"/>
          <w:citation/>
        </w:sdtPr>
        <w:sdtContent>
          <w:r w:rsidR="009515B3">
            <w:fldChar w:fldCharType="begin"/>
          </w:r>
          <w:r w:rsidR="009515B3">
            <w:instrText xml:space="preserve"> CITATION Moz26 \l 1029 </w:instrText>
          </w:r>
          <w:r w:rsidR="009515B3">
            <w:fldChar w:fldCharType="separate"/>
          </w:r>
          <w:r w:rsidR="0097503F">
            <w:rPr>
              <w:noProof/>
            </w:rPr>
            <w:t>(23)</w:t>
          </w:r>
          <w:r w:rsidR="009515B3">
            <w:fldChar w:fldCharType="end"/>
          </w:r>
        </w:sdtContent>
      </w:sdt>
      <w:bookmarkEnd w:id="135"/>
    </w:p>
    <w:p w14:paraId="363C25D3" w14:textId="6213978B" w:rsidR="00C30656" w:rsidRDefault="0027455E" w:rsidP="00C30656">
      <w:r w:rsidRPr="0027455E">
        <w:t xml:space="preserve">První implementovaný bezpečnostní mechanismus představuje </w:t>
      </w:r>
      <w:proofErr w:type="spellStart"/>
      <w:r w:rsidRPr="00A27C99">
        <w:rPr>
          <w:b/>
          <w:bCs/>
        </w:rPr>
        <w:t>middleware</w:t>
      </w:r>
      <w:proofErr w:type="spellEnd"/>
      <w:r w:rsidRPr="0027455E">
        <w:t xml:space="preserve"> komponenta umístěná v</w:t>
      </w:r>
      <w:r w:rsidR="006A568A">
        <w:t> </w:t>
      </w:r>
      <w:r w:rsidRPr="0027455E">
        <w:t>souboru:</w:t>
      </w:r>
    </w:p>
    <w:p w14:paraId="3C83D75C" w14:textId="77777777" w:rsidR="00C30656" w:rsidRDefault="00C30656" w:rsidP="00C30656">
      <w:pPr>
        <w:pStyle w:val="Zdrojovkd"/>
      </w:pPr>
      <w:r>
        <w:t>/</w:t>
      </w:r>
      <w:proofErr w:type="spellStart"/>
      <w:r>
        <w:t>app</w:t>
      </w:r>
      <w:proofErr w:type="spellEnd"/>
      <w:r>
        <w:t>/</w:t>
      </w:r>
      <w:proofErr w:type="spellStart"/>
      <w:r>
        <w:t>graphql</w:t>
      </w:r>
      <w:proofErr w:type="spellEnd"/>
      <w:r>
        <w:t>/</w:t>
      </w:r>
      <w:proofErr w:type="spellStart"/>
      <w:r>
        <w:t>middleware</w:t>
      </w:r>
      <w:proofErr w:type="spellEnd"/>
      <w:r>
        <w:t>/</w:t>
      </w:r>
      <w:proofErr w:type="spellStart"/>
      <w:r>
        <w:t>originGuard.ts</w:t>
      </w:r>
      <w:proofErr w:type="spellEnd"/>
    </w:p>
    <w:p w14:paraId="791BDEE6" w14:textId="564D0BB7" w:rsidR="0027455E" w:rsidRDefault="0027455E" w:rsidP="0027455E">
      <w:r>
        <w:t>Jejím účelem je omezení přístupu k</w:t>
      </w:r>
      <w:r w:rsidR="006A568A">
        <w:t> </w:t>
      </w:r>
      <w:r>
        <w:t xml:space="preserve">API prostřednictvím mechanismu </w:t>
      </w:r>
      <w:r w:rsidRPr="00F23054">
        <w:rPr>
          <w:b/>
          <w:bCs/>
        </w:rPr>
        <w:t>CORS</w:t>
      </w:r>
      <w:r>
        <w:t xml:space="preserve"> (</w:t>
      </w:r>
      <w:proofErr w:type="spellStart"/>
      <w:r>
        <w:t>Cross-</w:t>
      </w:r>
      <w:r w:rsidRPr="00A27C99">
        <w:rPr>
          <w:b/>
          <w:bCs/>
        </w:rPr>
        <w:t>Origin</w:t>
      </w:r>
      <w:proofErr w:type="spellEnd"/>
      <w:r>
        <w:t xml:space="preserve"> </w:t>
      </w:r>
      <w:proofErr w:type="spellStart"/>
      <w:r>
        <w:t>Resource</w:t>
      </w:r>
      <w:proofErr w:type="spellEnd"/>
      <w:r>
        <w:t xml:space="preserve"> </w:t>
      </w:r>
      <w:proofErr w:type="spellStart"/>
      <w:r>
        <w:t>Sharing</w:t>
      </w:r>
      <w:proofErr w:type="spellEnd"/>
      <w:r>
        <w:t xml:space="preserve">). </w:t>
      </w:r>
      <w:proofErr w:type="spellStart"/>
      <w:r>
        <w:t>Middleware</w:t>
      </w:r>
      <w:proofErr w:type="spellEnd"/>
      <w:r>
        <w:t xml:space="preserve"> kontroluje hlavičku </w:t>
      </w:r>
      <w:proofErr w:type="spellStart"/>
      <w:r>
        <w:t>Origin</w:t>
      </w:r>
      <w:proofErr w:type="spellEnd"/>
      <w:r>
        <w:t xml:space="preserve"> příchozích požadavků a</w:t>
      </w:r>
      <w:r w:rsidR="00E8528C">
        <w:t> </w:t>
      </w:r>
      <w:r>
        <w:t>povoluje komunikaci pouze z</w:t>
      </w:r>
      <w:r w:rsidR="006A568A">
        <w:t> </w:t>
      </w:r>
      <w:r>
        <w:t>předem definovaného seznamu důvěryhodných domén.</w:t>
      </w:r>
    </w:p>
    <w:p w14:paraId="53FEA008" w14:textId="5C16B340" w:rsidR="0027455E" w:rsidRDefault="0027455E" w:rsidP="0027455E">
      <w:r>
        <w:t>Tento přístup využívá princip tzv. bílé listiny (</w:t>
      </w:r>
      <w:proofErr w:type="spellStart"/>
      <w:r>
        <w:t>whitelist</w:t>
      </w:r>
      <w:proofErr w:type="spellEnd"/>
      <w:r>
        <w:t>), ve které jsou uvedeny webové stránky oprávněné komunikovat s</w:t>
      </w:r>
      <w:r w:rsidR="006A568A">
        <w:t> </w:t>
      </w:r>
      <w:r>
        <w:t>API. Požadavky přicházející z</w:t>
      </w:r>
      <w:r w:rsidR="006A568A">
        <w:t> </w:t>
      </w:r>
      <w:r>
        <w:t>jiných domén jsou odmítnuty ještě před zpracováním aplikační logiky.</w:t>
      </w:r>
    </w:p>
    <w:p w14:paraId="293ACD44" w14:textId="60DD833A" w:rsidR="00C30656" w:rsidRDefault="0027455E" w:rsidP="0027455E">
      <w:r>
        <w:t>Cílem tohoto opatření je zamezit neoprávněnému využívání API třetími stranami.</w:t>
      </w:r>
    </w:p>
    <w:p w14:paraId="4FE169FE" w14:textId="7DFAD30E" w:rsidR="00C30656" w:rsidRDefault="00C30656" w:rsidP="00C30656">
      <w:pPr>
        <w:pStyle w:val="Nadpis3"/>
      </w:pPr>
      <w:bookmarkStart w:id="136" w:name="_Toc224065445"/>
      <w:r>
        <w:t xml:space="preserve">Prompt limit </w:t>
      </w:r>
      <w:r w:rsidR="009515B3">
        <w:t xml:space="preserve">cookies </w:t>
      </w:r>
      <w:sdt>
        <w:sdtPr>
          <w:id w:val="-1712176030"/>
          <w:citation/>
        </w:sdtPr>
        <w:sdtContent>
          <w:r w:rsidR="0046049C">
            <w:fldChar w:fldCharType="begin"/>
          </w:r>
          <w:r w:rsidR="0046049C">
            <w:instrText xml:space="preserve"> CITATION ÚST25 \l 1029 </w:instrText>
          </w:r>
          <w:r w:rsidR="0046049C">
            <w:fldChar w:fldCharType="separate"/>
          </w:r>
          <w:r w:rsidR="0097503F">
            <w:rPr>
              <w:noProof/>
            </w:rPr>
            <w:t>(24)</w:t>
          </w:r>
          <w:r w:rsidR="0046049C">
            <w:fldChar w:fldCharType="end"/>
          </w:r>
        </w:sdtContent>
      </w:sdt>
      <w:bookmarkEnd w:id="136"/>
    </w:p>
    <w:p w14:paraId="357EF009" w14:textId="6846AA5D" w:rsidR="00E647DF" w:rsidRPr="00E647DF" w:rsidRDefault="00E647DF" w:rsidP="00E647DF">
      <w:r w:rsidRPr="00E647DF">
        <w:t>Dalším implementovaným mechanismem je omezení maximálního počtu dotazů v</w:t>
      </w:r>
      <w:r w:rsidR="00E8528C">
        <w:t> </w:t>
      </w:r>
      <w:r w:rsidRPr="00E647DF">
        <w:t>rámci jedné konverzace. Cílem tohoto opatření je zabránit nadměrnému využívání jazykového modelu a</w:t>
      </w:r>
      <w:r w:rsidR="006A568A">
        <w:t> </w:t>
      </w:r>
      <w:r w:rsidRPr="00E647DF">
        <w:t>zbytečnému spotřebovávání tokenů.</w:t>
      </w:r>
    </w:p>
    <w:p w14:paraId="77EBC5D1" w14:textId="52F799A7" w:rsidR="00E647DF" w:rsidRDefault="00E647DF" w:rsidP="00E647DF">
      <w:r w:rsidRPr="00E647DF">
        <w:t>Kontrola limitu je realizována na serverové straně. Při každém novém dotazu je aktuální počet promptů porovnán s</w:t>
      </w:r>
      <w:r w:rsidR="006A568A">
        <w:t> </w:t>
      </w:r>
      <w:r w:rsidRPr="00E647DF">
        <w:t>konstantou:</w:t>
      </w:r>
    </w:p>
    <w:p w14:paraId="03EC674C" w14:textId="5AC2A2C8" w:rsidR="00C30656" w:rsidRDefault="00C30656" w:rsidP="00E647DF">
      <w:pPr>
        <w:pStyle w:val="Zdrojovkd"/>
      </w:pPr>
      <w:r>
        <w:t>MAX_PROMPTS_PER_CONVERSATION</w:t>
      </w:r>
    </w:p>
    <w:p w14:paraId="7AF81BDA" w14:textId="17E5D688" w:rsidR="00D7759B" w:rsidRDefault="00D7759B" w:rsidP="00D7759B">
      <w:r>
        <w:lastRenderedPageBreak/>
        <w:t xml:space="preserve">Po překročení tohoto limitu je do prohlížeče uživatele uložena </w:t>
      </w:r>
      <w:proofErr w:type="spellStart"/>
      <w:r w:rsidRPr="00A27C99">
        <w:rPr>
          <w:b/>
          <w:bCs/>
        </w:rPr>
        <w:t>cookie</w:t>
      </w:r>
      <w:proofErr w:type="spellEnd"/>
      <w:r>
        <w:t>, která informuje klientskou aplikaci o</w:t>
      </w:r>
      <w:r w:rsidR="006A568A">
        <w:t> </w:t>
      </w:r>
      <w:r>
        <w:t>dosažení limitu a</w:t>
      </w:r>
      <w:r w:rsidR="006A568A">
        <w:t> </w:t>
      </w:r>
      <w:r>
        <w:t>zajišťuje perzistenci tohoto stavu i</w:t>
      </w:r>
      <w:r w:rsidR="006A568A">
        <w:t> </w:t>
      </w:r>
      <w:r>
        <w:t>po opětovném načtení stránky.</w:t>
      </w:r>
    </w:p>
    <w:p w14:paraId="7DFEBF59" w14:textId="7D52E61D" w:rsidR="00C30656" w:rsidRPr="00850469" w:rsidRDefault="0095157A" w:rsidP="00D7759B">
      <w:r w:rsidRPr="0095157A">
        <w:t>Řešení poskytuje základní úroveň ochrany proti běžnému zneužití. Proti cílenému obcházení však neposkytuje plnou ochranu, a</w:t>
      </w:r>
      <w:r w:rsidR="006A568A">
        <w:t> </w:t>
      </w:r>
      <w:r w:rsidRPr="0095157A">
        <w:t>proto je do budoucna plánována robustnější implementace</w:t>
      </w:r>
      <w:r w:rsidR="00797C39">
        <w:t>.</w:t>
      </w:r>
    </w:p>
    <w:p w14:paraId="30FFB198" w14:textId="6F267F22" w:rsidR="00C30656" w:rsidRDefault="0076274F" w:rsidP="00C30656">
      <w:pPr>
        <w:pStyle w:val="Nadpis3"/>
      </w:pPr>
      <w:bookmarkStart w:id="137" w:name="_Toc224065446"/>
      <w:r>
        <w:t>Zabezpečení administra</w:t>
      </w:r>
      <w:r w:rsidR="00A50A05">
        <w:t>tivní</w:t>
      </w:r>
      <w:r w:rsidR="00CE2A1E">
        <w:t>ho rozhraní</w:t>
      </w:r>
      <w:bookmarkEnd w:id="137"/>
    </w:p>
    <w:p w14:paraId="4F5BF976" w14:textId="61700BD4" w:rsidR="00CE2A1E" w:rsidRDefault="00CE2A1E" w:rsidP="00CE2A1E">
      <w:r>
        <w:t>Přestože aplikace neukládá citlivá data, je standardní praxí chránit administra</w:t>
      </w:r>
      <w:r w:rsidR="00283442">
        <w:t>tiv</w:t>
      </w:r>
      <w:r>
        <w:t>ní rozhraní přístupovou autentizací. Backoffice slouží k</w:t>
      </w:r>
      <w:r w:rsidR="006A568A">
        <w:t> </w:t>
      </w:r>
      <w:r>
        <w:t>monitorování konverzací, správě promptů a</w:t>
      </w:r>
      <w:r w:rsidR="006A568A">
        <w:t> </w:t>
      </w:r>
      <w:r>
        <w:t>analýze uživatelské zpětné vazby, a</w:t>
      </w:r>
      <w:r w:rsidR="006A568A">
        <w:t> </w:t>
      </w:r>
      <w:r>
        <w:t>proto by neměl být veřejně dostupný.</w:t>
      </w:r>
    </w:p>
    <w:p w14:paraId="5C4CDC39" w14:textId="507FCEF6" w:rsidR="00C30656" w:rsidRPr="00EA087B" w:rsidRDefault="00CE2A1E" w:rsidP="00CE2A1E">
      <w:r>
        <w:t>Přístup do administrační části je proto chráněn jednoduchým přihlašovacím mechanismem založeným na statických přihlašovacích údajích. Tyto údaje jsou načítány z</w:t>
      </w:r>
      <w:r w:rsidR="006A568A">
        <w:t> </w:t>
      </w:r>
      <w:r>
        <w:t xml:space="preserve">konfiguračního </w:t>
      </w:r>
      <w:proofErr w:type="gramStart"/>
      <w:r>
        <w:t>souboru .</w:t>
      </w:r>
      <w:proofErr w:type="spellStart"/>
      <w:r>
        <w:t>env</w:t>
      </w:r>
      <w:proofErr w:type="spellEnd"/>
      <w:proofErr w:type="gramEnd"/>
      <w:r>
        <w:t xml:space="preserve"> a</w:t>
      </w:r>
      <w:r w:rsidR="006A568A">
        <w:t> </w:t>
      </w:r>
      <w:r>
        <w:t>nejsou součástí zdrojového kódu aplikace</w:t>
      </w:r>
      <w:r w:rsidR="00C30656">
        <w:t>.</w:t>
      </w:r>
    </w:p>
    <w:p w14:paraId="0BA965E7" w14:textId="77777777" w:rsidR="00C30656" w:rsidRDefault="00C30656" w:rsidP="00C30656">
      <w:pPr>
        <w:pStyle w:val="Nadpis3"/>
      </w:pPr>
      <w:bookmarkStart w:id="138" w:name="_Toc224065447"/>
      <w:proofErr w:type="spellStart"/>
      <w:r>
        <w:t>Heartbeat</w:t>
      </w:r>
      <w:proofErr w:type="spellEnd"/>
      <w:r>
        <w:t xml:space="preserve"> </w:t>
      </w:r>
      <w:proofErr w:type="spellStart"/>
      <w:r>
        <w:t>endpoint</w:t>
      </w:r>
      <w:bookmarkEnd w:id="138"/>
      <w:proofErr w:type="spellEnd"/>
    </w:p>
    <w:p w14:paraId="420B37B4" w14:textId="0F938762" w:rsidR="002C242B" w:rsidRDefault="002C242B" w:rsidP="002C242B">
      <w:r>
        <w:t xml:space="preserve">Dalším implementovaným prvkem je tzv. </w:t>
      </w:r>
      <w:proofErr w:type="spellStart"/>
      <w:r w:rsidRPr="00A27C99">
        <w:rPr>
          <w:b/>
          <w:bCs/>
        </w:rPr>
        <w:t>heartbeat</w:t>
      </w:r>
      <w:proofErr w:type="spellEnd"/>
      <w:r>
        <w:t xml:space="preserve"> </w:t>
      </w:r>
      <w:proofErr w:type="spellStart"/>
      <w:r w:rsidRPr="00A27C99">
        <w:rPr>
          <w:b/>
          <w:bCs/>
        </w:rPr>
        <w:t>endpoint</w:t>
      </w:r>
      <w:proofErr w:type="spellEnd"/>
      <w:r>
        <w:t xml:space="preserve"> sloužící jako jednoduchý mechanismus kontroly dostupnosti služby. Chatovací widget při inicializaci ověřuje dostupnost </w:t>
      </w:r>
      <w:proofErr w:type="spellStart"/>
      <w:r>
        <w:t>backendu</w:t>
      </w:r>
      <w:proofErr w:type="spellEnd"/>
      <w:r>
        <w:t xml:space="preserve"> pomocí HTTP požadavku na tento </w:t>
      </w:r>
      <w:proofErr w:type="spellStart"/>
      <w:r>
        <w:t>endpoint</w:t>
      </w:r>
      <w:proofErr w:type="spellEnd"/>
      <w:r>
        <w:t>.</w:t>
      </w:r>
    </w:p>
    <w:p w14:paraId="0B1DB812" w14:textId="390A66DF" w:rsidR="002C242B" w:rsidRDefault="002C242B" w:rsidP="002C242B">
      <w:r>
        <w:t>Pokud server vrátí stavový kód</w:t>
      </w:r>
      <w:r w:rsidR="006A568A">
        <w:t> </w:t>
      </w:r>
      <w:r>
        <w:t>200, widget se zobrazí a</w:t>
      </w:r>
      <w:r w:rsidR="006A568A">
        <w:t> </w:t>
      </w:r>
      <w:r>
        <w:t>umožní uživateli zahájit konverzaci. V</w:t>
      </w:r>
      <w:r w:rsidR="006A568A">
        <w:t> </w:t>
      </w:r>
      <w:r>
        <w:t>opačném případě se komponenta nenačte.</w:t>
      </w:r>
    </w:p>
    <w:p w14:paraId="079FBB15" w14:textId="03ED3A15" w:rsidR="00C30656" w:rsidRPr="00C30656" w:rsidRDefault="002C242B" w:rsidP="002C242B">
      <w:r>
        <w:t xml:space="preserve">Tento mechanismus slouží jako ochrana proti situacím, kdy </w:t>
      </w:r>
      <w:proofErr w:type="spellStart"/>
      <w:r>
        <w:t>backend</w:t>
      </w:r>
      <w:proofErr w:type="spellEnd"/>
      <w:r>
        <w:t xml:space="preserve"> není dostupný. Z</w:t>
      </w:r>
      <w:r w:rsidR="006A568A">
        <w:t> </w:t>
      </w:r>
      <w:r>
        <w:t>pohledu uživatele tak nedochází k</w:t>
      </w:r>
      <w:r w:rsidR="006A568A">
        <w:t> </w:t>
      </w:r>
      <w:r>
        <w:t>zobrazování nefunkčního rozhraní nebo chybových hlášení</w:t>
      </w:r>
      <w:r w:rsidR="004F0A37">
        <w:t>.</w:t>
      </w:r>
    </w:p>
    <w:p w14:paraId="74C06255" w14:textId="215E6E55" w:rsidR="000C7450" w:rsidRDefault="000C7450" w:rsidP="000C7450">
      <w:pPr>
        <w:pStyle w:val="Nadpis1"/>
      </w:pPr>
      <w:bookmarkStart w:id="139" w:name="_Toc224065448"/>
      <w:r w:rsidRPr="000C7450">
        <w:lastRenderedPageBreak/>
        <w:t>Identifikované</w:t>
      </w:r>
      <w:r>
        <w:t xml:space="preserve"> problémy a jejich řešení</w:t>
      </w:r>
      <w:bookmarkEnd w:id="139"/>
    </w:p>
    <w:p w14:paraId="4F9A6B44" w14:textId="437B4923" w:rsidR="00306469" w:rsidRPr="00306469" w:rsidRDefault="004B5444" w:rsidP="00306469">
      <w:r w:rsidRPr="004B5444">
        <w:t>Tato kapitola shrnuje klíčové technické problémy identifikované během návrhu a</w:t>
      </w:r>
      <w:r w:rsidR="00A34B78">
        <w:t> </w:t>
      </w:r>
      <w:r w:rsidRPr="004B5444">
        <w:t>implementace systému. Jejich analýza přispívá k</w:t>
      </w:r>
      <w:r w:rsidR="006A568A">
        <w:t> </w:t>
      </w:r>
      <w:r w:rsidRPr="004B5444">
        <w:t>lepšímu pochopení zvolených architektonických rozhodnutí a</w:t>
      </w:r>
      <w:r w:rsidR="006A568A">
        <w:t> </w:t>
      </w:r>
      <w:r w:rsidRPr="004B5444">
        <w:t xml:space="preserve">může sloužit jako metodická opora pro obdobné </w:t>
      </w:r>
      <w:r w:rsidR="00810B15" w:rsidRPr="004B5444">
        <w:t>projekty.</w:t>
      </w:r>
    </w:p>
    <w:p w14:paraId="3C093152" w14:textId="50B6709E" w:rsidR="00901750" w:rsidRDefault="00185A6D" w:rsidP="00C40214">
      <w:pPr>
        <w:pStyle w:val="Nadpis2"/>
      </w:pPr>
      <w:bookmarkStart w:id="140" w:name="_Toc224065449"/>
      <w:r>
        <w:t>Konte</w:t>
      </w:r>
      <w:r w:rsidR="00A85EBF">
        <w:t>jnerizační a konfigurační problémy</w:t>
      </w:r>
      <w:bookmarkEnd w:id="140"/>
    </w:p>
    <w:p w14:paraId="70FC33A1" w14:textId="7531FF9F" w:rsidR="00C065C3" w:rsidRDefault="00C065C3" w:rsidP="00C065C3">
      <w:r>
        <w:t>V</w:t>
      </w:r>
      <w:r w:rsidR="006A568A">
        <w:t> </w:t>
      </w:r>
      <w:r>
        <w:t>průběhu vývoje docházelo k</w:t>
      </w:r>
      <w:r w:rsidR="006A568A">
        <w:t> </w:t>
      </w:r>
      <w:r>
        <w:t xml:space="preserve">opakovaným selháním při spouštění služby </w:t>
      </w:r>
      <w:proofErr w:type="spellStart"/>
      <w:r>
        <w:t>ChromaDB</w:t>
      </w:r>
      <w:proofErr w:type="spellEnd"/>
      <w:r>
        <w:t xml:space="preserve"> v</w:t>
      </w:r>
      <w:r w:rsidR="006A568A">
        <w:t> </w:t>
      </w:r>
      <w:r>
        <w:t xml:space="preserve">rámci konfigurace </w:t>
      </w:r>
      <w:proofErr w:type="spellStart"/>
      <w:r>
        <w:t>Docker</w:t>
      </w:r>
      <w:proofErr w:type="spellEnd"/>
      <w:r>
        <w:t xml:space="preserve"> </w:t>
      </w:r>
      <w:proofErr w:type="spellStart"/>
      <w:r>
        <w:t>Compose</w:t>
      </w:r>
      <w:proofErr w:type="spellEnd"/>
      <w:r>
        <w:t xml:space="preserve">. Příčinou byla nesprávně definovaná mapovaná cesta pro persistentní úložiště </w:t>
      </w:r>
      <w:proofErr w:type="gramStart"/>
      <w:r>
        <w:t>(./</w:t>
      </w:r>
      <w:proofErr w:type="spellStart"/>
      <w:proofErr w:type="gramEnd"/>
      <w:r>
        <w:t>chroma_db</w:t>
      </w:r>
      <w:proofErr w:type="spellEnd"/>
      <w:r>
        <w:t>:/chroma/chroma), která neodpovídala interní adresářové struktuře kontejneru.</w:t>
      </w:r>
    </w:p>
    <w:p w14:paraId="1D18B4BE" w14:textId="48D952CF" w:rsidR="00AF77DC" w:rsidRDefault="00C065C3" w:rsidP="00AF77DC">
      <w:r>
        <w:t xml:space="preserve">Důsledkem bylo neukládání </w:t>
      </w:r>
      <w:proofErr w:type="spellStart"/>
      <w:r>
        <w:t>embedding</w:t>
      </w:r>
      <w:proofErr w:type="spellEnd"/>
      <w:r>
        <w:t xml:space="preserve"> dat a</w:t>
      </w:r>
      <w:r w:rsidR="006A568A">
        <w:t> </w:t>
      </w:r>
      <w:r>
        <w:t>ztráta indexu po restartu služby. Řešení spočívalo v</w:t>
      </w:r>
      <w:r w:rsidR="006A568A">
        <w:t> </w:t>
      </w:r>
      <w:r>
        <w:t>úpravě cílové cesty dle oficiální dokumentace a</w:t>
      </w:r>
      <w:r w:rsidR="006A568A">
        <w:t> </w:t>
      </w:r>
      <w:r>
        <w:t xml:space="preserve">ověření správného mapování prostřednictvím inspekce běžícího kontejneru pomocí nástroje </w:t>
      </w:r>
      <w:proofErr w:type="spellStart"/>
      <w:r>
        <w:t>docker</w:t>
      </w:r>
      <w:proofErr w:type="spellEnd"/>
      <w:r>
        <w:t xml:space="preserve"> </w:t>
      </w:r>
      <w:proofErr w:type="spellStart"/>
      <w:r>
        <w:t>exec</w:t>
      </w:r>
      <w:proofErr w:type="spellEnd"/>
      <w:r>
        <w:t>.</w:t>
      </w:r>
    </w:p>
    <w:p w14:paraId="3591EA90" w14:textId="77777777" w:rsidR="00AF77DC" w:rsidRDefault="00AF77DC" w:rsidP="00AA11BB">
      <w:pPr>
        <w:rPr>
          <w:noProof/>
        </w:rPr>
      </w:pPr>
    </w:p>
    <w:p w14:paraId="4FDED6FD" w14:textId="77777777" w:rsidR="00AF77DC" w:rsidRDefault="00AA11BB" w:rsidP="00AF77DC">
      <w:pPr>
        <w:keepNext/>
        <w:ind w:firstLine="0"/>
      </w:pPr>
      <w:r>
        <w:rPr>
          <w:noProof/>
        </w:rPr>
        <w:drawing>
          <wp:inline distT="0" distB="0" distL="0" distR="0" wp14:anchorId="175F2B5B" wp14:editId="7878BE10">
            <wp:extent cx="4867275" cy="2457450"/>
            <wp:effectExtent l="0" t="0" r="9525" b="0"/>
            <wp:docPr id="26736656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l="7936" t="22673" r="7573" b="11600"/>
                    <a:stretch>
                      <a:fillRect/>
                    </a:stretch>
                  </pic:blipFill>
                  <pic:spPr bwMode="auto">
                    <a:xfrm>
                      <a:off x="0" y="0"/>
                      <a:ext cx="4867275"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20B54E19" w14:textId="7DCC5223" w:rsidR="00AA11BB" w:rsidRPr="00306469" w:rsidRDefault="00AF77DC" w:rsidP="00AF77DC">
      <w:pPr>
        <w:pStyle w:val="Titulek"/>
        <w:jc w:val="both"/>
      </w:pPr>
      <w:bookmarkStart w:id="141" w:name="_Toc223705974"/>
      <w:bookmarkStart w:id="142" w:name="_Toc223903134"/>
      <w:bookmarkStart w:id="143" w:name="_Toc224059409"/>
      <w:bookmarkStart w:id="144" w:name="_Toc224065476"/>
      <w:r>
        <w:t xml:space="preserve">Obrázek </w:t>
      </w:r>
      <w:fldSimple w:instr=" SEQ Obrázek \* ARABIC ">
        <w:r w:rsidR="004C788C">
          <w:rPr>
            <w:noProof/>
          </w:rPr>
          <w:t>15</w:t>
        </w:r>
      </w:fldSimple>
      <w:r>
        <w:t xml:space="preserve"> obrázek zachycující </w:t>
      </w:r>
      <w:proofErr w:type="spellStart"/>
      <w:r>
        <w:t>Docker</w:t>
      </w:r>
      <w:proofErr w:type="spellEnd"/>
      <w:r>
        <w:t xml:space="preserve"> </w:t>
      </w:r>
      <w:proofErr w:type="spellStart"/>
      <w:r>
        <w:t>Compose</w:t>
      </w:r>
      <w:proofErr w:type="spellEnd"/>
      <w:r>
        <w:t xml:space="preserve"> chybu (</w:t>
      </w:r>
      <w:proofErr w:type="spellStart"/>
      <w:r>
        <w:t>codesnap</w:t>
      </w:r>
      <w:proofErr w:type="spellEnd"/>
      <w:r>
        <w:t>)</w:t>
      </w:r>
      <w:bookmarkEnd w:id="141"/>
      <w:bookmarkEnd w:id="142"/>
      <w:bookmarkEnd w:id="143"/>
      <w:bookmarkEnd w:id="144"/>
    </w:p>
    <w:p w14:paraId="62498310" w14:textId="2C4B8508" w:rsidR="00C40214" w:rsidRDefault="00A85EBF" w:rsidP="00C40214">
      <w:pPr>
        <w:pStyle w:val="Nadpis2"/>
      </w:pPr>
      <w:bookmarkStart w:id="145" w:name="_Toc224065450"/>
      <w:r>
        <w:t>Problémy integrace vektorové databáze</w:t>
      </w:r>
      <w:bookmarkEnd w:id="145"/>
    </w:p>
    <w:p w14:paraId="1E987B85" w14:textId="111A137D" w:rsidR="0099398D" w:rsidRDefault="00C065C3" w:rsidP="00C065C3">
      <w:r>
        <w:t>V</w:t>
      </w:r>
      <w:r w:rsidR="00780889">
        <w:t> </w:t>
      </w:r>
      <w:r>
        <w:t>rámci testovací fáze bylo experimentováno s</w:t>
      </w:r>
      <w:r w:rsidR="00780889">
        <w:t> </w:t>
      </w:r>
      <w:r>
        <w:t xml:space="preserve">cloudovou variantou databáze </w:t>
      </w:r>
      <w:proofErr w:type="spellStart"/>
      <w:r>
        <w:t>ChromaDB</w:t>
      </w:r>
      <w:proofErr w:type="spellEnd"/>
      <w:r>
        <w:t>. Při integraci došlo k</w:t>
      </w:r>
      <w:r w:rsidR="00780889">
        <w:t> </w:t>
      </w:r>
      <w:r>
        <w:t xml:space="preserve">problému nekompatibility rozměrů </w:t>
      </w:r>
      <w:proofErr w:type="spellStart"/>
      <w:r>
        <w:t>embedding</w:t>
      </w:r>
      <w:proofErr w:type="spellEnd"/>
      <w:r>
        <w:t xml:space="preserve"> vektorů (</w:t>
      </w:r>
      <w:proofErr w:type="spellStart"/>
      <w:r>
        <w:t>dimension</w:t>
      </w:r>
      <w:proofErr w:type="spellEnd"/>
      <w:r>
        <w:t xml:space="preserve"> </w:t>
      </w:r>
      <w:proofErr w:type="spellStart"/>
      <w:r>
        <w:t>mismatch</w:t>
      </w:r>
      <w:proofErr w:type="spellEnd"/>
      <w:r>
        <w:t xml:space="preserve">). </w:t>
      </w:r>
      <w:proofErr w:type="spellStart"/>
      <w:r>
        <w:t>Embedding</w:t>
      </w:r>
      <w:proofErr w:type="spellEnd"/>
      <w:r>
        <w:t xml:space="preserve"> model generoval vektory o</w:t>
      </w:r>
      <w:r w:rsidR="00780889">
        <w:t> </w:t>
      </w:r>
      <w:r>
        <w:t>odlišné dimenzi, než jaká byla inicializována v</w:t>
      </w:r>
      <w:r w:rsidR="00780889">
        <w:t> </w:t>
      </w:r>
      <w:r>
        <w:t>databázové kolekci. Tento nesoulad vedl k</w:t>
      </w:r>
      <w:r w:rsidR="00780889">
        <w:t> </w:t>
      </w:r>
      <w:r>
        <w:t>selhání operací ukládání a</w:t>
      </w:r>
      <w:r w:rsidR="00780889">
        <w:t> </w:t>
      </w:r>
      <w:r>
        <w:t>vyhledávání.</w:t>
      </w:r>
    </w:p>
    <w:p w14:paraId="0BF9C1EC" w14:textId="2C64A731" w:rsidR="00FB433F" w:rsidRPr="00FB433F" w:rsidRDefault="00C065C3" w:rsidP="00FB433F">
      <w:r>
        <w:t xml:space="preserve">Řešením bylo sjednocení </w:t>
      </w:r>
      <w:proofErr w:type="spellStart"/>
      <w:r>
        <w:t>dimenzionality</w:t>
      </w:r>
      <w:proofErr w:type="spellEnd"/>
      <w:r>
        <w:t xml:space="preserve"> modelu a</w:t>
      </w:r>
      <w:r w:rsidR="00780889">
        <w:t> </w:t>
      </w:r>
      <w:r>
        <w:t>databázové kolekce a</w:t>
      </w:r>
      <w:r w:rsidR="00780889">
        <w:t> </w:t>
      </w:r>
      <w:r>
        <w:t>opětovná inicializace indexu</w:t>
      </w:r>
      <w:r w:rsidR="00083679">
        <w:t>.</w:t>
      </w:r>
    </w:p>
    <w:p w14:paraId="23D5F34E" w14:textId="51A223BB" w:rsidR="00CD5B39" w:rsidRDefault="00ED50E4" w:rsidP="00CD5B39">
      <w:pPr>
        <w:pStyle w:val="Nadpis2"/>
      </w:pPr>
      <w:bookmarkStart w:id="146" w:name="_Toc224065451"/>
      <w:proofErr w:type="spellStart"/>
      <w:r>
        <w:lastRenderedPageBreak/>
        <w:t>Multijazyčné</w:t>
      </w:r>
      <w:proofErr w:type="spellEnd"/>
      <w:r>
        <w:t xml:space="preserve"> prostředí projektu</w:t>
      </w:r>
      <w:bookmarkEnd w:id="146"/>
    </w:p>
    <w:p w14:paraId="2663ECA4" w14:textId="42216117" w:rsidR="000B5597" w:rsidRDefault="0034173D" w:rsidP="000B5597">
      <w:r w:rsidRPr="0034173D">
        <w:t xml:space="preserve">Použití tří </w:t>
      </w:r>
      <w:r w:rsidR="000B5597">
        <w:t xml:space="preserve">odlišných technologických </w:t>
      </w:r>
      <w:proofErr w:type="spellStart"/>
      <w:r w:rsidR="000B5597">
        <w:t>stacků</w:t>
      </w:r>
      <w:proofErr w:type="spellEnd"/>
      <w:r w:rsidRPr="0034173D">
        <w:t xml:space="preserve"> (C# pro </w:t>
      </w:r>
      <w:proofErr w:type="spellStart"/>
      <w:r w:rsidRPr="0034173D">
        <w:t>scraper</w:t>
      </w:r>
      <w:proofErr w:type="spellEnd"/>
      <w:r w:rsidRPr="0034173D">
        <w:t xml:space="preserve">, Python pro </w:t>
      </w:r>
      <w:r w:rsidR="000B5597">
        <w:t>datovou přípravu</w:t>
      </w:r>
      <w:r w:rsidRPr="0034173D">
        <w:t xml:space="preserve"> a</w:t>
      </w:r>
      <w:r w:rsidR="00780889">
        <w:t> </w:t>
      </w:r>
      <w:proofErr w:type="spellStart"/>
      <w:r w:rsidRPr="0034173D">
        <w:t>TypeScript</w:t>
      </w:r>
      <w:proofErr w:type="spellEnd"/>
      <w:r w:rsidRPr="0034173D">
        <w:t xml:space="preserve"> pro </w:t>
      </w:r>
      <w:r w:rsidR="000B5597">
        <w:t>webovou aplikaci) vedlo ke zvýšené komplexitě správy</w:t>
      </w:r>
      <w:r w:rsidRPr="0034173D">
        <w:t xml:space="preserve"> projektu</w:t>
      </w:r>
      <w:r w:rsidR="000B5597">
        <w:t>. Každá část vyžadovala samostatné prostředí, závislosti a</w:t>
      </w:r>
      <w:r w:rsidR="00780889">
        <w:t> </w:t>
      </w:r>
      <w:r w:rsidR="000B5597">
        <w:t xml:space="preserve">konfigurační mechanismy, což komplikovalo návrh CI/CD </w:t>
      </w:r>
      <w:proofErr w:type="spellStart"/>
      <w:r w:rsidR="000B5597">
        <w:t>pipeline</w:t>
      </w:r>
      <w:proofErr w:type="spellEnd"/>
      <w:r w:rsidR="000B5597">
        <w:t>.</w:t>
      </w:r>
    </w:p>
    <w:p w14:paraId="0586B68C" w14:textId="6204D379" w:rsidR="0034173D" w:rsidRPr="0034173D" w:rsidRDefault="000B5597" w:rsidP="0034173D">
      <w:r>
        <w:t>Přestože tento přístup umožnil využít specializované nástroje v</w:t>
      </w:r>
      <w:r w:rsidR="00780889">
        <w:t> </w:t>
      </w:r>
      <w:r>
        <w:t>jednotlivých fázích vývoje, z</w:t>
      </w:r>
      <w:r w:rsidR="00780889">
        <w:t> </w:t>
      </w:r>
      <w:r>
        <w:t xml:space="preserve">hlediska dlouhodobé udržovatelnosti by bylo vhodnější sjednotit aplikační logiku do jednoho ekosystému, například do prostředí </w:t>
      </w:r>
      <w:proofErr w:type="spellStart"/>
      <w:r>
        <w:t>TypeScript</w:t>
      </w:r>
      <w:proofErr w:type="spellEnd"/>
      <w:r>
        <w:t>/Node.js</w:t>
      </w:r>
      <w:r w:rsidR="0002575E" w:rsidRPr="0002575E">
        <w:t>.</w:t>
      </w:r>
    </w:p>
    <w:p w14:paraId="3AA0237D" w14:textId="1AA87D06" w:rsidR="000376DA" w:rsidRDefault="000B4B55" w:rsidP="000376DA">
      <w:pPr>
        <w:pStyle w:val="Nadpis2"/>
      </w:pPr>
      <w:bookmarkStart w:id="147" w:name="_Toc224065452"/>
      <w:r>
        <w:t>Problematika RAG</w:t>
      </w:r>
      <w:r w:rsidR="003A68C5">
        <w:t xml:space="preserve"> struktury</w:t>
      </w:r>
      <w:bookmarkEnd w:id="147"/>
    </w:p>
    <w:p w14:paraId="459FFAA3" w14:textId="607271DC" w:rsidR="0011697D" w:rsidRPr="0011697D" w:rsidRDefault="000B5597" w:rsidP="0011697D">
      <w:r w:rsidRPr="000B5597">
        <w:t>Nejvíce koncepčních problémů se objevilo při návrhu a implementaci architektury typu RAG</w:t>
      </w:r>
      <w:r w:rsidR="00F96385">
        <w:t>.</w:t>
      </w:r>
    </w:p>
    <w:p w14:paraId="5E01489E" w14:textId="23A28C4F" w:rsidR="00983F5D" w:rsidRDefault="001A1CFF" w:rsidP="00983F5D">
      <w:pPr>
        <w:pStyle w:val="Nadpis3"/>
      </w:pPr>
      <w:bookmarkStart w:id="148" w:name="_Toc224065453"/>
      <w:r>
        <w:t>RAG struktura v katalogu</w:t>
      </w:r>
      <w:bookmarkEnd w:id="148"/>
    </w:p>
    <w:p w14:paraId="7D74BA52" w14:textId="45714279" w:rsidR="007A2E5A" w:rsidRPr="007A2E5A" w:rsidRDefault="00645984" w:rsidP="00553451">
      <w:r w:rsidRPr="00645984">
        <w:t>Hlavním problémem</w:t>
      </w:r>
      <w:r w:rsidR="000B126C" w:rsidRPr="000B126C">
        <w:t xml:space="preserve"> první </w:t>
      </w:r>
      <w:r w:rsidRPr="00645984">
        <w:t>verze</w:t>
      </w:r>
      <w:r w:rsidR="000B126C" w:rsidRPr="000B126C">
        <w:t xml:space="preserve"> bylo podcenění </w:t>
      </w:r>
      <w:r w:rsidRPr="00645984">
        <w:t>předzpracování</w:t>
      </w:r>
      <w:r w:rsidR="000B126C" w:rsidRPr="000B126C">
        <w:t xml:space="preserve"> dat. Duplicitní záznamy</w:t>
      </w:r>
      <w:r w:rsidRPr="00645984">
        <w:t>, nekonzistentní formátování</w:t>
      </w:r>
      <w:r w:rsidR="000B126C" w:rsidRPr="000B126C">
        <w:t xml:space="preserve"> a</w:t>
      </w:r>
      <w:r w:rsidR="00780889">
        <w:t> </w:t>
      </w:r>
      <w:r w:rsidRPr="00645984">
        <w:t>chybné kódování znaků</w:t>
      </w:r>
      <w:r w:rsidR="000B126C" w:rsidRPr="000B126C">
        <w:t xml:space="preserve"> v</w:t>
      </w:r>
      <w:r w:rsidR="00780889">
        <w:t> </w:t>
      </w:r>
      <w:r w:rsidR="000B126C" w:rsidRPr="000B126C">
        <w:t xml:space="preserve">CSV </w:t>
      </w:r>
      <w:r w:rsidRPr="00645984">
        <w:t xml:space="preserve">souborech </w:t>
      </w:r>
      <w:r w:rsidR="000B126C" w:rsidRPr="000B126C">
        <w:t>způsobovaly</w:t>
      </w:r>
      <w:r w:rsidRPr="00645984">
        <w:t xml:space="preserve"> degradaci</w:t>
      </w:r>
      <w:r w:rsidR="000B126C" w:rsidRPr="000B126C">
        <w:t xml:space="preserve"> </w:t>
      </w:r>
      <w:proofErr w:type="spellStart"/>
      <w:r w:rsidR="000B126C" w:rsidRPr="000B126C">
        <w:t>embedding</w:t>
      </w:r>
      <w:proofErr w:type="spellEnd"/>
      <w:r w:rsidR="000B126C" w:rsidRPr="000B126C">
        <w:t xml:space="preserve"> </w:t>
      </w:r>
      <w:r w:rsidRPr="00645984">
        <w:t>reprezentací. Model následně</w:t>
      </w:r>
      <w:r w:rsidR="000B126C" w:rsidRPr="000B126C">
        <w:t xml:space="preserve"> generoval </w:t>
      </w:r>
      <w:r w:rsidRPr="00645984">
        <w:t>méně kvalitní vektorové reprezentace, což se negativně projevovalo při dotazech typu „Doporuč mi knihy o</w:t>
      </w:r>
      <w:r w:rsidR="00780889">
        <w:t> </w:t>
      </w:r>
      <w:r w:rsidRPr="00645984">
        <w:t>hudbě“.</w:t>
      </w:r>
    </w:p>
    <w:p w14:paraId="29E23947" w14:textId="7D6F73EC" w:rsidR="00983F5D" w:rsidRDefault="001A1CFF" w:rsidP="00983F5D">
      <w:pPr>
        <w:pStyle w:val="Nadpis3"/>
      </w:pPr>
      <w:bookmarkStart w:id="149" w:name="_Toc224065454"/>
      <w:r>
        <w:t xml:space="preserve">RAG struktura ve </w:t>
      </w:r>
      <w:r w:rsidR="00CC3E3F">
        <w:t>webové stránce</w:t>
      </w:r>
      <w:bookmarkEnd w:id="149"/>
    </w:p>
    <w:p w14:paraId="616F6C02" w14:textId="2C8EAAF4" w:rsidR="00863076" w:rsidRPr="00863076" w:rsidRDefault="00863076" w:rsidP="00863076">
      <w:r w:rsidRPr="00863076">
        <w:t xml:space="preserve">Při </w:t>
      </w:r>
      <w:r w:rsidR="00F96385">
        <w:t>procházení</w:t>
      </w:r>
      <w:r w:rsidRPr="00863076">
        <w:t xml:space="preserve"> webu kvkli.cz docházelo k</w:t>
      </w:r>
      <w:r w:rsidR="00780889">
        <w:t> </w:t>
      </w:r>
      <w:r w:rsidRPr="00863076">
        <w:t>zahrnování navigačních a</w:t>
      </w:r>
      <w:r w:rsidR="00780889">
        <w:t> </w:t>
      </w:r>
      <w:r w:rsidRPr="00863076">
        <w:t xml:space="preserve">provozních prvků (menu, patička, systémové texty) do </w:t>
      </w:r>
      <w:proofErr w:type="spellStart"/>
      <w:r w:rsidRPr="00863076">
        <w:t>embedding</w:t>
      </w:r>
      <w:proofErr w:type="spellEnd"/>
      <w:r w:rsidRPr="00863076">
        <w:t xml:space="preserve"> </w:t>
      </w:r>
      <w:proofErr w:type="spellStart"/>
      <w:r w:rsidRPr="00863076">
        <w:t>datasetu</w:t>
      </w:r>
      <w:proofErr w:type="spellEnd"/>
      <w:r w:rsidRPr="00863076">
        <w:t xml:space="preserve">. Výsledkem bylo, že asistent vracel odpovědi obsahující nerelevantní textové fragmenty. Problém byl vyřešen selektivním </w:t>
      </w:r>
      <w:proofErr w:type="spellStart"/>
      <w:r w:rsidRPr="00863076">
        <w:t>parsováním</w:t>
      </w:r>
      <w:proofErr w:type="spellEnd"/>
      <w:r w:rsidRPr="00863076">
        <w:t xml:space="preserve"> HTML struktury a</w:t>
      </w:r>
      <w:r w:rsidR="00780889">
        <w:t> </w:t>
      </w:r>
      <w:r w:rsidRPr="00863076">
        <w:t>explicitním filtrováním nerelevantních elementů.</w:t>
      </w:r>
    </w:p>
    <w:p w14:paraId="5AB5A6E8" w14:textId="375D35CD" w:rsidR="00DB54A7" w:rsidRDefault="00DB54A7" w:rsidP="00DB54A7">
      <w:r>
        <w:t>Další problém se týkal struktury jednotlivých stránek. Některé obsahovaly vysoce podobný textový obsah, což vedlo k sémantické nejednoznačnosti při vyhledávání. Dotaz „Řekni mi něco o</w:t>
      </w:r>
      <w:r w:rsidR="00780889">
        <w:t> </w:t>
      </w:r>
      <w:r>
        <w:t>výpůjčkách“ byl například přiřazován k</w:t>
      </w:r>
      <w:r w:rsidR="00780889">
        <w:t> </w:t>
      </w:r>
      <w:r>
        <w:t>nerelevantním stránkám s</w:t>
      </w:r>
      <w:r w:rsidR="00A34B78">
        <w:t> </w:t>
      </w:r>
      <w:r>
        <w:t>podobnou terminologií.</w:t>
      </w:r>
    </w:p>
    <w:p w14:paraId="3BC2AA24" w14:textId="4BDA8709" w:rsidR="00DB54A7" w:rsidRDefault="00DB54A7" w:rsidP="00DB54A7">
      <w:r>
        <w:t>Pro zvýšení přesnosti byla implementována jednoduchá forma dotazové expanze (</w:t>
      </w:r>
      <w:proofErr w:type="spellStart"/>
      <w:r>
        <w:t>query</w:t>
      </w:r>
      <w:proofErr w:type="spellEnd"/>
      <w:r>
        <w:t xml:space="preserve"> </w:t>
      </w:r>
      <w:proofErr w:type="spellStart"/>
      <w:r>
        <w:t>expansion</w:t>
      </w:r>
      <w:proofErr w:type="spellEnd"/>
      <w:r>
        <w:t>), kdy byl původní uživatelský dotaz rozšířen o doplňující kontextové instrukce. Tím došlo ke zvýšení sémantické specificity vyhledávání.</w:t>
      </w:r>
    </w:p>
    <w:p w14:paraId="174557ED" w14:textId="151C84A5" w:rsidR="00AA3254" w:rsidRDefault="00DB54A7" w:rsidP="00DB54A7">
      <w:r>
        <w:t>Specifický problém představovalo i</w:t>
      </w:r>
      <w:r w:rsidR="00780889">
        <w:t> </w:t>
      </w:r>
      <w:r>
        <w:t xml:space="preserve">formátování kontaktů. Kontaktní údaje byly při </w:t>
      </w:r>
      <w:proofErr w:type="spellStart"/>
      <w:r>
        <w:t>embedování</w:t>
      </w:r>
      <w:proofErr w:type="spellEnd"/>
      <w:r>
        <w:t xml:space="preserve"> reprezentovány jako jeden souvislý textový řetězec, což znemožňovalo správné přiřazení osob k</w:t>
      </w:r>
      <w:r w:rsidR="00780889">
        <w:t> </w:t>
      </w:r>
      <w:r>
        <w:t xml:space="preserve">rolím a telefonním číslům. Namísto implementace vlastního </w:t>
      </w:r>
      <w:r>
        <w:lastRenderedPageBreak/>
        <w:t xml:space="preserve">klasifikačního modelu bylo zvoleno pragmatické řešení ve formě statického strukturovaného </w:t>
      </w:r>
      <w:proofErr w:type="spellStart"/>
      <w:r>
        <w:t>TypeScript</w:t>
      </w:r>
      <w:proofErr w:type="spellEnd"/>
      <w:r>
        <w:t xml:space="preserve"> objektu obsahujícího kontaktní data</w:t>
      </w:r>
      <w:r w:rsidR="003603C9">
        <w:t>.</w:t>
      </w:r>
    </w:p>
    <w:p w14:paraId="7BF1B0E5" w14:textId="3865BCD6" w:rsidR="007D1A81" w:rsidRDefault="007D1A81" w:rsidP="007D1A81">
      <w:pPr>
        <w:pStyle w:val="Nadpis3"/>
      </w:pPr>
      <w:bookmarkStart w:id="150" w:name="_Toc224065455"/>
      <w:proofErr w:type="spellStart"/>
      <w:r>
        <w:t>Refa</w:t>
      </w:r>
      <w:r w:rsidR="000B4B55">
        <w:t>k</w:t>
      </w:r>
      <w:r>
        <w:t>tor</w:t>
      </w:r>
      <w:r w:rsidR="000B4B55">
        <w:t>izace</w:t>
      </w:r>
      <w:proofErr w:type="spellEnd"/>
      <w:r w:rsidR="00347E29">
        <w:rPr>
          <w:rStyle w:val="Znakapoznpodarou"/>
        </w:rPr>
        <w:footnoteReference w:id="3"/>
      </w:r>
      <w:r w:rsidR="000B4B55">
        <w:t xml:space="preserve"> a stabilizace systému</w:t>
      </w:r>
      <w:bookmarkEnd w:id="150"/>
    </w:p>
    <w:p w14:paraId="7774EE0C" w14:textId="02196C36" w:rsidR="003603C9" w:rsidRPr="003603C9" w:rsidRDefault="00EA68C6" w:rsidP="003603C9">
      <w:r w:rsidRPr="00EA68C6">
        <w:t>V</w:t>
      </w:r>
      <w:r w:rsidR="00235BBD">
        <w:t> </w:t>
      </w:r>
      <w:r w:rsidRPr="00EA68C6">
        <w:t xml:space="preserve">závěrečné fázi projektu byla provedena </w:t>
      </w:r>
      <w:proofErr w:type="spellStart"/>
      <w:r w:rsidRPr="00EA68C6">
        <w:t>refaktorizace</w:t>
      </w:r>
      <w:proofErr w:type="spellEnd"/>
      <w:r w:rsidRPr="00EA68C6">
        <w:t xml:space="preserve"> částí aplikace. Cílem bylo oddělení odpovědností mezi vrstvami systému, sjednocení práce s</w:t>
      </w:r>
      <w:r w:rsidR="00AE4259">
        <w:t> </w:t>
      </w:r>
      <w:r w:rsidRPr="00EA68C6">
        <w:t>chybovými stavy a</w:t>
      </w:r>
      <w:r w:rsidR="00AE4259">
        <w:t> </w:t>
      </w:r>
      <w:r w:rsidRPr="00EA68C6">
        <w:t>centralizace konfiguračních parametrů. Tyto kroky vedly ke zvýšení stability systému a</w:t>
      </w:r>
      <w:r w:rsidR="00AE4259">
        <w:t> </w:t>
      </w:r>
      <w:r w:rsidRPr="00EA68C6">
        <w:t>zlepšení jeho dlouhodobé udržovatelnosti. Projekt je i</w:t>
      </w:r>
      <w:r w:rsidR="00AE4259">
        <w:t> </w:t>
      </w:r>
      <w:r w:rsidRPr="00EA68C6">
        <w:t>po odevzdání aktivně udržován a</w:t>
      </w:r>
      <w:r w:rsidR="00AE4259">
        <w:t> </w:t>
      </w:r>
      <w:r w:rsidRPr="00EA68C6">
        <w:t xml:space="preserve">průběžně </w:t>
      </w:r>
      <w:proofErr w:type="spellStart"/>
      <w:r w:rsidRPr="00EA68C6">
        <w:t>refaktorován</w:t>
      </w:r>
      <w:proofErr w:type="spellEnd"/>
      <w:r w:rsidRPr="00EA68C6">
        <w:t>, aby bylo možné reagovat na nové požadavky, optimalizovat výkon a</w:t>
      </w:r>
      <w:r w:rsidR="00AE4259">
        <w:t> </w:t>
      </w:r>
      <w:r w:rsidRPr="00EA68C6">
        <w:t>zajišťovat kvalitní uživatelskou zkušenost.</w:t>
      </w:r>
    </w:p>
    <w:p w14:paraId="6CAEEF6B" w14:textId="218C4FBF" w:rsidR="007D1A81" w:rsidRPr="007D1A81" w:rsidRDefault="007D1A81" w:rsidP="007D1A81"/>
    <w:p w14:paraId="49FC17E0" w14:textId="42E6BE8B" w:rsidR="007F2376" w:rsidRDefault="009464E0" w:rsidP="0099398D">
      <w:pPr>
        <w:pStyle w:val="Nadpis1"/>
      </w:pPr>
      <w:bookmarkStart w:id="151" w:name="_Toc224065456"/>
      <w:r>
        <w:lastRenderedPageBreak/>
        <w:t xml:space="preserve">Budoucnost </w:t>
      </w:r>
      <w:r w:rsidR="003123FC">
        <w:t>této práce</w:t>
      </w:r>
      <w:bookmarkEnd w:id="151"/>
    </w:p>
    <w:p w14:paraId="78C967B9" w14:textId="1F944F99" w:rsidR="00740759" w:rsidRPr="00740759" w:rsidRDefault="00740759" w:rsidP="00740759">
      <w:r>
        <w:t>V této kapitole bud</w:t>
      </w:r>
      <w:r w:rsidR="003123FC">
        <w:t>ou popsány možné další postupy a</w:t>
      </w:r>
      <w:r w:rsidR="00960DBC">
        <w:t> </w:t>
      </w:r>
      <w:r w:rsidR="003123FC">
        <w:t>funkcionality, kterými by se mohla tato práce ubírat.</w:t>
      </w:r>
    </w:p>
    <w:p w14:paraId="25BB3166" w14:textId="55999CB7" w:rsidR="00CC3E3F" w:rsidRPr="00FC5FC5" w:rsidRDefault="00CC3E3F" w:rsidP="008A0060">
      <w:pPr>
        <w:pStyle w:val="Odstavecseseznamem"/>
        <w:numPr>
          <w:ilvl w:val="0"/>
          <w:numId w:val="31"/>
        </w:numPr>
      </w:pPr>
      <w:r>
        <w:t xml:space="preserve">Přejít na lokální </w:t>
      </w:r>
      <w:commentRangeStart w:id="152"/>
      <w:r>
        <w:t>model</w:t>
      </w:r>
      <w:commentRangeEnd w:id="152"/>
      <w:r w:rsidR="00BE4F6A">
        <w:rPr>
          <w:rStyle w:val="Odkaznakoment"/>
          <w:sz w:val="34"/>
          <w:szCs w:val="26"/>
        </w:rPr>
        <w:commentReference w:id="152"/>
      </w:r>
      <w:r w:rsidR="008A0060">
        <w:br/>
      </w:r>
      <w:r w:rsidRPr="00251CDD">
        <w:t>Jednou z</w:t>
      </w:r>
      <w:r w:rsidR="00960DBC">
        <w:t> </w:t>
      </w:r>
      <w:r w:rsidRPr="00251CDD">
        <w:t xml:space="preserve">perspektivních možností je experimentální nasazení lokálního open-source modelu (např. architektury </w:t>
      </w:r>
      <w:proofErr w:type="spellStart"/>
      <w:r w:rsidRPr="00251CDD">
        <w:t>LLaMA</w:t>
      </w:r>
      <w:proofErr w:type="spellEnd"/>
      <w:r w:rsidRPr="00251CDD">
        <w:t xml:space="preserve">). Takový přístup by umožnil snížit závislost na externím poskytovateli API </w:t>
      </w:r>
      <w:r w:rsidRPr="00960DBC">
        <w:t>a</w:t>
      </w:r>
      <w:r w:rsidR="00960DBC">
        <w:t> </w:t>
      </w:r>
      <w:r w:rsidRPr="00960DBC">
        <w:t>potenciálně</w:t>
      </w:r>
      <w:r w:rsidRPr="00251CDD">
        <w:t xml:space="preserve"> optimalizovat provozní náklady. Současně by však vyžadoval řešení výpočetních nároků, správy modelu </w:t>
      </w:r>
      <w:r w:rsidRPr="00960DBC">
        <w:t>a</w:t>
      </w:r>
      <w:r w:rsidR="00960DBC">
        <w:t> </w:t>
      </w:r>
      <w:r w:rsidRPr="00960DBC">
        <w:t>jeho</w:t>
      </w:r>
      <w:r w:rsidRPr="00251CDD">
        <w:t xml:space="preserve"> průběžné aktualizace</w:t>
      </w:r>
      <w:r>
        <w:t>.</w:t>
      </w:r>
    </w:p>
    <w:p w14:paraId="00301D2F" w14:textId="71BFDF3E" w:rsidR="00CC3E3F" w:rsidRPr="00736135" w:rsidRDefault="00CC3E3F" w:rsidP="008A0060">
      <w:pPr>
        <w:pStyle w:val="Odstavecseseznamem"/>
        <w:numPr>
          <w:ilvl w:val="0"/>
          <w:numId w:val="31"/>
        </w:numPr>
      </w:pPr>
      <w:r>
        <w:t>Hlubší integrace s knihovním katalogem</w:t>
      </w:r>
      <w:r w:rsidR="008A0060">
        <w:br/>
      </w:r>
      <w:r w:rsidRPr="0066221D">
        <w:t>Významným krokem by byla integrace systému s</w:t>
      </w:r>
      <w:r w:rsidR="002C6B27">
        <w:t> </w:t>
      </w:r>
      <w:r w:rsidRPr="0066221D">
        <w:t xml:space="preserve">katalogem ipac.kvkli.cz. Propojení autentizačních mechanismů </w:t>
      </w:r>
      <w:r w:rsidRPr="002C6B27">
        <w:t>a</w:t>
      </w:r>
      <w:r w:rsidR="002C6B27">
        <w:t> </w:t>
      </w:r>
      <w:r w:rsidRPr="002C6B27">
        <w:t>uživatelských</w:t>
      </w:r>
      <w:r w:rsidRPr="0066221D">
        <w:t xml:space="preserve"> účtů by umožnilo personalizované odpovědi (např. doporučení na základě historie výpůjček nebo upozornění na dostupnost konkrétních titulů). Tato integrace by však vyžadovala zásah do stávající architektury knihovního systému a</w:t>
      </w:r>
      <w:r w:rsidR="002C6B27">
        <w:t> </w:t>
      </w:r>
      <w:r w:rsidRPr="0066221D">
        <w:t>důkladné řešení bezpečnostních aspektů.</w:t>
      </w:r>
    </w:p>
    <w:p w14:paraId="2BA6956F" w14:textId="01ECA262" w:rsidR="00CC3E3F" w:rsidRDefault="00CC3E3F" w:rsidP="008A0060">
      <w:pPr>
        <w:pStyle w:val="Odstavecseseznamem"/>
        <w:numPr>
          <w:ilvl w:val="0"/>
          <w:numId w:val="31"/>
        </w:numPr>
      </w:pPr>
      <w:r>
        <w:t>Inteligentní klasifikace obsahu webu</w:t>
      </w:r>
      <w:r w:rsidR="008A0060">
        <w:br/>
      </w:r>
      <w:r>
        <w:t xml:space="preserve">Jak již bylo řečeno, dal by se místo algoritmu </w:t>
      </w:r>
      <w:proofErr w:type="spellStart"/>
      <w:r w:rsidRPr="00670D2B">
        <w:rPr>
          <w:i/>
          <w:iCs/>
        </w:rPr>
        <w:t>crawl</w:t>
      </w:r>
      <w:proofErr w:type="spellEnd"/>
      <w:r w:rsidRPr="00670D2B">
        <w:rPr>
          <w:i/>
          <w:iCs/>
        </w:rPr>
        <w:t xml:space="preserve"> </w:t>
      </w:r>
      <w:proofErr w:type="spellStart"/>
      <w:r w:rsidRPr="00670D2B">
        <w:rPr>
          <w:i/>
          <w:iCs/>
        </w:rPr>
        <w:t>service</w:t>
      </w:r>
      <w:proofErr w:type="spellEnd"/>
      <w:r w:rsidR="007F01CB">
        <w:t xml:space="preserve"> </w:t>
      </w:r>
      <w:r>
        <w:t>vytrénovat model na rozhodování důležitosti textů a</w:t>
      </w:r>
      <w:r w:rsidR="002C6B27">
        <w:t> </w:t>
      </w:r>
      <w:r>
        <w:t>na postavení struktury dat</w:t>
      </w:r>
      <w:r w:rsidR="007D4960">
        <w:t>,</w:t>
      </w:r>
      <w:r>
        <w:t xml:space="preserve"> které by šly dobře indexovat do vektorové databáze. Tím by se do vektorové databáze nedostal</w:t>
      </w:r>
      <w:r w:rsidR="007F01CB">
        <w:t>y</w:t>
      </w:r>
      <w:r>
        <w:t xml:space="preserve"> nedůležité informace nebo by minimálně získal</w:t>
      </w:r>
      <w:r w:rsidR="007F01CB">
        <w:t>y</w:t>
      </w:r>
      <w:r>
        <w:t xml:space="preserve"> nižší bodové ohodnocení než jiné, třeba otevírací doba, kontakty atd. </w:t>
      </w:r>
    </w:p>
    <w:p w14:paraId="417EAB9F" w14:textId="7B988D42" w:rsidR="00CC3E3F" w:rsidRDefault="00CC3E3F" w:rsidP="008A0060">
      <w:pPr>
        <w:pStyle w:val="Odstavecseseznamem"/>
        <w:numPr>
          <w:ilvl w:val="0"/>
          <w:numId w:val="31"/>
        </w:numPr>
      </w:pPr>
      <w:r>
        <w:t>Rozšíření funkce přístupnosti</w:t>
      </w:r>
      <w:r w:rsidR="008A0060">
        <w:br/>
      </w:r>
      <w:r w:rsidRPr="00E36F8B">
        <w:t>Další rozvoj může zahrnovat podporu vícejazyčných mutací, integraci technologie převodu textu na řeč</w:t>
      </w:r>
      <w:r w:rsidR="004E18BD">
        <w:t xml:space="preserve"> </w:t>
      </w:r>
      <w:r w:rsidR="004E18BD" w:rsidRPr="00E36F8B">
        <w:t>(text-to-</w:t>
      </w:r>
      <w:proofErr w:type="spellStart"/>
      <w:r w:rsidR="004E18BD" w:rsidRPr="00E36F8B">
        <w:t>speech</w:t>
      </w:r>
      <w:proofErr w:type="spellEnd"/>
      <w:r w:rsidR="004E18BD">
        <w:rPr>
          <w:rStyle w:val="Znakapoznpodarou"/>
        </w:rPr>
        <w:footnoteReference w:id="4"/>
      </w:r>
      <w:r w:rsidR="004E18BD" w:rsidRPr="00E36F8B">
        <w:t>)</w:t>
      </w:r>
      <w:r w:rsidRPr="00E36F8B">
        <w:t xml:space="preserve"> </w:t>
      </w:r>
      <w:r w:rsidR="004E18BD">
        <w:t>nebo obráceně</w:t>
      </w:r>
      <w:r w:rsidR="001F07E4">
        <w:t xml:space="preserve"> (</w:t>
      </w:r>
      <w:proofErr w:type="spellStart"/>
      <w:r w:rsidR="001F07E4">
        <w:t>speech</w:t>
      </w:r>
      <w:proofErr w:type="spellEnd"/>
      <w:r w:rsidR="001F07E4">
        <w:t>-to-text)</w:t>
      </w:r>
      <w:r w:rsidR="001F07E4">
        <w:rPr>
          <w:rStyle w:val="Znakapoznpodarou"/>
        </w:rPr>
        <w:footnoteReference w:id="5"/>
      </w:r>
      <w:r w:rsidR="004E18BD">
        <w:t xml:space="preserve"> </w:t>
      </w:r>
      <w:r w:rsidRPr="00E36F8B">
        <w:t>nebo další prvky zvyšující dostupnost služby pro širší skupinu uživatelů.</w:t>
      </w:r>
    </w:p>
    <w:p w14:paraId="1B450DF0" w14:textId="33C93A28" w:rsidR="00D85D6B" w:rsidRPr="00D85D6B" w:rsidRDefault="00A41686" w:rsidP="008A0060">
      <w:pPr>
        <w:pStyle w:val="Odstavecseseznamem"/>
        <w:numPr>
          <w:ilvl w:val="0"/>
          <w:numId w:val="31"/>
        </w:numPr>
      </w:pPr>
      <w:r>
        <w:t>Konf</w:t>
      </w:r>
      <w:r w:rsidR="00D85D6B">
        <w:t>i</w:t>
      </w:r>
      <w:r>
        <w:t xml:space="preserve">gurační </w:t>
      </w:r>
      <w:r w:rsidR="00D85D6B">
        <w:t>stránka v</w:t>
      </w:r>
      <w:r w:rsidR="008A0060">
        <w:t> </w:t>
      </w:r>
      <w:r w:rsidR="00D85D6B">
        <w:t>backoffice</w:t>
      </w:r>
      <w:r w:rsidR="008A0060">
        <w:br/>
      </w:r>
      <w:r w:rsidR="00635DA7">
        <w:t>Posledním vývojem by mohlo jít o</w:t>
      </w:r>
      <w:r w:rsidR="00D43F74">
        <w:t> </w:t>
      </w:r>
      <w:r w:rsidR="00635DA7">
        <w:t xml:space="preserve">vytvoření konfigurační stránky pro </w:t>
      </w:r>
      <w:r w:rsidR="00235BBD">
        <w:t>zaměstnance</w:t>
      </w:r>
      <w:r w:rsidR="00635DA7">
        <w:t xml:space="preserve">, jednoduché přepínaní modelu, </w:t>
      </w:r>
      <w:r w:rsidR="0047031A">
        <w:t xml:space="preserve">maximálnímu množství promptů na konverzace, úplné vypnutí chatbota nebo </w:t>
      </w:r>
      <w:r w:rsidR="00A35088">
        <w:t xml:space="preserve">konfigurace odesílání mailů při </w:t>
      </w:r>
      <w:r w:rsidR="00235BBD">
        <w:t>zachycení</w:t>
      </w:r>
      <w:r w:rsidR="00A35088">
        <w:t xml:space="preserve"> </w:t>
      </w:r>
      <w:proofErr w:type="spellStart"/>
      <w:r w:rsidR="00A35088">
        <w:t>erroru</w:t>
      </w:r>
      <w:proofErr w:type="spellEnd"/>
      <w:r w:rsidR="00A35088">
        <w:t>.</w:t>
      </w:r>
    </w:p>
    <w:p w14:paraId="018317B6" w14:textId="77777777" w:rsidR="007F2376" w:rsidRPr="00BA365E" w:rsidRDefault="007F2376" w:rsidP="00DD2A5D">
      <w:pPr>
        <w:ind w:firstLine="0"/>
      </w:pPr>
    </w:p>
    <w:p w14:paraId="677220FD" w14:textId="77777777" w:rsidR="0023432B" w:rsidRDefault="00440DE5" w:rsidP="00440DE5">
      <w:pPr>
        <w:pStyle w:val="Neslovannadpis"/>
      </w:pPr>
      <w:bookmarkStart w:id="153" w:name="_Toc86047603"/>
      <w:bookmarkStart w:id="154" w:name="_Toc86055210"/>
      <w:bookmarkStart w:id="155" w:name="_Toc224065457"/>
      <w:r>
        <w:lastRenderedPageBreak/>
        <w:t>Závěr</w:t>
      </w:r>
      <w:bookmarkEnd w:id="153"/>
      <w:bookmarkEnd w:id="154"/>
      <w:bookmarkEnd w:id="155"/>
    </w:p>
    <w:p w14:paraId="4E6B068A" w14:textId="375EE387" w:rsidR="00457A09" w:rsidRDefault="00457A09" w:rsidP="00205096">
      <w:pPr>
        <w:pStyle w:val="Sta"/>
        <w:rPr>
          <w:lang w:eastAsia="en-US"/>
        </w:rPr>
      </w:pPr>
      <w:r w:rsidRPr="00457A09">
        <w:rPr>
          <w:lang w:eastAsia="en-US"/>
        </w:rPr>
        <w:t>Cílem této práce bylo navržení a</w:t>
      </w:r>
      <w:r w:rsidR="00D43F74">
        <w:rPr>
          <w:lang w:eastAsia="en-US"/>
        </w:rPr>
        <w:t> </w:t>
      </w:r>
      <w:r w:rsidRPr="00457A09">
        <w:rPr>
          <w:lang w:eastAsia="en-US"/>
        </w:rPr>
        <w:t>implementace AI asistenta pro web kvkli.cz. Řešení vycházelo z</w:t>
      </w:r>
      <w:r w:rsidR="00960DBC">
        <w:rPr>
          <w:lang w:eastAsia="en-US"/>
        </w:rPr>
        <w:t> </w:t>
      </w:r>
      <w:r w:rsidRPr="00457A09">
        <w:rPr>
          <w:lang w:eastAsia="en-US"/>
        </w:rPr>
        <w:t>práce Marketingový AI asistent a</w:t>
      </w:r>
      <w:r w:rsidR="00960DBC">
        <w:rPr>
          <w:lang w:eastAsia="en-US"/>
        </w:rPr>
        <w:t> </w:t>
      </w:r>
      <w:r w:rsidRPr="00457A09">
        <w:rPr>
          <w:lang w:eastAsia="en-US"/>
        </w:rPr>
        <w:t>osobních poznatků autora o</w:t>
      </w:r>
      <w:r w:rsidR="00960DBC">
        <w:rPr>
          <w:lang w:eastAsia="en-US"/>
        </w:rPr>
        <w:t> </w:t>
      </w:r>
      <w:r w:rsidRPr="00457A09">
        <w:rPr>
          <w:lang w:eastAsia="en-US"/>
        </w:rPr>
        <w:t>umělé inteligenci a</w:t>
      </w:r>
      <w:r w:rsidR="00960DBC">
        <w:rPr>
          <w:lang w:eastAsia="en-US"/>
        </w:rPr>
        <w:t> </w:t>
      </w:r>
      <w:r w:rsidRPr="00457A09">
        <w:rPr>
          <w:lang w:eastAsia="en-US"/>
        </w:rPr>
        <w:t>zpracování přirozeného jazyka. Pro implementaci byly využity moderní frameworky a</w:t>
      </w:r>
      <w:r w:rsidR="00960DBC">
        <w:rPr>
          <w:lang w:eastAsia="en-US"/>
        </w:rPr>
        <w:t> </w:t>
      </w:r>
      <w:r w:rsidRPr="00457A09">
        <w:rPr>
          <w:lang w:eastAsia="en-US"/>
        </w:rPr>
        <w:t xml:space="preserve">architektury, včetně </w:t>
      </w:r>
      <w:proofErr w:type="spellStart"/>
      <w:r w:rsidRPr="00457A09">
        <w:rPr>
          <w:lang w:eastAsia="en-US"/>
        </w:rPr>
        <w:t>GraphQL</w:t>
      </w:r>
      <w:proofErr w:type="spellEnd"/>
      <w:r w:rsidRPr="00457A09">
        <w:rPr>
          <w:lang w:eastAsia="en-US"/>
        </w:rPr>
        <w:t xml:space="preserve">, </w:t>
      </w:r>
      <w:proofErr w:type="spellStart"/>
      <w:r w:rsidRPr="00457A09">
        <w:rPr>
          <w:lang w:eastAsia="en-US"/>
        </w:rPr>
        <w:t>Docker</w:t>
      </w:r>
      <w:proofErr w:type="spellEnd"/>
      <w:r w:rsidRPr="00457A09">
        <w:rPr>
          <w:lang w:eastAsia="en-US"/>
        </w:rPr>
        <w:t xml:space="preserve"> </w:t>
      </w:r>
      <w:proofErr w:type="spellStart"/>
      <w:r w:rsidRPr="00457A09">
        <w:rPr>
          <w:lang w:eastAsia="en-US"/>
        </w:rPr>
        <w:t>Compose</w:t>
      </w:r>
      <w:proofErr w:type="spellEnd"/>
      <w:r w:rsidRPr="00457A09">
        <w:rPr>
          <w:lang w:eastAsia="en-US"/>
        </w:rPr>
        <w:t xml:space="preserve">, </w:t>
      </w:r>
      <w:proofErr w:type="spellStart"/>
      <w:r w:rsidRPr="00457A09">
        <w:rPr>
          <w:lang w:eastAsia="en-US"/>
        </w:rPr>
        <w:t>embeddings</w:t>
      </w:r>
      <w:proofErr w:type="spellEnd"/>
      <w:r w:rsidRPr="00457A09">
        <w:rPr>
          <w:lang w:eastAsia="en-US"/>
        </w:rPr>
        <w:t xml:space="preserve"> a</w:t>
      </w:r>
      <w:r w:rsidR="00960DBC">
        <w:rPr>
          <w:lang w:eastAsia="en-US"/>
        </w:rPr>
        <w:t> </w:t>
      </w:r>
      <w:r w:rsidRPr="00457A09">
        <w:rPr>
          <w:lang w:eastAsia="en-US"/>
        </w:rPr>
        <w:t>metody RAG.</w:t>
      </w:r>
    </w:p>
    <w:p w14:paraId="4F07D2CF" w14:textId="4128A6F5" w:rsidR="007379CA" w:rsidRDefault="007379CA" w:rsidP="00205096">
      <w:pPr>
        <w:pStyle w:val="Sta"/>
        <w:rPr>
          <w:lang w:eastAsia="en-US"/>
        </w:rPr>
      </w:pPr>
      <w:r w:rsidRPr="007379CA">
        <w:rPr>
          <w:lang w:eastAsia="en-US"/>
        </w:rPr>
        <w:t>Celkově tato práce přispívá k</w:t>
      </w:r>
      <w:r w:rsidR="00960DBC">
        <w:rPr>
          <w:lang w:eastAsia="en-US"/>
        </w:rPr>
        <w:t> </w:t>
      </w:r>
      <w:r w:rsidRPr="007379CA">
        <w:rPr>
          <w:lang w:eastAsia="en-US"/>
        </w:rPr>
        <w:t>pochopení možností AI asistentů pro znalostně náročné úkoly a</w:t>
      </w:r>
      <w:r w:rsidR="00D43F74">
        <w:rPr>
          <w:lang w:eastAsia="en-US"/>
        </w:rPr>
        <w:t> </w:t>
      </w:r>
      <w:r w:rsidRPr="007379CA">
        <w:rPr>
          <w:lang w:eastAsia="en-US"/>
        </w:rPr>
        <w:t>poskytuje výchozí bod pro další rozvoj inteligentních webových služeb na kvkli.cz.</w:t>
      </w:r>
    </w:p>
    <w:p w14:paraId="0627DB8D" w14:textId="161C6D66" w:rsidR="00740759" w:rsidRDefault="00740759" w:rsidP="00457A09">
      <w:pPr>
        <w:pStyle w:val="Nezaazovannadpis"/>
      </w:pPr>
      <w:r>
        <w:t>Z</w:t>
      </w:r>
      <w:r w:rsidR="00F021C4">
        <w:t>hodnocení cílů</w:t>
      </w:r>
      <w:r w:rsidR="00491CEE">
        <w:t xml:space="preserve"> a autorov</w:t>
      </w:r>
      <w:r w:rsidR="00F021C4">
        <w:t>y</w:t>
      </w:r>
      <w:r w:rsidR="00491CEE">
        <w:t xml:space="preserve"> poznámky</w:t>
      </w:r>
    </w:p>
    <w:p w14:paraId="3049F3DD" w14:textId="5E29C11F" w:rsidR="00F021C4" w:rsidRDefault="007E6B2E" w:rsidP="00740759">
      <w:pPr>
        <w:pStyle w:val="Sta"/>
        <w:rPr>
          <w:lang w:eastAsia="en-US"/>
        </w:rPr>
      </w:pPr>
      <w:r>
        <w:rPr>
          <w:lang w:eastAsia="en-US"/>
        </w:rPr>
        <w:t xml:space="preserve">Všechny cíle této práce byli splněny až na nasazení na školní server, </w:t>
      </w:r>
      <w:r w:rsidR="00A26363">
        <w:rPr>
          <w:lang w:eastAsia="en-US"/>
        </w:rPr>
        <w:t xml:space="preserve">jako vývojového prostředí, to bylo zdůvodněno v kapitole </w:t>
      </w:r>
      <w:r w:rsidR="00540A22">
        <w:rPr>
          <w:lang w:eastAsia="en-US"/>
        </w:rPr>
        <w:fldChar w:fldCharType="begin"/>
      </w:r>
      <w:r w:rsidR="00540A22">
        <w:rPr>
          <w:lang w:eastAsia="en-US"/>
        </w:rPr>
        <w:instrText xml:space="preserve"> REF _Ref223862060 \r \h </w:instrText>
      </w:r>
      <w:r w:rsidR="00540A22">
        <w:rPr>
          <w:lang w:eastAsia="en-US"/>
        </w:rPr>
      </w:r>
      <w:r w:rsidR="00540A22">
        <w:rPr>
          <w:lang w:eastAsia="en-US"/>
        </w:rPr>
        <w:fldChar w:fldCharType="separate"/>
      </w:r>
      <w:r w:rsidR="00540A22">
        <w:rPr>
          <w:lang w:eastAsia="en-US"/>
        </w:rPr>
        <w:t>3.1</w:t>
      </w:r>
      <w:r w:rsidR="00540A22">
        <w:rPr>
          <w:lang w:eastAsia="en-US"/>
        </w:rPr>
        <w:fldChar w:fldCharType="end"/>
      </w:r>
      <w:r w:rsidR="00A26363">
        <w:rPr>
          <w:lang w:eastAsia="en-US"/>
        </w:rPr>
        <w:t>.</w:t>
      </w:r>
    </w:p>
    <w:p w14:paraId="0BE427B9" w14:textId="21A09AEF" w:rsidR="007C688B" w:rsidRDefault="005B0A1D" w:rsidP="00A529C0">
      <w:pPr>
        <w:pStyle w:val="Sta"/>
        <w:rPr>
          <w:lang w:eastAsia="en-US"/>
        </w:rPr>
      </w:pPr>
      <w:r>
        <w:rPr>
          <w:lang w:eastAsia="en-US"/>
        </w:rPr>
        <w:t>Na této práci bylo stráve</w:t>
      </w:r>
      <w:r w:rsidR="00457A09">
        <w:rPr>
          <w:lang w:eastAsia="en-US"/>
        </w:rPr>
        <w:t xml:space="preserve">no odhadem okolo </w:t>
      </w:r>
      <w:commentRangeStart w:id="156"/>
      <w:r w:rsidR="00457A09">
        <w:rPr>
          <w:lang w:eastAsia="en-US"/>
        </w:rPr>
        <w:t>150</w:t>
      </w:r>
      <w:r w:rsidR="003B185B">
        <w:rPr>
          <w:lang w:eastAsia="en-US"/>
        </w:rPr>
        <w:t> </w:t>
      </w:r>
      <w:proofErr w:type="gramStart"/>
      <w:r w:rsidR="00457A09">
        <w:rPr>
          <w:lang w:eastAsia="en-US"/>
        </w:rPr>
        <w:t>h</w:t>
      </w:r>
      <w:r w:rsidR="003B185B">
        <w:rPr>
          <w:lang w:eastAsia="en-US"/>
        </w:rPr>
        <w:t> </w:t>
      </w:r>
      <w:r w:rsidR="00457A09">
        <w:rPr>
          <w:lang w:eastAsia="en-US"/>
        </w:rPr>
        <w:t>–</w:t>
      </w:r>
      <w:commentRangeEnd w:id="156"/>
      <w:r w:rsidR="003B185B">
        <w:rPr>
          <w:lang w:eastAsia="en-US"/>
        </w:rPr>
        <w:t> 170</w:t>
      </w:r>
      <w:proofErr w:type="gramEnd"/>
      <w:r w:rsidR="003B185B">
        <w:rPr>
          <w:lang w:eastAsia="en-US"/>
        </w:rPr>
        <w:t> h</w:t>
      </w:r>
      <w:r w:rsidR="00633745">
        <w:rPr>
          <w:rStyle w:val="Odkaznakoment"/>
          <w:sz w:val="24"/>
          <w:szCs w:val="20"/>
          <w:lang w:eastAsia="en-US"/>
        </w:rPr>
        <w:commentReference w:id="156"/>
      </w:r>
      <w:r w:rsidR="00457A09">
        <w:rPr>
          <w:lang w:eastAsia="en-US"/>
        </w:rPr>
        <w:t xml:space="preserve">. </w:t>
      </w:r>
      <w:r w:rsidR="007C688B">
        <w:rPr>
          <w:lang w:eastAsia="en-US"/>
        </w:rPr>
        <w:t>Nejobjemnější</w:t>
      </w:r>
      <w:r w:rsidR="002E5800">
        <w:rPr>
          <w:lang w:eastAsia="en-US"/>
        </w:rPr>
        <w:t xml:space="preserve"> částí této práce bylo samotné programování. To trval</w:t>
      </w:r>
      <w:r w:rsidR="00416D8A">
        <w:rPr>
          <w:lang w:eastAsia="en-US"/>
        </w:rPr>
        <w:t>o</w:t>
      </w:r>
      <w:r w:rsidR="002E5800">
        <w:rPr>
          <w:lang w:eastAsia="en-US"/>
        </w:rPr>
        <w:t xml:space="preserve"> asi 90</w:t>
      </w:r>
      <w:r w:rsidR="00D43F74">
        <w:rPr>
          <w:lang w:eastAsia="en-US"/>
        </w:rPr>
        <w:t> </w:t>
      </w:r>
      <w:r w:rsidR="002E5800">
        <w:rPr>
          <w:lang w:eastAsia="en-US"/>
        </w:rPr>
        <w:t xml:space="preserve">hodin. </w:t>
      </w:r>
      <w:r w:rsidR="00F9715B">
        <w:rPr>
          <w:lang w:eastAsia="en-US"/>
        </w:rPr>
        <w:t xml:space="preserve">Na práci se serverem, </w:t>
      </w:r>
      <w:proofErr w:type="spellStart"/>
      <w:r w:rsidR="00F9715B">
        <w:rPr>
          <w:lang w:eastAsia="en-US"/>
        </w:rPr>
        <w:t>pipelines</w:t>
      </w:r>
      <w:proofErr w:type="spellEnd"/>
      <w:r w:rsidR="00F9715B">
        <w:rPr>
          <w:lang w:eastAsia="en-US"/>
        </w:rPr>
        <w:t xml:space="preserve"> a</w:t>
      </w:r>
      <w:r w:rsidR="00960DBC">
        <w:rPr>
          <w:lang w:eastAsia="en-US"/>
        </w:rPr>
        <w:t> </w:t>
      </w:r>
      <w:r w:rsidR="00F9715B">
        <w:rPr>
          <w:lang w:eastAsia="en-US"/>
        </w:rPr>
        <w:t>na</w:t>
      </w:r>
      <w:r w:rsidR="00B70869">
        <w:rPr>
          <w:lang w:eastAsia="en-US"/>
        </w:rPr>
        <w:t>sazováním bylo stráveno do 20</w:t>
      </w:r>
      <w:r w:rsidR="00D43F74">
        <w:rPr>
          <w:lang w:eastAsia="en-US"/>
        </w:rPr>
        <w:t> </w:t>
      </w:r>
      <w:r w:rsidR="00B70869">
        <w:rPr>
          <w:lang w:eastAsia="en-US"/>
        </w:rPr>
        <w:t>hodin. Na dokumentu byl</w:t>
      </w:r>
      <w:r w:rsidR="00710303">
        <w:rPr>
          <w:lang w:eastAsia="en-US"/>
        </w:rPr>
        <w:t>a odvedena práce okolo 30</w:t>
      </w:r>
      <w:r w:rsidR="00D43F74">
        <w:rPr>
          <w:lang w:eastAsia="en-US"/>
        </w:rPr>
        <w:t> </w:t>
      </w:r>
      <w:r w:rsidR="00710303">
        <w:rPr>
          <w:lang w:eastAsia="en-US"/>
        </w:rPr>
        <w:t>hodin. Schůzky a</w:t>
      </w:r>
      <w:r w:rsidR="00960DBC">
        <w:rPr>
          <w:lang w:eastAsia="en-US"/>
        </w:rPr>
        <w:t> </w:t>
      </w:r>
      <w:r w:rsidR="00710303">
        <w:rPr>
          <w:lang w:eastAsia="en-US"/>
        </w:rPr>
        <w:t xml:space="preserve">konzultace </w:t>
      </w:r>
      <w:r w:rsidR="00F13341">
        <w:rPr>
          <w:lang w:eastAsia="en-US"/>
        </w:rPr>
        <w:t>odhaduji na</w:t>
      </w:r>
      <w:r w:rsidR="00710303">
        <w:rPr>
          <w:lang w:eastAsia="en-US"/>
        </w:rPr>
        <w:t xml:space="preserve"> 3</w:t>
      </w:r>
      <w:r w:rsidR="00D43F74">
        <w:rPr>
          <w:lang w:eastAsia="en-US"/>
        </w:rPr>
        <w:t> </w:t>
      </w:r>
      <w:r w:rsidR="00710303">
        <w:rPr>
          <w:lang w:eastAsia="en-US"/>
        </w:rPr>
        <w:t>hodin</w:t>
      </w:r>
      <w:r w:rsidR="00F13341">
        <w:rPr>
          <w:lang w:eastAsia="en-US"/>
        </w:rPr>
        <w:t>y</w:t>
      </w:r>
      <w:r w:rsidR="00710303">
        <w:rPr>
          <w:lang w:eastAsia="en-US"/>
        </w:rPr>
        <w:t xml:space="preserve">. </w:t>
      </w:r>
      <w:r w:rsidR="00AC3D3B">
        <w:rPr>
          <w:lang w:eastAsia="en-US"/>
        </w:rPr>
        <w:t xml:space="preserve">Průzkumem technologií bylo </w:t>
      </w:r>
      <w:r w:rsidR="004844E3">
        <w:rPr>
          <w:lang w:eastAsia="en-US"/>
        </w:rPr>
        <w:t>sečteno zhruba na 10</w:t>
      </w:r>
      <w:r w:rsidR="00D43F74">
        <w:rPr>
          <w:lang w:eastAsia="en-US"/>
        </w:rPr>
        <w:t> </w:t>
      </w:r>
      <w:r w:rsidR="004844E3">
        <w:rPr>
          <w:lang w:eastAsia="en-US"/>
        </w:rPr>
        <w:t xml:space="preserve">hodin. </w:t>
      </w:r>
      <w:r w:rsidR="00932804">
        <w:rPr>
          <w:lang w:eastAsia="en-US"/>
        </w:rPr>
        <w:t xml:space="preserve">Dále </w:t>
      </w:r>
      <w:r w:rsidR="007C688B">
        <w:rPr>
          <w:lang w:eastAsia="en-US"/>
        </w:rPr>
        <w:t>na práci byl strávený čas asi k dalším 10</w:t>
      </w:r>
      <w:r w:rsidR="00D43F74">
        <w:rPr>
          <w:lang w:eastAsia="en-US"/>
        </w:rPr>
        <w:t> </w:t>
      </w:r>
      <w:r w:rsidR="007C688B">
        <w:rPr>
          <w:lang w:eastAsia="en-US"/>
        </w:rPr>
        <w:t>hodinám na designu, testování a</w:t>
      </w:r>
      <w:r w:rsidR="00D43F74">
        <w:rPr>
          <w:lang w:eastAsia="en-US"/>
        </w:rPr>
        <w:t> </w:t>
      </w:r>
      <w:r w:rsidR="007C688B">
        <w:rPr>
          <w:lang w:eastAsia="en-US"/>
        </w:rPr>
        <w:t xml:space="preserve">plánování. </w:t>
      </w:r>
    </w:p>
    <w:p w14:paraId="60B55919" w14:textId="10711EBF" w:rsidR="00D54AF8" w:rsidRPr="0044667A" w:rsidRDefault="00881542" w:rsidP="00A529C0">
      <w:pPr>
        <w:pStyle w:val="Sta"/>
        <w:rPr>
          <w:lang w:eastAsia="en-US"/>
        </w:rPr>
      </w:pPr>
      <w:r>
        <w:rPr>
          <w:lang w:eastAsia="en-US"/>
        </w:rPr>
        <w:t xml:space="preserve">Práci </w:t>
      </w:r>
      <w:commentRangeStart w:id="157"/>
      <w:r>
        <w:rPr>
          <w:lang w:eastAsia="en-US"/>
        </w:rPr>
        <w:t>se bud</w:t>
      </w:r>
      <w:r w:rsidR="007C688B">
        <w:rPr>
          <w:lang w:eastAsia="en-US"/>
        </w:rPr>
        <w:t>u</w:t>
      </w:r>
      <w:r>
        <w:rPr>
          <w:lang w:eastAsia="en-US"/>
        </w:rPr>
        <w:t xml:space="preserve"> </w:t>
      </w:r>
      <w:commentRangeEnd w:id="157"/>
      <w:r w:rsidR="007A4C09">
        <w:rPr>
          <w:rStyle w:val="Odkaznakoment"/>
          <w:sz w:val="24"/>
          <w:szCs w:val="20"/>
          <w:lang w:eastAsia="en-US"/>
        </w:rPr>
        <w:commentReference w:id="157"/>
      </w:r>
      <w:r>
        <w:rPr>
          <w:lang w:eastAsia="en-US"/>
        </w:rPr>
        <w:t>věnovat i</w:t>
      </w:r>
      <w:r w:rsidR="00D43F74">
        <w:rPr>
          <w:lang w:eastAsia="en-US"/>
        </w:rPr>
        <w:t> </w:t>
      </w:r>
      <w:r>
        <w:rPr>
          <w:lang w:eastAsia="en-US"/>
        </w:rPr>
        <w:t>v</w:t>
      </w:r>
      <w:r w:rsidR="00F021C4">
        <w:rPr>
          <w:lang w:eastAsia="en-US"/>
        </w:rPr>
        <w:t> </w:t>
      </w:r>
      <w:r>
        <w:rPr>
          <w:lang w:eastAsia="en-US"/>
        </w:rPr>
        <w:t>budoucnu</w:t>
      </w:r>
      <w:r w:rsidR="00F021C4">
        <w:rPr>
          <w:lang w:eastAsia="en-US"/>
        </w:rPr>
        <w:t xml:space="preserve">. </w:t>
      </w:r>
    </w:p>
    <w:p w14:paraId="6145DD38" w14:textId="77777777" w:rsidR="006F508F" w:rsidRDefault="006F508F" w:rsidP="00440DE5">
      <w:pPr>
        <w:pStyle w:val="Neslovannadpis"/>
      </w:pPr>
      <w:bookmarkStart w:id="158" w:name="_Toc86047604"/>
      <w:bookmarkStart w:id="159" w:name="_Toc86055211"/>
      <w:bookmarkStart w:id="160" w:name="_Toc224065458"/>
      <w:r>
        <w:lastRenderedPageBreak/>
        <w:t>Seznam zkratek a odborných výrazů</w:t>
      </w:r>
      <w:bookmarkEnd w:id="158"/>
      <w:bookmarkEnd w:id="159"/>
      <w:bookmarkEnd w:id="160"/>
    </w:p>
    <w:p w14:paraId="5A23012F" w14:textId="2E63603A" w:rsidR="00AD60BE" w:rsidRDefault="00AD60BE" w:rsidP="00AD60BE">
      <w:pPr>
        <w:pStyle w:val="Pojem"/>
      </w:pPr>
      <w:r>
        <w:t>CI</w:t>
      </w:r>
      <w:r w:rsidR="00D70FD1">
        <w:t>/CD</w:t>
      </w:r>
    </w:p>
    <w:p w14:paraId="0B5A415E" w14:textId="53670C46" w:rsidR="00D70FD1" w:rsidRDefault="00EF73B7" w:rsidP="00D70FD1">
      <w:pPr>
        <w:pStyle w:val="Vysvtlenpojmu"/>
      </w:pPr>
      <w:proofErr w:type="spellStart"/>
      <w:r w:rsidRPr="00EF73B7">
        <w:t>Continuous</w:t>
      </w:r>
      <w:proofErr w:type="spellEnd"/>
      <w:r w:rsidRPr="00EF73B7">
        <w:t xml:space="preserve"> </w:t>
      </w:r>
      <w:proofErr w:type="spellStart"/>
      <w:r w:rsidRPr="00EF73B7">
        <w:t>Integration</w:t>
      </w:r>
      <w:proofErr w:type="spellEnd"/>
      <w:r w:rsidRPr="00EF73B7">
        <w:t xml:space="preserve"> / </w:t>
      </w:r>
      <w:proofErr w:type="spellStart"/>
      <w:r w:rsidRPr="00EF73B7">
        <w:t>Continuous</w:t>
      </w:r>
      <w:proofErr w:type="spellEnd"/>
      <w:r w:rsidRPr="00EF73B7">
        <w:t xml:space="preserve"> </w:t>
      </w:r>
      <w:proofErr w:type="spellStart"/>
      <w:r w:rsidRPr="00EF73B7">
        <w:t>Deployment</w:t>
      </w:r>
      <w:proofErr w:type="spellEnd"/>
      <w:r w:rsidRPr="00EF73B7">
        <w:t xml:space="preserve"> – proces automatizované integrace, testování a nasazování kódu.</w:t>
      </w:r>
    </w:p>
    <w:p w14:paraId="22FB55C0" w14:textId="009102FF" w:rsidR="00D70FD1" w:rsidRDefault="00D70FD1" w:rsidP="00D70FD1">
      <w:pPr>
        <w:pStyle w:val="Pojem"/>
      </w:pPr>
      <w:r>
        <w:t>CSV</w:t>
      </w:r>
    </w:p>
    <w:p w14:paraId="0830CEC4" w14:textId="15BA30CE" w:rsidR="00D70FD1" w:rsidRDefault="00EF73B7" w:rsidP="00D70FD1">
      <w:pPr>
        <w:pStyle w:val="Vysvtlenpojmu"/>
      </w:pPr>
      <w:proofErr w:type="spellStart"/>
      <w:r w:rsidRPr="00EF73B7">
        <w:t>Comma-Separated</w:t>
      </w:r>
      <w:proofErr w:type="spellEnd"/>
      <w:r w:rsidRPr="00EF73B7">
        <w:t xml:space="preserve"> </w:t>
      </w:r>
      <w:proofErr w:type="spellStart"/>
      <w:r w:rsidRPr="00EF73B7">
        <w:t>Values</w:t>
      </w:r>
      <w:proofErr w:type="spellEnd"/>
      <w:r w:rsidRPr="00EF73B7">
        <w:t xml:space="preserve"> – textový formát pro ukládání tabulkových dat oddělených čárkou.</w:t>
      </w:r>
    </w:p>
    <w:p w14:paraId="265842C4" w14:textId="71164880" w:rsidR="00D70FD1" w:rsidRDefault="00D70FD1" w:rsidP="00D70FD1">
      <w:pPr>
        <w:pStyle w:val="Pojem"/>
      </w:pPr>
      <w:proofErr w:type="spellStart"/>
      <w:r>
        <w:t>Docker</w:t>
      </w:r>
      <w:proofErr w:type="spellEnd"/>
    </w:p>
    <w:p w14:paraId="30F458EB" w14:textId="2E8FA8C0" w:rsidR="00D70FD1" w:rsidRDefault="002430DF" w:rsidP="00D70FD1">
      <w:pPr>
        <w:pStyle w:val="Vysvtlenpojmu"/>
      </w:pPr>
      <w:r w:rsidRPr="002430DF">
        <w:t>Platforma pro kontejnerizaci aplikací umožňující jejich izolovaný a přenositelný běh.</w:t>
      </w:r>
    </w:p>
    <w:p w14:paraId="799D4741" w14:textId="50167E32" w:rsidR="00D70FD1" w:rsidRDefault="00D70FD1" w:rsidP="00D70FD1">
      <w:pPr>
        <w:pStyle w:val="Pojem"/>
      </w:pPr>
      <w:proofErr w:type="spellStart"/>
      <w:r>
        <w:t>Dokcer</w:t>
      </w:r>
      <w:proofErr w:type="spellEnd"/>
      <w:r>
        <w:t xml:space="preserve"> </w:t>
      </w:r>
      <w:proofErr w:type="spellStart"/>
      <w:r w:rsidR="00DC5111">
        <w:t>C</w:t>
      </w:r>
      <w:r>
        <w:t>ompose</w:t>
      </w:r>
      <w:proofErr w:type="spellEnd"/>
    </w:p>
    <w:p w14:paraId="5DAECE00" w14:textId="58A3F42D" w:rsidR="00D70FD1" w:rsidRDefault="002430DF" w:rsidP="00D70FD1">
      <w:pPr>
        <w:pStyle w:val="Vysvtlenpojmu"/>
      </w:pPr>
      <w:r w:rsidRPr="002430DF">
        <w:t xml:space="preserve">Nástroj pro orchestraci více </w:t>
      </w:r>
      <w:proofErr w:type="spellStart"/>
      <w:r w:rsidRPr="002430DF">
        <w:t>Docker</w:t>
      </w:r>
      <w:proofErr w:type="spellEnd"/>
      <w:r w:rsidRPr="002430DF">
        <w:t xml:space="preserve"> kontejnerů pomocí konfiguračního souboru.</w:t>
      </w:r>
    </w:p>
    <w:p w14:paraId="1C37AA72" w14:textId="675E76C8" w:rsidR="009B7982" w:rsidRDefault="009B7982" w:rsidP="009B7982">
      <w:pPr>
        <w:pStyle w:val="Pojem"/>
      </w:pPr>
      <w:proofErr w:type="spellStart"/>
      <w:r>
        <w:t>Embedding</w:t>
      </w:r>
      <w:proofErr w:type="spellEnd"/>
      <w:r>
        <w:t xml:space="preserve"> </w:t>
      </w:r>
    </w:p>
    <w:p w14:paraId="4AA90A2E" w14:textId="06DFAD34" w:rsidR="009B7982" w:rsidRDefault="002430DF" w:rsidP="009B7982">
      <w:pPr>
        <w:pStyle w:val="Vysvtlenpojmu"/>
      </w:pPr>
      <w:r w:rsidRPr="002430DF">
        <w:t>Numerická reprezentace textu ve formě vektoru používaná pro výpočet sémantické podobnosti.</w:t>
      </w:r>
    </w:p>
    <w:p w14:paraId="5B0EC0A4" w14:textId="2B67D97F" w:rsidR="009B7982" w:rsidRDefault="0043061D" w:rsidP="009B7982">
      <w:pPr>
        <w:pStyle w:val="Pojem"/>
      </w:pPr>
      <w:r w:rsidRPr="0043061D">
        <w:t>OAI-</w:t>
      </w:r>
      <w:r w:rsidR="00AB5E4D" w:rsidRPr="0043061D">
        <w:t>PMH</w:t>
      </w:r>
      <w:r w:rsidR="00AB5E4D">
        <w:t xml:space="preserve"> – </w:t>
      </w:r>
      <w:proofErr w:type="spellStart"/>
      <w:r w:rsidR="00AB5E4D">
        <w:t>The</w:t>
      </w:r>
      <w:proofErr w:type="spellEnd"/>
      <w:r w:rsidR="00AB5E4D" w:rsidRPr="00AB5E4D">
        <w:t xml:space="preserve"> Open </w:t>
      </w:r>
      <w:proofErr w:type="spellStart"/>
      <w:r w:rsidR="00AB5E4D" w:rsidRPr="00AB5E4D">
        <w:t>Archives</w:t>
      </w:r>
      <w:proofErr w:type="spellEnd"/>
      <w:r w:rsidR="00AB5E4D" w:rsidRPr="00AB5E4D">
        <w:t xml:space="preserve"> </w:t>
      </w:r>
      <w:proofErr w:type="spellStart"/>
      <w:r w:rsidR="00AB5E4D" w:rsidRPr="00AB5E4D">
        <w:t>Initiative</w:t>
      </w:r>
      <w:proofErr w:type="spellEnd"/>
      <w:r w:rsidR="00AB5E4D" w:rsidRPr="00AB5E4D">
        <w:t xml:space="preserve"> </w:t>
      </w:r>
      <w:proofErr w:type="spellStart"/>
      <w:r w:rsidR="00AB5E4D" w:rsidRPr="00AB5E4D">
        <w:t>Protocol</w:t>
      </w:r>
      <w:proofErr w:type="spellEnd"/>
      <w:r w:rsidR="00AB5E4D" w:rsidRPr="00AB5E4D">
        <w:t xml:space="preserve"> </w:t>
      </w:r>
      <w:proofErr w:type="spellStart"/>
      <w:r w:rsidR="00AB5E4D" w:rsidRPr="00AB5E4D">
        <w:t>for</w:t>
      </w:r>
      <w:proofErr w:type="spellEnd"/>
      <w:r w:rsidR="00AB5E4D" w:rsidRPr="00AB5E4D">
        <w:t xml:space="preserve"> Metadata </w:t>
      </w:r>
      <w:proofErr w:type="spellStart"/>
      <w:r w:rsidR="00AB5E4D" w:rsidRPr="00AB5E4D">
        <w:t>Harvesting</w:t>
      </w:r>
      <w:proofErr w:type="spellEnd"/>
    </w:p>
    <w:p w14:paraId="45DB1894" w14:textId="51F6B6FB" w:rsidR="0043061D" w:rsidRDefault="00921DCC" w:rsidP="0043061D">
      <w:pPr>
        <w:pStyle w:val="Vysvtlenpojmu"/>
      </w:pPr>
      <w:r>
        <w:t>P</w:t>
      </w:r>
      <w:r w:rsidR="00E2546D" w:rsidRPr="00E2546D">
        <w:t xml:space="preserve">rotokol pro </w:t>
      </w:r>
      <w:r w:rsidR="00240666">
        <w:t>vytěžování</w:t>
      </w:r>
      <w:r w:rsidR="00E2546D" w:rsidRPr="00E2546D">
        <w:t xml:space="preserve"> metadat mezi systémy.</w:t>
      </w:r>
    </w:p>
    <w:p w14:paraId="16A5C5FC" w14:textId="59AADE99" w:rsidR="0043061D" w:rsidRDefault="00AB5E4D" w:rsidP="0043061D">
      <w:pPr>
        <w:pStyle w:val="Pojem"/>
      </w:pPr>
      <w:r>
        <w:t xml:space="preserve">RAG </w:t>
      </w:r>
      <w:r w:rsidRPr="00A06902">
        <w:t xml:space="preserve">– </w:t>
      </w:r>
      <w:proofErr w:type="spellStart"/>
      <w:r w:rsidRPr="00A06902">
        <w:t>retrieval</w:t>
      </w:r>
      <w:proofErr w:type="spellEnd"/>
      <w:r w:rsidR="00A06902" w:rsidRPr="00A06902">
        <w:t xml:space="preserve"> </w:t>
      </w:r>
      <w:proofErr w:type="spellStart"/>
      <w:r w:rsidR="00A06902" w:rsidRPr="00A06902">
        <w:t>augmented</w:t>
      </w:r>
      <w:proofErr w:type="spellEnd"/>
      <w:r w:rsidR="00A06902" w:rsidRPr="00A06902">
        <w:t xml:space="preserve"> </w:t>
      </w:r>
      <w:proofErr w:type="spellStart"/>
      <w:r w:rsidR="00A06902" w:rsidRPr="00A06902">
        <w:t>generation</w:t>
      </w:r>
      <w:proofErr w:type="spellEnd"/>
    </w:p>
    <w:p w14:paraId="19457AF9" w14:textId="4BE5FA87" w:rsidR="00CA6831" w:rsidRDefault="00E2546D" w:rsidP="00CA6831">
      <w:pPr>
        <w:pStyle w:val="Vysvtlenpojmu"/>
      </w:pPr>
      <w:r w:rsidRPr="00E2546D">
        <w:t>Metoda kombinující vyhledávání relevantních dat s generováním odpovědi jazykovým modelem.</w:t>
      </w:r>
    </w:p>
    <w:p w14:paraId="5DD4BE69" w14:textId="07EB5DF3" w:rsidR="00820FB8" w:rsidRDefault="00060555" w:rsidP="00820FB8">
      <w:pPr>
        <w:pStyle w:val="Pojem"/>
      </w:pPr>
      <w:r w:rsidRPr="00060555">
        <w:t xml:space="preserve">LLM – </w:t>
      </w:r>
      <w:proofErr w:type="spellStart"/>
      <w:r w:rsidRPr="00060555">
        <w:t>Large</w:t>
      </w:r>
      <w:proofErr w:type="spellEnd"/>
      <w:r w:rsidRPr="00060555">
        <w:t xml:space="preserve"> </w:t>
      </w:r>
      <w:proofErr w:type="spellStart"/>
      <w:r w:rsidRPr="00060555">
        <w:t>Language</w:t>
      </w:r>
      <w:proofErr w:type="spellEnd"/>
      <w:r w:rsidRPr="00060555">
        <w:t xml:space="preserve"> Model</w:t>
      </w:r>
    </w:p>
    <w:p w14:paraId="1CA879AA" w14:textId="0908E690" w:rsidR="00060555" w:rsidRDefault="00060555" w:rsidP="003B4A97">
      <w:pPr>
        <w:pStyle w:val="Vysvtlenpojmu"/>
      </w:pPr>
      <w:r w:rsidRPr="00060555">
        <w:t>Velký jazykový model trénovaný na rozsáhlých datech pro generování textu a</w:t>
      </w:r>
      <w:r w:rsidR="00A34B78">
        <w:t> </w:t>
      </w:r>
      <w:r w:rsidRPr="00060555">
        <w:t>pochopení jazyka.</w:t>
      </w:r>
    </w:p>
    <w:p w14:paraId="466E7C40" w14:textId="7E79302F" w:rsidR="003B4A97" w:rsidRDefault="003B4A97" w:rsidP="003B4A97">
      <w:pPr>
        <w:pStyle w:val="Pojem"/>
      </w:pPr>
      <w:r w:rsidRPr="003B4A97">
        <w:t xml:space="preserve">CORS – </w:t>
      </w:r>
      <w:proofErr w:type="spellStart"/>
      <w:r w:rsidRPr="003B4A97">
        <w:t>Cross-Origin</w:t>
      </w:r>
      <w:proofErr w:type="spellEnd"/>
      <w:r w:rsidRPr="003B4A97">
        <w:t xml:space="preserve"> </w:t>
      </w:r>
      <w:proofErr w:type="spellStart"/>
      <w:r w:rsidRPr="003B4A97">
        <w:t>Resource</w:t>
      </w:r>
      <w:proofErr w:type="spellEnd"/>
      <w:r w:rsidRPr="003B4A97">
        <w:t xml:space="preserve"> </w:t>
      </w:r>
      <w:proofErr w:type="spellStart"/>
      <w:r w:rsidRPr="003B4A97">
        <w:t>Sharing</w:t>
      </w:r>
      <w:proofErr w:type="spellEnd"/>
    </w:p>
    <w:p w14:paraId="1CFF0FE9" w14:textId="3E1A7C27" w:rsidR="003B4A97" w:rsidRDefault="0017616B" w:rsidP="003B4A97">
      <w:pPr>
        <w:pStyle w:val="Vysvtlenpojmu"/>
      </w:pPr>
      <w:r w:rsidRPr="0017616B">
        <w:t>Mechanismus webových prohlížečů, který umožňuje kontrolovaný přístup k</w:t>
      </w:r>
      <w:r w:rsidR="00A34B78">
        <w:t> </w:t>
      </w:r>
      <w:r w:rsidRPr="0017616B">
        <w:t xml:space="preserve">prostředkům (API) z jiných </w:t>
      </w:r>
      <w:r w:rsidR="00A34B78" w:rsidRPr="0017616B">
        <w:t>domén,</w:t>
      </w:r>
      <w:r w:rsidRPr="0017616B">
        <w:t xml:space="preserve"> než je původní server.</w:t>
      </w:r>
    </w:p>
    <w:p w14:paraId="77DB5AE9" w14:textId="39060739" w:rsidR="00F51821" w:rsidRDefault="00F51821" w:rsidP="00F51821">
      <w:pPr>
        <w:pStyle w:val="Pojem"/>
      </w:pPr>
      <w:proofErr w:type="spellStart"/>
      <w:r>
        <w:t>Manage</w:t>
      </w:r>
      <w:r w:rsidR="00664E08">
        <w:t>d</w:t>
      </w:r>
      <w:proofErr w:type="spellEnd"/>
      <w:r>
        <w:t xml:space="preserve"> </w:t>
      </w:r>
      <w:r w:rsidR="00664E08">
        <w:t>hostingová</w:t>
      </w:r>
      <w:r>
        <w:t xml:space="preserve"> služba</w:t>
      </w:r>
    </w:p>
    <w:p w14:paraId="66C3B53D" w14:textId="0A9CD319" w:rsidR="00F51821" w:rsidRDefault="00AA462B" w:rsidP="00F51821">
      <w:pPr>
        <w:pStyle w:val="Vysvtlenpojmu"/>
      </w:pPr>
      <w:r>
        <w:t>H</w:t>
      </w:r>
      <w:r w:rsidR="00FF0F2C" w:rsidRPr="00FF0F2C">
        <w:t>osting, kde poskytovatel spravuje infrastrukturu, aktualizace a provoz serveru</w:t>
      </w:r>
      <w:r w:rsidR="00FF0F2C">
        <w:t>.</w:t>
      </w:r>
    </w:p>
    <w:p w14:paraId="5D884ADF" w14:textId="4AF48BB6" w:rsidR="00FF0F2C" w:rsidRDefault="00FF0F2C" w:rsidP="00FF0F2C">
      <w:pPr>
        <w:pStyle w:val="Pojem"/>
      </w:pPr>
      <w:r>
        <w:t xml:space="preserve">VPS – </w:t>
      </w:r>
      <w:proofErr w:type="spellStart"/>
      <w:r>
        <w:t>virtu</w:t>
      </w:r>
      <w:r w:rsidR="00DB39E9">
        <w:t>a</w:t>
      </w:r>
      <w:r>
        <w:t>l</w:t>
      </w:r>
      <w:proofErr w:type="spellEnd"/>
      <w:r>
        <w:t xml:space="preserve"> </w:t>
      </w:r>
      <w:proofErr w:type="spellStart"/>
      <w:r>
        <w:t>private</w:t>
      </w:r>
      <w:proofErr w:type="spellEnd"/>
      <w:r>
        <w:t xml:space="preserve"> server (virtuální privá</w:t>
      </w:r>
      <w:r w:rsidR="00DB39E9">
        <w:t>tní server)</w:t>
      </w:r>
    </w:p>
    <w:p w14:paraId="0A04DF01" w14:textId="5BB13551" w:rsidR="00DB39E9" w:rsidRPr="00DB39E9" w:rsidRDefault="00AA462B" w:rsidP="00DB39E9">
      <w:pPr>
        <w:pStyle w:val="Vysvtlenpojmu"/>
      </w:pPr>
      <w:r>
        <w:t>V</w:t>
      </w:r>
      <w:r w:rsidR="00DB39E9" w:rsidRPr="00DB39E9">
        <w:t>irtualizovaný server poskytující dedikované systémové prostředky v rámci sdílené infrastruktury</w:t>
      </w:r>
      <w:r w:rsidR="00DB39E9">
        <w:t>.</w:t>
      </w:r>
    </w:p>
    <w:p w14:paraId="601C4B28" w14:textId="47F9DA62" w:rsidR="00E2546D" w:rsidRPr="00E2546D" w:rsidRDefault="003B185B" w:rsidP="00E2546D">
      <w:pPr>
        <w:pStyle w:val="Pojem"/>
      </w:pPr>
      <w:proofErr w:type="spellStart"/>
      <w:r w:rsidRPr="003B185B">
        <w:lastRenderedPageBreak/>
        <w:t>Backend</w:t>
      </w:r>
      <w:proofErr w:type="spellEnd"/>
    </w:p>
    <w:p w14:paraId="4126596A" w14:textId="278C1A49" w:rsidR="003B185B" w:rsidRDefault="00AA462B" w:rsidP="003B185B">
      <w:pPr>
        <w:pStyle w:val="Vysvtlenpojmu"/>
      </w:pPr>
      <w:r>
        <w:t>Č</w:t>
      </w:r>
      <w:r w:rsidR="003B185B" w:rsidRPr="003B185B">
        <w:t>ást systému zajišťující logiku aplikace, zpracování dat a</w:t>
      </w:r>
      <w:r w:rsidR="003B185B">
        <w:t> </w:t>
      </w:r>
      <w:r w:rsidR="003B185B" w:rsidRPr="003B185B">
        <w:t>komunikaci s</w:t>
      </w:r>
      <w:r w:rsidR="003B185B">
        <w:t> </w:t>
      </w:r>
      <w:r w:rsidR="003B185B" w:rsidRPr="003B185B">
        <w:t>databází</w:t>
      </w:r>
      <w:r w:rsidR="003B185B">
        <w:t>.</w:t>
      </w:r>
    </w:p>
    <w:p w14:paraId="2FCE811E" w14:textId="5DE3F6E1" w:rsidR="002F0FCB" w:rsidRDefault="002F0FCB" w:rsidP="002F0FCB">
      <w:pPr>
        <w:pStyle w:val="Pojem"/>
      </w:pPr>
      <w:proofErr w:type="spellStart"/>
      <w:r>
        <w:t>Frontend</w:t>
      </w:r>
      <w:proofErr w:type="spellEnd"/>
    </w:p>
    <w:p w14:paraId="75C5D48F" w14:textId="5B596708" w:rsidR="002F0FCB" w:rsidRPr="002F0FCB" w:rsidRDefault="002F0FCB" w:rsidP="002F0FCB">
      <w:pPr>
        <w:pStyle w:val="Vysvtlenpojmu"/>
      </w:pPr>
      <w:r>
        <w:t xml:space="preserve">Část systému </w:t>
      </w:r>
      <w:r w:rsidR="004C6198">
        <w:t>sloužící jako komunikace mezi uživatelem a </w:t>
      </w:r>
      <w:proofErr w:type="spellStart"/>
      <w:r w:rsidR="004C6198">
        <w:t>backendem</w:t>
      </w:r>
      <w:proofErr w:type="spellEnd"/>
      <w:r w:rsidR="004C6198">
        <w:t>.</w:t>
      </w:r>
    </w:p>
    <w:p w14:paraId="0F49EED8" w14:textId="62E31734" w:rsidR="0072547E" w:rsidRDefault="005634EA" w:rsidP="0072547E">
      <w:pPr>
        <w:pStyle w:val="Pojem"/>
      </w:pPr>
      <w:r w:rsidRPr="005634EA">
        <w:t xml:space="preserve">Tech </w:t>
      </w:r>
      <w:proofErr w:type="spellStart"/>
      <w:r w:rsidRPr="005634EA">
        <w:t>stack</w:t>
      </w:r>
      <w:proofErr w:type="spellEnd"/>
      <w:r w:rsidRPr="005634EA">
        <w:t xml:space="preserve"> (technologický </w:t>
      </w:r>
      <w:proofErr w:type="spellStart"/>
      <w:r w:rsidRPr="005634EA">
        <w:t>stack</w:t>
      </w:r>
      <w:proofErr w:type="spellEnd"/>
      <w:r w:rsidRPr="005634EA">
        <w:t>)</w:t>
      </w:r>
    </w:p>
    <w:p w14:paraId="76A296F6" w14:textId="1B48806A" w:rsidR="005634EA" w:rsidRDefault="00AA462B" w:rsidP="005634EA">
      <w:pPr>
        <w:pStyle w:val="Vysvtlenpojmu"/>
      </w:pPr>
      <w:r>
        <w:t>S</w:t>
      </w:r>
      <w:r w:rsidR="005634EA" w:rsidRPr="005634EA">
        <w:t xml:space="preserve">oubor technologií použitých při vývoji </w:t>
      </w:r>
      <w:r w:rsidR="00E17365">
        <w:t> </w:t>
      </w:r>
      <w:r w:rsidR="005634EA" w:rsidRPr="005634EA">
        <w:t xml:space="preserve"> provozu aplikace</w:t>
      </w:r>
      <w:r w:rsidR="005634EA">
        <w:t>.</w:t>
      </w:r>
    </w:p>
    <w:p w14:paraId="6FD4B69C" w14:textId="4E6EC9EF" w:rsidR="005634EA" w:rsidRDefault="005634EA" w:rsidP="005634EA">
      <w:pPr>
        <w:pStyle w:val="Pojem"/>
      </w:pPr>
      <w:r w:rsidRPr="005634EA">
        <w:t>Server-</w:t>
      </w:r>
      <w:proofErr w:type="spellStart"/>
      <w:r w:rsidRPr="005634EA">
        <w:t>side</w:t>
      </w:r>
      <w:proofErr w:type="spellEnd"/>
      <w:r w:rsidRPr="005634EA">
        <w:t xml:space="preserve"> </w:t>
      </w:r>
      <w:proofErr w:type="spellStart"/>
      <w:r w:rsidRPr="005634EA">
        <w:t>rendering</w:t>
      </w:r>
      <w:proofErr w:type="spellEnd"/>
      <w:r w:rsidRPr="005634EA">
        <w:t xml:space="preserve"> (SSR / vykreslování na straně serveru)</w:t>
      </w:r>
    </w:p>
    <w:p w14:paraId="4C777BE5" w14:textId="4B806A1A" w:rsidR="005634EA" w:rsidRDefault="00AA462B" w:rsidP="005634EA">
      <w:pPr>
        <w:pStyle w:val="Vysvtlenpojmu"/>
      </w:pPr>
      <w:r>
        <w:t>G</w:t>
      </w:r>
      <w:r w:rsidR="005634EA" w:rsidRPr="005634EA">
        <w:t>enerování HTML obsahu stránky na serveru před odesláním klientovi</w:t>
      </w:r>
      <w:r w:rsidR="00E57C58">
        <w:t>.</w:t>
      </w:r>
    </w:p>
    <w:p w14:paraId="6C113C63" w14:textId="3E793E2D" w:rsidR="005634EA" w:rsidRDefault="00E17365" w:rsidP="005634EA">
      <w:pPr>
        <w:pStyle w:val="Pojem"/>
      </w:pPr>
      <w:r w:rsidRPr="00E17365">
        <w:t>API (</w:t>
      </w:r>
      <w:proofErr w:type="spellStart"/>
      <w:r w:rsidRPr="00E17365">
        <w:t>Application</w:t>
      </w:r>
      <w:proofErr w:type="spellEnd"/>
      <w:r w:rsidRPr="00E17365">
        <w:t xml:space="preserve"> </w:t>
      </w:r>
      <w:proofErr w:type="spellStart"/>
      <w:r w:rsidRPr="00E17365">
        <w:t>Programming</w:t>
      </w:r>
      <w:proofErr w:type="spellEnd"/>
      <w:r w:rsidRPr="00E17365">
        <w:t xml:space="preserve"> Interface</w:t>
      </w:r>
      <w:r>
        <w:t>)</w:t>
      </w:r>
    </w:p>
    <w:p w14:paraId="2DA57E76" w14:textId="0CE532EE" w:rsidR="00E17365" w:rsidRDefault="00AA462B" w:rsidP="00E17365">
      <w:pPr>
        <w:pStyle w:val="Vysvtlenpojmu"/>
      </w:pPr>
      <w:r>
        <w:t>R</w:t>
      </w:r>
      <w:r w:rsidR="00E17365" w:rsidRPr="00E17365">
        <w:t>ozhraní umožňující komunikaci a</w:t>
      </w:r>
      <w:r w:rsidR="00E17365">
        <w:t> </w:t>
      </w:r>
      <w:r w:rsidR="00E17365" w:rsidRPr="00E17365">
        <w:t>výměnu dat mezi softwarovými systémy</w:t>
      </w:r>
      <w:r w:rsidR="00E57C58">
        <w:t>.</w:t>
      </w:r>
    </w:p>
    <w:p w14:paraId="7677A5EA" w14:textId="76AA6691" w:rsidR="00E57C58" w:rsidRDefault="00E57C58" w:rsidP="00E57C58">
      <w:pPr>
        <w:pStyle w:val="Pojem"/>
      </w:pPr>
      <w:r>
        <w:t>Unit/Jednotkové testy</w:t>
      </w:r>
    </w:p>
    <w:p w14:paraId="328E6554" w14:textId="39A8134B" w:rsidR="00E57C58" w:rsidRDefault="00AA462B" w:rsidP="00E57C58">
      <w:pPr>
        <w:pStyle w:val="Vysvtlenpojmu"/>
      </w:pPr>
      <w:r>
        <w:t>A</w:t>
      </w:r>
      <w:r w:rsidR="00E57C58" w:rsidRPr="00E57C58">
        <w:t>utomatizované testování jednotlivých částí kódu</w:t>
      </w:r>
      <w:r w:rsidR="00E57C58">
        <w:t>.</w:t>
      </w:r>
    </w:p>
    <w:p w14:paraId="59671024" w14:textId="2A4371A7" w:rsidR="00E57C58" w:rsidRDefault="00E57C58" w:rsidP="00E57C58">
      <w:pPr>
        <w:pStyle w:val="Pojem"/>
      </w:pPr>
      <w:proofErr w:type="spellStart"/>
      <w:r>
        <w:t>Smoke</w:t>
      </w:r>
      <w:proofErr w:type="spellEnd"/>
      <w:r>
        <w:t xml:space="preserve"> test</w:t>
      </w:r>
    </w:p>
    <w:p w14:paraId="5AAC7DA3" w14:textId="09269EAA" w:rsidR="00E57C58" w:rsidRDefault="00AA462B" w:rsidP="00E57C58">
      <w:pPr>
        <w:pStyle w:val="Vysvtlenpojmu"/>
      </w:pPr>
      <w:r>
        <w:t>Z</w:t>
      </w:r>
      <w:r w:rsidR="008D0D9E" w:rsidRPr="008D0D9E">
        <w:t>ákladní ověření funkčnosti systému po sestavení</w:t>
      </w:r>
      <w:r w:rsidR="008D0D9E">
        <w:t>.</w:t>
      </w:r>
    </w:p>
    <w:p w14:paraId="750994B0" w14:textId="5C69E276" w:rsidR="00EC22C7" w:rsidRDefault="00EC22C7" w:rsidP="00EC22C7">
      <w:pPr>
        <w:pStyle w:val="Pojem"/>
      </w:pPr>
      <w:r>
        <w:t xml:space="preserve">Reverse </w:t>
      </w:r>
      <w:proofErr w:type="spellStart"/>
      <w:r>
        <w:t>proxy</w:t>
      </w:r>
      <w:proofErr w:type="spellEnd"/>
      <w:r>
        <w:t xml:space="preserve"> (reverzní </w:t>
      </w:r>
      <w:proofErr w:type="spellStart"/>
      <w:r>
        <w:t>proxy</w:t>
      </w:r>
      <w:proofErr w:type="spellEnd"/>
      <w:r>
        <w:t>)</w:t>
      </w:r>
    </w:p>
    <w:p w14:paraId="5AB2FA27" w14:textId="7D6FBDC1" w:rsidR="00EC22C7" w:rsidRPr="00EC22C7" w:rsidRDefault="00EC22C7" w:rsidP="00EC22C7">
      <w:pPr>
        <w:pStyle w:val="Vysvtlenpojmu"/>
      </w:pPr>
      <w:r>
        <w:t xml:space="preserve">Se rozumí server </w:t>
      </w:r>
      <w:r w:rsidR="00153729" w:rsidRPr="00153729">
        <w:t>zprostředkující komunikaci mezi klientem a interními aplikačními servery</w:t>
      </w:r>
    </w:p>
    <w:p w14:paraId="73E1B835" w14:textId="5C0D75FB" w:rsidR="008D0D9E" w:rsidRDefault="005A09D3" w:rsidP="008D0D9E">
      <w:pPr>
        <w:pStyle w:val="Pojem"/>
      </w:pPr>
      <w:proofErr w:type="spellStart"/>
      <w:r w:rsidRPr="005A09D3">
        <w:t>LLaMA</w:t>
      </w:r>
      <w:proofErr w:type="spellEnd"/>
      <w:r>
        <w:t xml:space="preserve"> (</w:t>
      </w:r>
      <w:proofErr w:type="spellStart"/>
      <w:r w:rsidRPr="005A09D3">
        <w:t>Large</w:t>
      </w:r>
      <w:proofErr w:type="spellEnd"/>
      <w:r w:rsidRPr="005A09D3">
        <w:t xml:space="preserve"> </w:t>
      </w:r>
      <w:proofErr w:type="spellStart"/>
      <w:r w:rsidRPr="005A09D3">
        <w:t>Language</w:t>
      </w:r>
      <w:proofErr w:type="spellEnd"/>
      <w:r w:rsidRPr="005A09D3">
        <w:t xml:space="preserve"> Model Meta AI</w:t>
      </w:r>
      <w:r>
        <w:t>)</w:t>
      </w:r>
    </w:p>
    <w:p w14:paraId="7AA2D3FD" w14:textId="25A6A838" w:rsidR="005A09D3" w:rsidRDefault="00AA462B" w:rsidP="005A09D3">
      <w:pPr>
        <w:pStyle w:val="Vysvtlenpojmu"/>
      </w:pPr>
      <w:r>
        <w:t>V</w:t>
      </w:r>
      <w:r w:rsidR="005A09D3" w:rsidRPr="005A09D3">
        <w:t>elký jazykový model vyvinutý společností Meta pro zpracování přirozeného jazyka</w:t>
      </w:r>
      <w:r w:rsidR="005A09D3">
        <w:t>.</w:t>
      </w:r>
    </w:p>
    <w:p w14:paraId="01226ABD" w14:textId="08FD6963" w:rsidR="005A09D3" w:rsidRDefault="00F96385" w:rsidP="005A09D3">
      <w:pPr>
        <w:pStyle w:val="Pojem"/>
      </w:pPr>
      <w:proofErr w:type="spellStart"/>
      <w:r w:rsidRPr="00F96385">
        <w:t>Cookie</w:t>
      </w:r>
      <w:proofErr w:type="spellEnd"/>
      <w:r w:rsidRPr="00F96385">
        <w:t xml:space="preserve"> (HTTP </w:t>
      </w:r>
      <w:proofErr w:type="spellStart"/>
      <w:r w:rsidRPr="00F96385">
        <w:t>cookie</w:t>
      </w:r>
      <w:proofErr w:type="spellEnd"/>
      <w:r w:rsidRPr="00F96385">
        <w:t>)</w:t>
      </w:r>
    </w:p>
    <w:p w14:paraId="7518FFBB" w14:textId="774A1BA8" w:rsidR="00F96385" w:rsidRPr="00F96385" w:rsidRDefault="00AA462B" w:rsidP="00F96385">
      <w:pPr>
        <w:pStyle w:val="Vysvtlenpojmu"/>
      </w:pPr>
      <w:r>
        <w:t>M</w:t>
      </w:r>
      <w:r w:rsidR="00F96385" w:rsidRPr="00F96385">
        <w:t>alý datový soubor ukládaný v prohlížeči pro uchování informací o relaci uživatele</w:t>
      </w:r>
      <w:r w:rsidR="00F96385">
        <w:t>.</w:t>
      </w:r>
    </w:p>
    <w:p w14:paraId="0EABB2BD" w14:textId="368F403F" w:rsidR="005A09D3" w:rsidRDefault="00F14FDD" w:rsidP="005A09D3">
      <w:pPr>
        <w:pStyle w:val="Pojem"/>
        <w:rPr>
          <w:bCs/>
        </w:rPr>
      </w:pPr>
      <w:proofErr w:type="spellStart"/>
      <w:r w:rsidRPr="00F14FDD">
        <w:rPr>
          <w:bCs/>
        </w:rPr>
        <w:t>Endpoint</w:t>
      </w:r>
      <w:proofErr w:type="spellEnd"/>
    </w:p>
    <w:p w14:paraId="590A260E" w14:textId="57DB2F0A" w:rsidR="00F14FDD" w:rsidRDefault="00AA462B" w:rsidP="00F14FDD">
      <w:pPr>
        <w:pStyle w:val="Vysvtlenpojmu"/>
      </w:pPr>
      <w:r>
        <w:t>K</w:t>
      </w:r>
      <w:r w:rsidRPr="00AA462B">
        <w:t>oncový bod API určený pro přístup ke konkrétní službě nebo datům</w:t>
      </w:r>
      <w:r>
        <w:t>.</w:t>
      </w:r>
    </w:p>
    <w:p w14:paraId="6F7B626F" w14:textId="60FE4AF8" w:rsidR="00921DCC" w:rsidRDefault="00921DCC" w:rsidP="00921DCC">
      <w:pPr>
        <w:pStyle w:val="Pojem"/>
      </w:pPr>
      <w:proofErr w:type="spellStart"/>
      <w:r w:rsidRPr="00921DCC">
        <w:t>Heartbeat</w:t>
      </w:r>
      <w:proofErr w:type="spellEnd"/>
    </w:p>
    <w:p w14:paraId="04A76186" w14:textId="659D95E2" w:rsidR="00921DCC" w:rsidRDefault="003051E0" w:rsidP="00921DCC">
      <w:pPr>
        <w:pStyle w:val="Vysvtlenpojmu"/>
      </w:pPr>
      <w:r>
        <w:t>P</w:t>
      </w:r>
      <w:r w:rsidRPr="003051E0">
        <w:t>eriodický signál ověřující dostupnost a funkčnost služby</w:t>
      </w:r>
      <w:r>
        <w:t>.</w:t>
      </w:r>
    </w:p>
    <w:p w14:paraId="6E33D020" w14:textId="2A6BA1C0" w:rsidR="003051E0" w:rsidRDefault="003051E0" w:rsidP="003051E0">
      <w:pPr>
        <w:pStyle w:val="Pojem"/>
      </w:pPr>
      <w:proofErr w:type="gramStart"/>
      <w:r>
        <w:t>.</w:t>
      </w:r>
      <w:proofErr w:type="spellStart"/>
      <w:r>
        <w:t>env</w:t>
      </w:r>
      <w:proofErr w:type="spellEnd"/>
      <w:proofErr w:type="gramEnd"/>
      <w:r>
        <w:t xml:space="preserve"> (</w:t>
      </w:r>
      <w:proofErr w:type="spellStart"/>
      <w:r>
        <w:t>environement</w:t>
      </w:r>
      <w:proofErr w:type="spellEnd"/>
      <w:r>
        <w:t xml:space="preserve"> </w:t>
      </w:r>
      <w:proofErr w:type="spellStart"/>
      <w:r>
        <w:t>file</w:t>
      </w:r>
      <w:proofErr w:type="spellEnd"/>
      <w:r>
        <w:t>)</w:t>
      </w:r>
    </w:p>
    <w:p w14:paraId="0937EA2C" w14:textId="698BE5D3" w:rsidR="003051E0" w:rsidRDefault="003051E0" w:rsidP="003051E0">
      <w:pPr>
        <w:pStyle w:val="Vysvtlenpojmu"/>
      </w:pPr>
      <w:r>
        <w:t>S</w:t>
      </w:r>
      <w:r w:rsidRPr="003051E0">
        <w:t>oubor obsahující konfigurační proměnné prostředí aplikace</w:t>
      </w:r>
      <w:r>
        <w:t>.</w:t>
      </w:r>
    </w:p>
    <w:p w14:paraId="1BE9F44B" w14:textId="6CC59FAF" w:rsidR="003051E0" w:rsidRDefault="003051E0" w:rsidP="003051E0">
      <w:pPr>
        <w:pStyle w:val="Pojem"/>
      </w:pPr>
      <w:proofErr w:type="spellStart"/>
      <w:r>
        <w:t>Middleware</w:t>
      </w:r>
      <w:proofErr w:type="spellEnd"/>
    </w:p>
    <w:p w14:paraId="35F7D7E0" w14:textId="0BFE5242" w:rsidR="003051E0" w:rsidRDefault="002E718B" w:rsidP="003051E0">
      <w:pPr>
        <w:pStyle w:val="Vysvtlenpojmu"/>
      </w:pPr>
      <w:r>
        <w:t>M</w:t>
      </w:r>
      <w:r w:rsidRPr="002E718B">
        <w:t>ezivrstva zpracovávající požadavky mezi klientem a aplikační logikou</w:t>
      </w:r>
      <w:r>
        <w:t>.</w:t>
      </w:r>
    </w:p>
    <w:p w14:paraId="27519830" w14:textId="79FDC22E" w:rsidR="002E718B" w:rsidRDefault="002E718B" w:rsidP="002E718B">
      <w:pPr>
        <w:pStyle w:val="Pojem"/>
      </w:pPr>
      <w:proofErr w:type="spellStart"/>
      <w:r>
        <w:lastRenderedPageBreak/>
        <w:t>Origin</w:t>
      </w:r>
      <w:proofErr w:type="spellEnd"/>
    </w:p>
    <w:p w14:paraId="42321A58" w14:textId="0BE9A261" w:rsidR="002E718B" w:rsidRDefault="002E718B" w:rsidP="002E718B">
      <w:pPr>
        <w:pStyle w:val="Vysvtlenpojmu"/>
      </w:pPr>
      <w:r>
        <w:t>Z</w:t>
      </w:r>
      <w:r w:rsidRPr="002E718B">
        <w:t>droj webového požadavku definovaný kombinací protokolu, domény a portu</w:t>
      </w:r>
      <w:r>
        <w:t>.</w:t>
      </w:r>
    </w:p>
    <w:p w14:paraId="3252EF6C" w14:textId="7A5F3512" w:rsidR="002E718B" w:rsidRDefault="003C1F8B" w:rsidP="002E718B">
      <w:pPr>
        <w:pStyle w:val="Pojem"/>
        <w:rPr>
          <w:bCs/>
        </w:rPr>
      </w:pPr>
      <w:r w:rsidRPr="003C1F8B">
        <w:rPr>
          <w:bCs/>
        </w:rPr>
        <w:t>Widget</w:t>
      </w:r>
    </w:p>
    <w:p w14:paraId="5A43EDA4" w14:textId="305F4F84" w:rsidR="003C1F8B" w:rsidRDefault="003C1F8B" w:rsidP="003C1F8B">
      <w:pPr>
        <w:pStyle w:val="Vysvtlenpojmu"/>
      </w:pPr>
      <w:proofErr w:type="spellStart"/>
      <w:r>
        <w:t>V</w:t>
      </w:r>
      <w:r w:rsidRPr="003C1F8B">
        <w:t>ložitelná</w:t>
      </w:r>
      <w:proofErr w:type="spellEnd"/>
      <w:r w:rsidRPr="003C1F8B">
        <w:t xml:space="preserve"> komponenta poskytující specifickou funkčnost v uživatelském rozhraní</w:t>
      </w:r>
      <w:r>
        <w:t>.</w:t>
      </w:r>
    </w:p>
    <w:p w14:paraId="143102A8" w14:textId="5EB8FF98" w:rsidR="003C1F8B" w:rsidRDefault="003C1F8B" w:rsidP="003C1F8B">
      <w:pPr>
        <w:pStyle w:val="Pojem"/>
      </w:pPr>
      <w:r>
        <w:t>PHP</w:t>
      </w:r>
    </w:p>
    <w:p w14:paraId="794C585F" w14:textId="7BDFE32F" w:rsidR="003C1F8B" w:rsidRDefault="003C1F8B" w:rsidP="003C1F8B">
      <w:pPr>
        <w:pStyle w:val="Vysvtlenpojmu"/>
      </w:pPr>
      <w:r>
        <w:t>S</w:t>
      </w:r>
      <w:r w:rsidRPr="003C1F8B">
        <w:t>kriptovací programovací jazyk určený pro vývoj webových aplikací</w:t>
      </w:r>
      <w:r>
        <w:t>.</w:t>
      </w:r>
    </w:p>
    <w:p w14:paraId="56DD1E78" w14:textId="315C0070" w:rsidR="003C1F8B" w:rsidRDefault="003C1F8B" w:rsidP="003C1F8B">
      <w:pPr>
        <w:pStyle w:val="Pojem"/>
      </w:pPr>
      <w:proofErr w:type="spellStart"/>
      <w:r>
        <w:t>jQuery</w:t>
      </w:r>
      <w:proofErr w:type="spellEnd"/>
    </w:p>
    <w:p w14:paraId="0752708C" w14:textId="59F36E4F" w:rsidR="003C1F8B" w:rsidRDefault="00517641" w:rsidP="003C1F8B">
      <w:pPr>
        <w:pStyle w:val="Vysvtlenpojmu"/>
      </w:pPr>
      <w:proofErr w:type="spellStart"/>
      <w:r w:rsidRPr="00517641">
        <w:t>JavaScriptová</w:t>
      </w:r>
      <w:proofErr w:type="spellEnd"/>
      <w:r w:rsidRPr="00517641">
        <w:t xml:space="preserve"> knihovna zjednodušující manipulaci s DOM a práci s</w:t>
      </w:r>
      <w:r>
        <w:t> </w:t>
      </w:r>
      <w:r w:rsidRPr="00517641">
        <w:t>událostmi</w:t>
      </w:r>
      <w:r>
        <w:t>.</w:t>
      </w:r>
    </w:p>
    <w:p w14:paraId="09B8B4FA" w14:textId="21E7A3C7" w:rsidR="00517641" w:rsidRDefault="00517641" w:rsidP="00517641">
      <w:pPr>
        <w:pStyle w:val="Pojem"/>
      </w:pPr>
      <w:r>
        <w:t>Smarty</w:t>
      </w:r>
    </w:p>
    <w:p w14:paraId="0AAD0AEE" w14:textId="5C406C85" w:rsidR="00517641" w:rsidRDefault="00517641" w:rsidP="00517641">
      <w:pPr>
        <w:pStyle w:val="Vysvtlenpojmu"/>
      </w:pPr>
      <w:proofErr w:type="spellStart"/>
      <w:r>
        <w:t>Š</w:t>
      </w:r>
      <w:r w:rsidRPr="00517641">
        <w:t>ablonovací</w:t>
      </w:r>
      <w:proofErr w:type="spellEnd"/>
      <w:r w:rsidRPr="00517641">
        <w:t xml:space="preserve"> systém pro PHP oddělující prezentační vrstvu od aplikační logiky</w:t>
      </w:r>
      <w:r>
        <w:t>.</w:t>
      </w:r>
    </w:p>
    <w:p w14:paraId="597834B1" w14:textId="54D1234C" w:rsidR="00070439" w:rsidRDefault="00070439" w:rsidP="00070439">
      <w:pPr>
        <w:pStyle w:val="Pojem"/>
        <w:rPr>
          <w:bCs/>
        </w:rPr>
      </w:pPr>
      <w:proofErr w:type="spellStart"/>
      <w:r w:rsidRPr="00070439">
        <w:rPr>
          <w:bCs/>
        </w:rPr>
        <w:t>CKEditor</w:t>
      </w:r>
      <w:proofErr w:type="spellEnd"/>
    </w:p>
    <w:p w14:paraId="769E216A" w14:textId="2ACBA255" w:rsidR="00070439" w:rsidRDefault="00070439" w:rsidP="00070439">
      <w:pPr>
        <w:pStyle w:val="Vysvtlenpojmu"/>
      </w:pPr>
      <w:r>
        <w:t>W</w:t>
      </w:r>
      <w:r w:rsidRPr="00070439">
        <w:t>ebový WYSIWYG editor pro tvorbu a úpravu formátovaného obsahu</w:t>
      </w:r>
      <w:r>
        <w:t>.</w:t>
      </w:r>
    </w:p>
    <w:p w14:paraId="147256F9" w14:textId="07DB654B" w:rsidR="0097503F" w:rsidRDefault="0097503F" w:rsidP="0097503F">
      <w:pPr>
        <w:pStyle w:val="Pojem"/>
      </w:pPr>
      <w:proofErr w:type="spellStart"/>
      <w:r>
        <w:t>Function</w:t>
      </w:r>
      <w:proofErr w:type="spellEnd"/>
      <w:r>
        <w:t xml:space="preserve"> </w:t>
      </w:r>
      <w:proofErr w:type="spellStart"/>
      <w:r>
        <w:t>calling</w:t>
      </w:r>
      <w:proofErr w:type="spellEnd"/>
    </w:p>
    <w:p w14:paraId="7FEC4C46" w14:textId="33A3B9DD" w:rsidR="0097503F" w:rsidRDefault="00591F6D" w:rsidP="0097503F">
      <w:pPr>
        <w:pStyle w:val="Vysvtlenpojmu"/>
      </w:pPr>
      <w:r>
        <w:t>Rozumí se tím možnost AI modelu zavolat si funkce doplňující kontext.</w:t>
      </w:r>
    </w:p>
    <w:p w14:paraId="67FEFA45" w14:textId="250B944A" w:rsidR="00AD1888" w:rsidRDefault="00AD1888" w:rsidP="00AD1888">
      <w:pPr>
        <w:pStyle w:val="Pojem"/>
      </w:pPr>
      <w:proofErr w:type="gramStart"/>
      <w:r>
        <w:t>XML:MARC</w:t>
      </w:r>
      <w:proofErr w:type="gramEnd"/>
    </w:p>
    <w:p w14:paraId="5C21D388" w14:textId="038B3BF6" w:rsidR="00AD1888" w:rsidRPr="00AD1888" w:rsidRDefault="003E2983" w:rsidP="00AD1888">
      <w:pPr>
        <w:pStyle w:val="Vysvtlenpojmu"/>
      </w:pPr>
      <w:r w:rsidRPr="003E2983">
        <w:t>standardizovaný formát pro reprezentaci a výměnu knihovních bibliografických záznamů (typicky MARC 21) v jazyce XML</w:t>
      </w:r>
      <w:r>
        <w:t>.</w:t>
      </w:r>
    </w:p>
    <w:p w14:paraId="4002D268" w14:textId="77777777" w:rsidR="003C1F8B" w:rsidRPr="003C1F8B" w:rsidRDefault="003C1F8B" w:rsidP="003C1F8B">
      <w:pPr>
        <w:pStyle w:val="Pojem"/>
      </w:pPr>
    </w:p>
    <w:p w14:paraId="376925C8" w14:textId="77777777" w:rsidR="00921DCC" w:rsidRPr="00921DCC" w:rsidRDefault="00921DCC" w:rsidP="00921DCC">
      <w:pPr>
        <w:pStyle w:val="Pojem"/>
      </w:pPr>
    </w:p>
    <w:p w14:paraId="2BEB9E48" w14:textId="77777777" w:rsidR="00E57C58" w:rsidRPr="00E57C58" w:rsidRDefault="00E57C58" w:rsidP="00E57C58">
      <w:pPr>
        <w:pStyle w:val="Pojem"/>
      </w:pPr>
    </w:p>
    <w:p w14:paraId="5F3FE286" w14:textId="77777777" w:rsidR="00440DE5" w:rsidRDefault="00440DE5" w:rsidP="00440DE5">
      <w:pPr>
        <w:pStyle w:val="Neslovannadpis"/>
      </w:pPr>
      <w:bookmarkStart w:id="161" w:name="_Toc86047605"/>
      <w:bookmarkStart w:id="162" w:name="_Toc86055212"/>
      <w:bookmarkStart w:id="163" w:name="_Toc224065459"/>
      <w:r>
        <w:lastRenderedPageBreak/>
        <w:t>Seznam obrázků</w:t>
      </w:r>
      <w:bookmarkEnd w:id="161"/>
      <w:bookmarkEnd w:id="162"/>
      <w:bookmarkEnd w:id="163"/>
    </w:p>
    <w:bookmarkStart w:id="164" w:name="_Toc86047606"/>
    <w:p w14:paraId="0E82E65A" w14:textId="34E5A021" w:rsidR="0097503F" w:rsidRDefault="0097503F">
      <w:pPr>
        <w:pStyle w:val="Seznamobrzk"/>
        <w:tabs>
          <w:tab w:val="right" w:leader="dot" w:pos="9062"/>
        </w:tabs>
        <w:rPr>
          <w:rFonts w:eastAsiaTheme="minorEastAsia"/>
          <w:noProof/>
          <w:kern w:val="2"/>
          <w:szCs w:val="24"/>
          <w:lang w:eastAsia="cs-CZ"/>
          <w14:ligatures w14:val="standardContextual"/>
        </w:rPr>
      </w:pPr>
      <w:r>
        <w:rPr>
          <w:rFonts w:eastAsiaTheme="minorEastAsia"/>
          <w:noProof/>
          <w:kern w:val="2"/>
          <w:szCs w:val="24"/>
          <w:lang w:eastAsia="cs-CZ"/>
          <w14:ligatures w14:val="standardContextual"/>
        </w:rPr>
        <w:fldChar w:fldCharType="begin"/>
      </w:r>
      <w:r>
        <w:rPr>
          <w:rFonts w:eastAsiaTheme="minorEastAsia"/>
          <w:noProof/>
          <w:kern w:val="2"/>
          <w:szCs w:val="24"/>
          <w:lang w:eastAsia="cs-CZ"/>
          <w14:ligatures w14:val="standardContextual"/>
        </w:rPr>
        <w:instrText xml:space="preserve"> TOC \h \z \c "Obrázek" </w:instrText>
      </w:r>
      <w:r>
        <w:rPr>
          <w:rFonts w:eastAsiaTheme="minorEastAsia"/>
          <w:noProof/>
          <w:kern w:val="2"/>
          <w:szCs w:val="24"/>
          <w:lang w:eastAsia="cs-CZ"/>
          <w14:ligatures w14:val="standardContextual"/>
        </w:rPr>
        <w:fldChar w:fldCharType="separate"/>
      </w:r>
      <w:hyperlink w:anchor="_Toc224065462" w:history="1">
        <w:r w:rsidRPr="00854A86">
          <w:rPr>
            <w:rStyle w:val="Hypertextovodkaz"/>
            <w:noProof/>
          </w:rPr>
          <w:t>Obrázek 1 vývojový diagram vytěžování</w:t>
        </w:r>
        <w:r>
          <w:rPr>
            <w:noProof/>
            <w:webHidden/>
          </w:rPr>
          <w:tab/>
        </w:r>
        <w:r>
          <w:rPr>
            <w:noProof/>
            <w:webHidden/>
          </w:rPr>
          <w:fldChar w:fldCharType="begin"/>
        </w:r>
        <w:r>
          <w:rPr>
            <w:noProof/>
            <w:webHidden/>
          </w:rPr>
          <w:instrText xml:space="preserve"> PAGEREF _Toc224065462 \h </w:instrText>
        </w:r>
        <w:r>
          <w:rPr>
            <w:noProof/>
            <w:webHidden/>
          </w:rPr>
        </w:r>
        <w:r>
          <w:rPr>
            <w:noProof/>
            <w:webHidden/>
          </w:rPr>
          <w:fldChar w:fldCharType="separate"/>
        </w:r>
        <w:r>
          <w:rPr>
            <w:noProof/>
            <w:webHidden/>
          </w:rPr>
          <w:t>7</w:t>
        </w:r>
        <w:r>
          <w:rPr>
            <w:noProof/>
            <w:webHidden/>
          </w:rPr>
          <w:fldChar w:fldCharType="end"/>
        </w:r>
      </w:hyperlink>
    </w:p>
    <w:p w14:paraId="4ECBD4CD" w14:textId="7FE5E716"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63" w:history="1">
        <w:r w:rsidRPr="00854A86">
          <w:rPr>
            <w:rStyle w:val="Hypertextovodkaz"/>
            <w:noProof/>
          </w:rPr>
          <w:t>Obrázek 2 vývojový diagram vytěžování, vylepšený</w:t>
        </w:r>
        <w:r>
          <w:rPr>
            <w:noProof/>
            <w:webHidden/>
          </w:rPr>
          <w:tab/>
        </w:r>
        <w:r>
          <w:rPr>
            <w:noProof/>
            <w:webHidden/>
          </w:rPr>
          <w:fldChar w:fldCharType="begin"/>
        </w:r>
        <w:r>
          <w:rPr>
            <w:noProof/>
            <w:webHidden/>
          </w:rPr>
          <w:instrText xml:space="preserve"> PAGEREF _Toc224065463 \h </w:instrText>
        </w:r>
        <w:r>
          <w:rPr>
            <w:noProof/>
            <w:webHidden/>
          </w:rPr>
        </w:r>
        <w:r>
          <w:rPr>
            <w:noProof/>
            <w:webHidden/>
          </w:rPr>
          <w:fldChar w:fldCharType="separate"/>
        </w:r>
        <w:r>
          <w:rPr>
            <w:noProof/>
            <w:webHidden/>
          </w:rPr>
          <w:t>8</w:t>
        </w:r>
        <w:r>
          <w:rPr>
            <w:noProof/>
            <w:webHidden/>
          </w:rPr>
          <w:fldChar w:fldCharType="end"/>
        </w:r>
      </w:hyperlink>
    </w:p>
    <w:p w14:paraId="7CAF9419" w14:textId="5B77C95C"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64" w:history="1">
        <w:r w:rsidRPr="00854A86">
          <w:rPr>
            <w:rStyle w:val="Hypertextovodkaz"/>
            <w:noProof/>
          </w:rPr>
          <w:t>Obrázek 3 diagram znázorňují fungování vektorových databází (15)</w:t>
        </w:r>
        <w:r>
          <w:rPr>
            <w:noProof/>
            <w:webHidden/>
          </w:rPr>
          <w:tab/>
        </w:r>
        <w:r>
          <w:rPr>
            <w:noProof/>
            <w:webHidden/>
          </w:rPr>
          <w:fldChar w:fldCharType="begin"/>
        </w:r>
        <w:r>
          <w:rPr>
            <w:noProof/>
            <w:webHidden/>
          </w:rPr>
          <w:instrText xml:space="preserve"> PAGEREF _Toc224065464 \h </w:instrText>
        </w:r>
        <w:r>
          <w:rPr>
            <w:noProof/>
            <w:webHidden/>
          </w:rPr>
        </w:r>
        <w:r>
          <w:rPr>
            <w:noProof/>
            <w:webHidden/>
          </w:rPr>
          <w:fldChar w:fldCharType="separate"/>
        </w:r>
        <w:r>
          <w:rPr>
            <w:noProof/>
            <w:webHidden/>
          </w:rPr>
          <w:t>10</w:t>
        </w:r>
        <w:r>
          <w:rPr>
            <w:noProof/>
            <w:webHidden/>
          </w:rPr>
          <w:fldChar w:fldCharType="end"/>
        </w:r>
      </w:hyperlink>
    </w:p>
    <w:p w14:paraId="76D18082" w14:textId="1EB88BE7"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65" w:history="1">
        <w:r w:rsidRPr="00854A86">
          <w:rPr>
            <w:rStyle w:val="Hypertextovodkaz"/>
            <w:noProof/>
          </w:rPr>
          <w:t>Obrázek 4 diagram architektury aplikace</w:t>
        </w:r>
        <w:r>
          <w:rPr>
            <w:noProof/>
            <w:webHidden/>
          </w:rPr>
          <w:tab/>
        </w:r>
        <w:r>
          <w:rPr>
            <w:noProof/>
            <w:webHidden/>
          </w:rPr>
          <w:fldChar w:fldCharType="begin"/>
        </w:r>
        <w:r>
          <w:rPr>
            <w:noProof/>
            <w:webHidden/>
          </w:rPr>
          <w:instrText xml:space="preserve"> PAGEREF _Toc224065465 \h </w:instrText>
        </w:r>
        <w:r>
          <w:rPr>
            <w:noProof/>
            <w:webHidden/>
          </w:rPr>
        </w:r>
        <w:r>
          <w:rPr>
            <w:noProof/>
            <w:webHidden/>
          </w:rPr>
          <w:fldChar w:fldCharType="separate"/>
        </w:r>
        <w:r>
          <w:rPr>
            <w:noProof/>
            <w:webHidden/>
          </w:rPr>
          <w:t>13</w:t>
        </w:r>
        <w:r>
          <w:rPr>
            <w:noProof/>
            <w:webHidden/>
          </w:rPr>
          <w:fldChar w:fldCharType="end"/>
        </w:r>
      </w:hyperlink>
    </w:p>
    <w:p w14:paraId="5E3BFE20" w14:textId="16F2C08B"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66" w:history="1">
        <w:r w:rsidRPr="00854A86">
          <w:rPr>
            <w:rStyle w:val="Hypertextovodkaz"/>
            <w:noProof/>
          </w:rPr>
          <w:t>Obrázek 5 schválený design widgetu</w:t>
        </w:r>
        <w:r>
          <w:rPr>
            <w:noProof/>
            <w:webHidden/>
          </w:rPr>
          <w:tab/>
        </w:r>
        <w:r>
          <w:rPr>
            <w:noProof/>
            <w:webHidden/>
          </w:rPr>
          <w:fldChar w:fldCharType="begin"/>
        </w:r>
        <w:r>
          <w:rPr>
            <w:noProof/>
            <w:webHidden/>
          </w:rPr>
          <w:instrText xml:space="preserve"> PAGEREF _Toc224065466 \h </w:instrText>
        </w:r>
        <w:r>
          <w:rPr>
            <w:noProof/>
            <w:webHidden/>
          </w:rPr>
        </w:r>
        <w:r>
          <w:rPr>
            <w:noProof/>
            <w:webHidden/>
          </w:rPr>
          <w:fldChar w:fldCharType="separate"/>
        </w:r>
        <w:r>
          <w:rPr>
            <w:noProof/>
            <w:webHidden/>
          </w:rPr>
          <w:t>14</w:t>
        </w:r>
        <w:r>
          <w:rPr>
            <w:noProof/>
            <w:webHidden/>
          </w:rPr>
          <w:fldChar w:fldCharType="end"/>
        </w:r>
      </w:hyperlink>
    </w:p>
    <w:p w14:paraId="3E90F80D" w14:textId="6E18FDBD"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67" w:history="1">
        <w:r w:rsidRPr="00854A86">
          <w:rPr>
            <w:rStyle w:val="Hypertextovodkaz"/>
            <w:noProof/>
          </w:rPr>
          <w:t>Obrázek 6 ukázka widgetu s limitem</w:t>
        </w:r>
        <w:r>
          <w:rPr>
            <w:noProof/>
            <w:webHidden/>
          </w:rPr>
          <w:tab/>
        </w:r>
        <w:r>
          <w:rPr>
            <w:noProof/>
            <w:webHidden/>
          </w:rPr>
          <w:fldChar w:fldCharType="begin"/>
        </w:r>
        <w:r>
          <w:rPr>
            <w:noProof/>
            <w:webHidden/>
          </w:rPr>
          <w:instrText xml:space="preserve"> PAGEREF _Toc224065467 \h </w:instrText>
        </w:r>
        <w:r>
          <w:rPr>
            <w:noProof/>
            <w:webHidden/>
          </w:rPr>
        </w:r>
        <w:r>
          <w:rPr>
            <w:noProof/>
            <w:webHidden/>
          </w:rPr>
          <w:fldChar w:fldCharType="separate"/>
        </w:r>
        <w:r>
          <w:rPr>
            <w:noProof/>
            <w:webHidden/>
          </w:rPr>
          <w:t>14</w:t>
        </w:r>
        <w:r>
          <w:rPr>
            <w:noProof/>
            <w:webHidden/>
          </w:rPr>
          <w:fldChar w:fldCharType="end"/>
        </w:r>
      </w:hyperlink>
    </w:p>
    <w:p w14:paraId="5A88F02D" w14:textId="3E35538A"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68" w:history="1">
        <w:r w:rsidRPr="00854A86">
          <w:rPr>
            <w:rStyle w:val="Hypertextovodkaz"/>
            <w:noProof/>
          </w:rPr>
          <w:t>Obrázek 7 design přihlašovací stránky backoffice</w:t>
        </w:r>
        <w:r>
          <w:rPr>
            <w:noProof/>
            <w:webHidden/>
          </w:rPr>
          <w:tab/>
        </w:r>
        <w:r>
          <w:rPr>
            <w:noProof/>
            <w:webHidden/>
          </w:rPr>
          <w:fldChar w:fldCharType="begin"/>
        </w:r>
        <w:r>
          <w:rPr>
            <w:noProof/>
            <w:webHidden/>
          </w:rPr>
          <w:instrText xml:space="preserve"> PAGEREF _Toc224065468 \h </w:instrText>
        </w:r>
        <w:r>
          <w:rPr>
            <w:noProof/>
            <w:webHidden/>
          </w:rPr>
        </w:r>
        <w:r>
          <w:rPr>
            <w:noProof/>
            <w:webHidden/>
          </w:rPr>
          <w:fldChar w:fldCharType="separate"/>
        </w:r>
        <w:r>
          <w:rPr>
            <w:noProof/>
            <w:webHidden/>
          </w:rPr>
          <w:t>15</w:t>
        </w:r>
        <w:r>
          <w:rPr>
            <w:noProof/>
            <w:webHidden/>
          </w:rPr>
          <w:fldChar w:fldCharType="end"/>
        </w:r>
      </w:hyperlink>
    </w:p>
    <w:p w14:paraId="5272C5F0" w14:textId="1250467D"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69" w:history="1">
        <w:r w:rsidRPr="00854A86">
          <w:rPr>
            <w:rStyle w:val="Hypertextovodkaz"/>
            <w:noProof/>
          </w:rPr>
          <w:t>Obrázek 8 design backoffice dashboard</w:t>
        </w:r>
        <w:r>
          <w:rPr>
            <w:noProof/>
            <w:webHidden/>
          </w:rPr>
          <w:tab/>
        </w:r>
        <w:r>
          <w:rPr>
            <w:noProof/>
            <w:webHidden/>
          </w:rPr>
          <w:fldChar w:fldCharType="begin"/>
        </w:r>
        <w:r>
          <w:rPr>
            <w:noProof/>
            <w:webHidden/>
          </w:rPr>
          <w:instrText xml:space="preserve"> PAGEREF _Toc224065469 \h </w:instrText>
        </w:r>
        <w:r>
          <w:rPr>
            <w:noProof/>
            <w:webHidden/>
          </w:rPr>
        </w:r>
        <w:r>
          <w:rPr>
            <w:noProof/>
            <w:webHidden/>
          </w:rPr>
          <w:fldChar w:fldCharType="separate"/>
        </w:r>
        <w:r>
          <w:rPr>
            <w:noProof/>
            <w:webHidden/>
          </w:rPr>
          <w:t>15</w:t>
        </w:r>
        <w:r>
          <w:rPr>
            <w:noProof/>
            <w:webHidden/>
          </w:rPr>
          <w:fldChar w:fldCharType="end"/>
        </w:r>
      </w:hyperlink>
    </w:p>
    <w:p w14:paraId="18206EFE" w14:textId="7E2167F4"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70" w:history="1">
        <w:r w:rsidRPr="00854A86">
          <w:rPr>
            <w:rStyle w:val="Hypertextovodkaz"/>
            <w:noProof/>
          </w:rPr>
          <w:t>Obrázek 9 třídový diagram databáze</w:t>
        </w:r>
        <w:r>
          <w:rPr>
            <w:noProof/>
            <w:webHidden/>
          </w:rPr>
          <w:tab/>
        </w:r>
        <w:r>
          <w:rPr>
            <w:noProof/>
            <w:webHidden/>
          </w:rPr>
          <w:fldChar w:fldCharType="begin"/>
        </w:r>
        <w:r>
          <w:rPr>
            <w:noProof/>
            <w:webHidden/>
          </w:rPr>
          <w:instrText xml:space="preserve"> PAGEREF _Toc224065470 \h </w:instrText>
        </w:r>
        <w:r>
          <w:rPr>
            <w:noProof/>
            <w:webHidden/>
          </w:rPr>
        </w:r>
        <w:r>
          <w:rPr>
            <w:noProof/>
            <w:webHidden/>
          </w:rPr>
          <w:fldChar w:fldCharType="separate"/>
        </w:r>
        <w:r>
          <w:rPr>
            <w:noProof/>
            <w:webHidden/>
          </w:rPr>
          <w:t>16</w:t>
        </w:r>
        <w:r>
          <w:rPr>
            <w:noProof/>
            <w:webHidden/>
          </w:rPr>
          <w:fldChar w:fldCharType="end"/>
        </w:r>
      </w:hyperlink>
    </w:p>
    <w:p w14:paraId="2F4EC1D8" w14:textId="60CDCAE8"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71" w:history="1">
        <w:r w:rsidRPr="00854A86">
          <w:rPr>
            <w:rStyle w:val="Hypertextovodkaz"/>
            <w:noProof/>
          </w:rPr>
          <w:t>Obrázek 10 jednoduchý diagram graphQL technologie (17)</w:t>
        </w:r>
        <w:r>
          <w:rPr>
            <w:noProof/>
            <w:webHidden/>
          </w:rPr>
          <w:tab/>
        </w:r>
        <w:r>
          <w:rPr>
            <w:noProof/>
            <w:webHidden/>
          </w:rPr>
          <w:fldChar w:fldCharType="begin"/>
        </w:r>
        <w:r>
          <w:rPr>
            <w:noProof/>
            <w:webHidden/>
          </w:rPr>
          <w:instrText xml:space="preserve"> PAGEREF _Toc224065471 \h </w:instrText>
        </w:r>
        <w:r>
          <w:rPr>
            <w:noProof/>
            <w:webHidden/>
          </w:rPr>
        </w:r>
        <w:r>
          <w:rPr>
            <w:noProof/>
            <w:webHidden/>
          </w:rPr>
          <w:fldChar w:fldCharType="separate"/>
        </w:r>
        <w:r>
          <w:rPr>
            <w:noProof/>
            <w:webHidden/>
          </w:rPr>
          <w:t>17</w:t>
        </w:r>
        <w:r>
          <w:rPr>
            <w:noProof/>
            <w:webHidden/>
          </w:rPr>
          <w:fldChar w:fldCharType="end"/>
        </w:r>
      </w:hyperlink>
    </w:p>
    <w:p w14:paraId="7B6F3E74" w14:textId="36EB645E"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72" w:history="1">
        <w:r w:rsidRPr="00854A86">
          <w:rPr>
            <w:rStyle w:val="Hypertextovodkaz"/>
            <w:noProof/>
          </w:rPr>
          <w:t>Obrázek 11 obrázek zachycující příkladový model resolveru (codesnap)</w:t>
        </w:r>
        <w:r>
          <w:rPr>
            <w:noProof/>
            <w:webHidden/>
          </w:rPr>
          <w:tab/>
        </w:r>
        <w:r>
          <w:rPr>
            <w:noProof/>
            <w:webHidden/>
          </w:rPr>
          <w:fldChar w:fldCharType="begin"/>
        </w:r>
        <w:r>
          <w:rPr>
            <w:noProof/>
            <w:webHidden/>
          </w:rPr>
          <w:instrText xml:space="preserve"> PAGEREF _Toc224065472 \h </w:instrText>
        </w:r>
        <w:r>
          <w:rPr>
            <w:noProof/>
            <w:webHidden/>
          </w:rPr>
        </w:r>
        <w:r>
          <w:rPr>
            <w:noProof/>
            <w:webHidden/>
          </w:rPr>
          <w:fldChar w:fldCharType="separate"/>
        </w:r>
        <w:r>
          <w:rPr>
            <w:noProof/>
            <w:webHidden/>
          </w:rPr>
          <w:t>18</w:t>
        </w:r>
        <w:r>
          <w:rPr>
            <w:noProof/>
            <w:webHidden/>
          </w:rPr>
          <w:fldChar w:fldCharType="end"/>
        </w:r>
      </w:hyperlink>
    </w:p>
    <w:p w14:paraId="75BBD0D0" w14:textId="7706F37C"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73" w:history="1">
        <w:r w:rsidRPr="00854A86">
          <w:rPr>
            <w:rStyle w:val="Hypertextovodkaz"/>
            <w:noProof/>
          </w:rPr>
          <w:t>Obrázek 12 sekvenční diagram požadavku</w:t>
        </w:r>
        <w:r>
          <w:rPr>
            <w:noProof/>
            <w:webHidden/>
          </w:rPr>
          <w:tab/>
        </w:r>
        <w:r>
          <w:rPr>
            <w:noProof/>
            <w:webHidden/>
          </w:rPr>
          <w:fldChar w:fldCharType="begin"/>
        </w:r>
        <w:r>
          <w:rPr>
            <w:noProof/>
            <w:webHidden/>
          </w:rPr>
          <w:instrText xml:space="preserve"> PAGEREF _Toc224065473 \h </w:instrText>
        </w:r>
        <w:r>
          <w:rPr>
            <w:noProof/>
            <w:webHidden/>
          </w:rPr>
        </w:r>
        <w:r>
          <w:rPr>
            <w:noProof/>
            <w:webHidden/>
          </w:rPr>
          <w:fldChar w:fldCharType="separate"/>
        </w:r>
        <w:r>
          <w:rPr>
            <w:noProof/>
            <w:webHidden/>
          </w:rPr>
          <w:t>19</w:t>
        </w:r>
        <w:r>
          <w:rPr>
            <w:noProof/>
            <w:webHidden/>
          </w:rPr>
          <w:fldChar w:fldCharType="end"/>
        </w:r>
      </w:hyperlink>
    </w:p>
    <w:p w14:paraId="4146B253" w14:textId="070DE612"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74" w:history="1">
        <w:r w:rsidRPr="00854A86">
          <w:rPr>
            <w:rStyle w:val="Hypertextovodkaz"/>
            <w:noProof/>
          </w:rPr>
          <w:t>Obrázek 13 script pro nasazení widget (ChatGPT)</w:t>
        </w:r>
        <w:r>
          <w:rPr>
            <w:noProof/>
            <w:webHidden/>
          </w:rPr>
          <w:tab/>
        </w:r>
        <w:r>
          <w:rPr>
            <w:noProof/>
            <w:webHidden/>
          </w:rPr>
          <w:fldChar w:fldCharType="begin"/>
        </w:r>
        <w:r>
          <w:rPr>
            <w:noProof/>
            <w:webHidden/>
          </w:rPr>
          <w:instrText xml:space="preserve"> PAGEREF _Toc224065474 \h </w:instrText>
        </w:r>
        <w:r>
          <w:rPr>
            <w:noProof/>
            <w:webHidden/>
          </w:rPr>
        </w:r>
        <w:r>
          <w:rPr>
            <w:noProof/>
            <w:webHidden/>
          </w:rPr>
          <w:fldChar w:fldCharType="separate"/>
        </w:r>
        <w:r>
          <w:rPr>
            <w:noProof/>
            <w:webHidden/>
          </w:rPr>
          <w:t>24</w:t>
        </w:r>
        <w:r>
          <w:rPr>
            <w:noProof/>
            <w:webHidden/>
          </w:rPr>
          <w:fldChar w:fldCharType="end"/>
        </w:r>
      </w:hyperlink>
    </w:p>
    <w:p w14:paraId="5033F03F" w14:textId="218397FA"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75" w:history="1">
        <w:r w:rsidRPr="00854A86">
          <w:rPr>
            <w:rStyle w:val="Hypertextovodkaz"/>
            <w:noProof/>
          </w:rPr>
          <w:t>Obrázek 14 obrázek ukazujíc nasazení AI widget na produkční web</w:t>
        </w:r>
        <w:r>
          <w:rPr>
            <w:noProof/>
            <w:webHidden/>
          </w:rPr>
          <w:tab/>
        </w:r>
        <w:r>
          <w:rPr>
            <w:noProof/>
            <w:webHidden/>
          </w:rPr>
          <w:fldChar w:fldCharType="begin"/>
        </w:r>
        <w:r>
          <w:rPr>
            <w:noProof/>
            <w:webHidden/>
          </w:rPr>
          <w:instrText xml:space="preserve"> PAGEREF _Toc224065475 \h </w:instrText>
        </w:r>
        <w:r>
          <w:rPr>
            <w:noProof/>
            <w:webHidden/>
          </w:rPr>
        </w:r>
        <w:r>
          <w:rPr>
            <w:noProof/>
            <w:webHidden/>
          </w:rPr>
          <w:fldChar w:fldCharType="separate"/>
        </w:r>
        <w:r>
          <w:rPr>
            <w:noProof/>
            <w:webHidden/>
          </w:rPr>
          <w:t>25</w:t>
        </w:r>
        <w:r>
          <w:rPr>
            <w:noProof/>
            <w:webHidden/>
          </w:rPr>
          <w:fldChar w:fldCharType="end"/>
        </w:r>
      </w:hyperlink>
    </w:p>
    <w:p w14:paraId="73946F69" w14:textId="12B833FA"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76" w:history="1">
        <w:r w:rsidRPr="00854A86">
          <w:rPr>
            <w:rStyle w:val="Hypertextovodkaz"/>
            <w:noProof/>
          </w:rPr>
          <w:t>Obrázek 15 obrázek zachycující Docker Compose chybu (codesnap)</w:t>
        </w:r>
        <w:r>
          <w:rPr>
            <w:noProof/>
            <w:webHidden/>
          </w:rPr>
          <w:tab/>
        </w:r>
        <w:r>
          <w:rPr>
            <w:noProof/>
            <w:webHidden/>
          </w:rPr>
          <w:fldChar w:fldCharType="begin"/>
        </w:r>
        <w:r>
          <w:rPr>
            <w:noProof/>
            <w:webHidden/>
          </w:rPr>
          <w:instrText xml:space="preserve"> PAGEREF _Toc224065476 \h </w:instrText>
        </w:r>
        <w:r>
          <w:rPr>
            <w:noProof/>
            <w:webHidden/>
          </w:rPr>
        </w:r>
        <w:r>
          <w:rPr>
            <w:noProof/>
            <w:webHidden/>
          </w:rPr>
          <w:fldChar w:fldCharType="separate"/>
        </w:r>
        <w:r>
          <w:rPr>
            <w:noProof/>
            <w:webHidden/>
          </w:rPr>
          <w:t>28</w:t>
        </w:r>
        <w:r>
          <w:rPr>
            <w:noProof/>
            <w:webHidden/>
          </w:rPr>
          <w:fldChar w:fldCharType="end"/>
        </w:r>
      </w:hyperlink>
    </w:p>
    <w:p w14:paraId="2082F6C6" w14:textId="2CFC94F6" w:rsidR="0097503F" w:rsidRDefault="0097503F">
      <w:pPr>
        <w:pStyle w:val="Seznamobrzk"/>
        <w:tabs>
          <w:tab w:val="right" w:leader="dot" w:pos="9062"/>
        </w:tabs>
        <w:rPr>
          <w:rFonts w:eastAsiaTheme="minorEastAsia"/>
          <w:noProof/>
          <w:kern w:val="2"/>
          <w:szCs w:val="24"/>
          <w:lang w:eastAsia="cs-CZ"/>
          <w14:ligatures w14:val="standardContextual"/>
        </w:rPr>
      </w:pPr>
      <w:hyperlink w:anchor="_Toc224065477" w:history="1">
        <w:r w:rsidRPr="00854A86">
          <w:rPr>
            <w:rStyle w:val="Hypertextovodkaz"/>
            <w:noProof/>
          </w:rPr>
          <w:t>Obrázek 16 QR na odkaz na github repozitář</w:t>
        </w:r>
        <w:r>
          <w:rPr>
            <w:noProof/>
            <w:webHidden/>
          </w:rPr>
          <w:tab/>
        </w:r>
        <w:r>
          <w:rPr>
            <w:noProof/>
            <w:webHidden/>
          </w:rPr>
          <w:fldChar w:fldCharType="begin"/>
        </w:r>
        <w:r>
          <w:rPr>
            <w:noProof/>
            <w:webHidden/>
          </w:rPr>
          <w:instrText xml:space="preserve"> PAGEREF _Toc224065477 \h </w:instrText>
        </w:r>
        <w:r>
          <w:rPr>
            <w:noProof/>
            <w:webHidden/>
          </w:rPr>
        </w:r>
        <w:r>
          <w:rPr>
            <w:noProof/>
            <w:webHidden/>
          </w:rPr>
          <w:fldChar w:fldCharType="separate"/>
        </w:r>
        <w:r>
          <w:rPr>
            <w:noProof/>
            <w:webHidden/>
          </w:rPr>
          <w:t>I</w:t>
        </w:r>
        <w:r>
          <w:rPr>
            <w:noProof/>
            <w:webHidden/>
          </w:rPr>
          <w:fldChar w:fldCharType="end"/>
        </w:r>
      </w:hyperlink>
    </w:p>
    <w:p w14:paraId="586D72ED" w14:textId="5B41C57F" w:rsidR="002570DC" w:rsidRPr="005A66D7" w:rsidRDefault="0097503F" w:rsidP="005A66D7">
      <w:pPr>
        <w:pStyle w:val="Seznamobrzk"/>
        <w:tabs>
          <w:tab w:val="right" w:leader="dot" w:pos="9062"/>
        </w:tabs>
        <w:rPr>
          <w:rFonts w:eastAsiaTheme="minorEastAsia"/>
          <w:noProof/>
          <w:kern w:val="2"/>
          <w:szCs w:val="24"/>
          <w:lang w:eastAsia="cs-CZ"/>
          <w14:ligatures w14:val="standardContextual"/>
        </w:rPr>
      </w:pPr>
      <w:r>
        <w:rPr>
          <w:rFonts w:eastAsiaTheme="minorEastAsia"/>
          <w:noProof/>
          <w:kern w:val="2"/>
          <w:szCs w:val="24"/>
          <w:lang w:eastAsia="cs-CZ"/>
          <w14:ligatures w14:val="standardContextual"/>
        </w:rPr>
        <w:fldChar w:fldCharType="end"/>
      </w:r>
    </w:p>
    <w:bookmarkStart w:id="165" w:name="_Toc224065460" w:displacedByCustomXml="next"/>
    <w:bookmarkStart w:id="166" w:name="_Toc86055213" w:displacedByCustomXml="next"/>
    <w:sdt>
      <w:sdtPr>
        <w:rPr>
          <w:rFonts w:asciiTheme="minorHAnsi" w:eastAsiaTheme="minorEastAsia" w:hAnsiTheme="minorHAnsi" w:cstheme="minorBidi"/>
          <w:sz w:val="24"/>
          <w:szCs w:val="24"/>
        </w:rPr>
        <w:id w:val="1937403472"/>
        <w:docPartObj>
          <w:docPartGallery w:val="Bibliographies"/>
          <w:docPartUnique/>
        </w:docPartObj>
      </w:sdtPr>
      <w:sdtEndPr>
        <w:rPr>
          <w:b/>
        </w:rPr>
      </w:sdtEndPr>
      <w:sdtContent>
        <w:p w14:paraId="79DEE35B" w14:textId="053534A2" w:rsidR="00440DE5" w:rsidRPr="00394D8A" w:rsidRDefault="002570DC" w:rsidP="00394D8A">
          <w:pPr>
            <w:pStyle w:val="Neslovannadpis"/>
          </w:pPr>
          <w:r w:rsidRPr="00394D8A">
            <w:t>Použité zdroje</w:t>
          </w:r>
          <w:bookmarkEnd w:id="164"/>
          <w:bookmarkEnd w:id="166"/>
          <w:bookmarkEnd w:id="165"/>
        </w:p>
        <w:p w14:paraId="265200FF" w14:textId="77777777" w:rsidR="0097503F" w:rsidRDefault="00440DE5" w:rsidP="0097503F">
          <w:pPr>
            <w:pStyle w:val="Bibliografie"/>
            <w:rPr>
              <w:noProof/>
              <w:szCs w:val="24"/>
            </w:rPr>
          </w:pPr>
          <w:r>
            <w:fldChar w:fldCharType="begin"/>
          </w:r>
          <w:r>
            <w:instrText>BIBLIOGRAPHY</w:instrText>
          </w:r>
          <w:r>
            <w:fldChar w:fldCharType="separate"/>
          </w:r>
          <w:r w:rsidR="0097503F">
            <w:rPr>
              <w:noProof/>
            </w:rPr>
            <w:t xml:space="preserve">1. </w:t>
          </w:r>
          <w:r w:rsidR="0097503F">
            <w:rPr>
              <w:b/>
              <w:bCs/>
              <w:noProof/>
            </w:rPr>
            <w:t>Kalina, Adam.</w:t>
          </w:r>
          <w:r w:rsidR="0097503F">
            <w:rPr>
              <w:noProof/>
            </w:rPr>
            <w:t xml:space="preserve"> </w:t>
          </w:r>
          <w:r w:rsidR="0097503F">
            <w:rPr>
              <w:i/>
              <w:iCs/>
              <w:noProof/>
            </w:rPr>
            <w:t xml:space="preserve">Marketingový ai assistent. </w:t>
          </w:r>
          <w:r w:rsidR="0097503F">
            <w:rPr>
              <w:noProof/>
            </w:rPr>
            <w:t>Liberec : Pslib, 2024/2025.</w:t>
          </w:r>
        </w:p>
        <w:p w14:paraId="32FD0803" w14:textId="77777777" w:rsidR="0097503F" w:rsidRDefault="0097503F" w:rsidP="0097503F">
          <w:pPr>
            <w:pStyle w:val="Bibliografie"/>
            <w:rPr>
              <w:noProof/>
            </w:rPr>
          </w:pPr>
          <w:r>
            <w:rPr>
              <w:noProof/>
            </w:rPr>
            <w:t xml:space="preserve">2. </w:t>
          </w:r>
          <w:r>
            <w:rPr>
              <w:b/>
              <w:bCs/>
              <w:noProof/>
            </w:rPr>
            <w:t>Contributors, Next.js.</w:t>
          </w:r>
          <w:r>
            <w:rPr>
              <w:noProof/>
            </w:rPr>
            <w:t xml:space="preserve"> Next.js Documentation. </w:t>
          </w:r>
          <w:r>
            <w:rPr>
              <w:i/>
              <w:iCs/>
              <w:noProof/>
            </w:rPr>
            <w:t xml:space="preserve">Vercel. </w:t>
          </w:r>
          <w:r>
            <w:rPr>
              <w:noProof/>
            </w:rPr>
            <w:t>[Online] Vercel. [Citace: 6. 3 2026.] https://nextjs.org/docs.</w:t>
          </w:r>
        </w:p>
        <w:p w14:paraId="3029189B" w14:textId="77777777" w:rsidR="0097503F" w:rsidRDefault="0097503F" w:rsidP="0097503F">
          <w:pPr>
            <w:pStyle w:val="Bibliografie"/>
            <w:rPr>
              <w:noProof/>
            </w:rPr>
          </w:pPr>
          <w:r>
            <w:rPr>
              <w:noProof/>
            </w:rPr>
            <w:t xml:space="preserve">3. </w:t>
          </w:r>
          <w:r>
            <w:rPr>
              <w:b/>
              <w:bCs/>
              <w:noProof/>
            </w:rPr>
            <w:t>Prisma Data, Inc.</w:t>
          </w:r>
          <w:r>
            <w:rPr>
              <w:noProof/>
            </w:rPr>
            <w:t xml:space="preserve"> Prisma Doc. </w:t>
          </w:r>
          <w:r>
            <w:rPr>
              <w:i/>
              <w:iCs/>
              <w:noProof/>
            </w:rPr>
            <w:t xml:space="preserve">Prisma. </w:t>
          </w:r>
          <w:r>
            <w:rPr>
              <w:noProof/>
            </w:rPr>
            <w:t>[Online] Prisma Data, Inc. [Citace: 3. 1 2026.] https://www.prisma.io/docs/.</w:t>
          </w:r>
        </w:p>
        <w:p w14:paraId="33A1D105" w14:textId="77777777" w:rsidR="0097503F" w:rsidRDefault="0097503F" w:rsidP="0097503F">
          <w:pPr>
            <w:pStyle w:val="Bibliografie"/>
            <w:rPr>
              <w:noProof/>
            </w:rPr>
          </w:pPr>
          <w:r>
            <w:rPr>
              <w:noProof/>
            </w:rPr>
            <w:t xml:space="preserve">4. </w:t>
          </w:r>
          <w:r>
            <w:rPr>
              <w:b/>
              <w:bCs/>
              <w:noProof/>
            </w:rPr>
            <w:t>Apollo Graph Inc.</w:t>
          </w:r>
          <w:r>
            <w:rPr>
              <w:noProof/>
            </w:rPr>
            <w:t xml:space="preserve"> Apollo GraphQL Docs. </w:t>
          </w:r>
          <w:r>
            <w:rPr>
              <w:i/>
              <w:iCs/>
              <w:noProof/>
            </w:rPr>
            <w:t xml:space="preserve">Apollo. </w:t>
          </w:r>
          <w:r>
            <w:rPr>
              <w:noProof/>
            </w:rPr>
            <w:t>[Online] Apollo Graph Inc. [Citace: 3. 1 2026.] https://www.apollographql.com/docs/.</w:t>
          </w:r>
        </w:p>
        <w:p w14:paraId="61DC7712" w14:textId="77777777" w:rsidR="0097503F" w:rsidRDefault="0097503F" w:rsidP="0097503F">
          <w:pPr>
            <w:pStyle w:val="Bibliografie"/>
            <w:rPr>
              <w:noProof/>
            </w:rPr>
          </w:pPr>
          <w:r>
            <w:rPr>
              <w:noProof/>
            </w:rPr>
            <w:t xml:space="preserve">5. </w:t>
          </w:r>
          <w:r>
            <w:rPr>
              <w:b/>
              <w:bCs/>
              <w:noProof/>
            </w:rPr>
            <w:t>The GraphQL Foundation.</w:t>
          </w:r>
          <w:r>
            <w:rPr>
              <w:noProof/>
            </w:rPr>
            <w:t xml:space="preserve"> Learn GraphQL. </w:t>
          </w:r>
          <w:r>
            <w:rPr>
              <w:i/>
              <w:iCs/>
              <w:noProof/>
            </w:rPr>
            <w:t xml:space="preserve">GraphQL. </w:t>
          </w:r>
          <w:r>
            <w:rPr>
              <w:noProof/>
            </w:rPr>
            <w:t>[Online] The GraphQL Foundation. [Citace: 3. 1 2026.] https://graphql.org/learn/.</w:t>
          </w:r>
        </w:p>
        <w:p w14:paraId="61D0C79A" w14:textId="77777777" w:rsidR="0097503F" w:rsidRDefault="0097503F" w:rsidP="0097503F">
          <w:pPr>
            <w:pStyle w:val="Bibliografie"/>
            <w:rPr>
              <w:noProof/>
            </w:rPr>
          </w:pPr>
          <w:r>
            <w:rPr>
              <w:noProof/>
            </w:rPr>
            <w:t xml:space="preserve">6. </w:t>
          </w:r>
          <w:r>
            <w:rPr>
              <w:b/>
              <w:bCs/>
              <w:noProof/>
            </w:rPr>
            <w:t>Fowler, Martin.</w:t>
          </w:r>
          <w:r>
            <w:rPr>
              <w:noProof/>
            </w:rPr>
            <w:t xml:space="preserve"> Unit Test. </w:t>
          </w:r>
          <w:r>
            <w:rPr>
              <w:i/>
              <w:iCs/>
              <w:noProof/>
            </w:rPr>
            <w:t xml:space="preserve">martinfowler. </w:t>
          </w:r>
          <w:r>
            <w:rPr>
              <w:noProof/>
            </w:rPr>
            <w:t>[Online] Martin Fowler. [Citace: 9. 3 2026.] https://martinfowler.com/bliki/UnitTest.html.</w:t>
          </w:r>
        </w:p>
        <w:p w14:paraId="21864586" w14:textId="77777777" w:rsidR="0097503F" w:rsidRDefault="0097503F" w:rsidP="0097503F">
          <w:pPr>
            <w:pStyle w:val="Bibliografie"/>
            <w:rPr>
              <w:noProof/>
            </w:rPr>
          </w:pPr>
          <w:r>
            <w:rPr>
              <w:noProof/>
            </w:rPr>
            <w:t xml:space="preserve">7. </w:t>
          </w:r>
          <w:r>
            <w:rPr>
              <w:b/>
              <w:bCs/>
              <w:noProof/>
            </w:rPr>
            <w:t>DOKCER INC.</w:t>
          </w:r>
          <w:r>
            <w:rPr>
              <w:noProof/>
            </w:rPr>
            <w:t xml:space="preserve"> Docker docs. </w:t>
          </w:r>
          <w:r>
            <w:rPr>
              <w:i/>
              <w:iCs/>
              <w:noProof/>
            </w:rPr>
            <w:t xml:space="preserve">Docker. </w:t>
          </w:r>
          <w:r>
            <w:rPr>
              <w:noProof/>
            </w:rPr>
            <w:t>[Online] DOKCER INC. [Citace: 28. 2 2025.] https://docs.docker.com/.</w:t>
          </w:r>
        </w:p>
        <w:p w14:paraId="3725F2B5" w14:textId="77777777" w:rsidR="0097503F" w:rsidRDefault="0097503F" w:rsidP="0097503F">
          <w:pPr>
            <w:pStyle w:val="Bibliografie"/>
            <w:rPr>
              <w:noProof/>
            </w:rPr>
          </w:pPr>
          <w:r>
            <w:rPr>
              <w:noProof/>
            </w:rPr>
            <w:t xml:space="preserve">8. </w:t>
          </w:r>
          <w:r>
            <w:rPr>
              <w:b/>
              <w:bCs/>
              <w:noProof/>
            </w:rPr>
            <w:t>Chroma Core team.</w:t>
          </w:r>
          <w:r>
            <w:rPr>
              <w:noProof/>
            </w:rPr>
            <w:t xml:space="preserve"> Introduction – Chroma Docs. </w:t>
          </w:r>
          <w:r>
            <w:rPr>
              <w:i/>
              <w:iCs/>
              <w:noProof/>
            </w:rPr>
            <w:t xml:space="preserve">Chroma Docs — Documentation for the Chroma vector database. </w:t>
          </w:r>
          <w:r>
            <w:rPr>
              <w:noProof/>
            </w:rPr>
            <w:t>[Online] Chroma Core. [Citace: 3. 1 2026.] https://docs.trychroma.com/docs/overview/introduction.</w:t>
          </w:r>
        </w:p>
        <w:p w14:paraId="45DCD91A" w14:textId="77777777" w:rsidR="0097503F" w:rsidRDefault="0097503F" w:rsidP="0097503F">
          <w:pPr>
            <w:pStyle w:val="Bibliografie"/>
            <w:rPr>
              <w:noProof/>
            </w:rPr>
          </w:pPr>
          <w:r>
            <w:rPr>
              <w:noProof/>
            </w:rPr>
            <w:t xml:space="preserve">9. </w:t>
          </w:r>
          <w:r>
            <w:rPr>
              <w:b/>
              <w:bCs/>
              <w:noProof/>
            </w:rPr>
            <w:t>OpenAI, Inc.</w:t>
          </w:r>
          <w:r>
            <w:rPr>
              <w:noProof/>
            </w:rPr>
            <w:t xml:space="preserve"> Overview | OpenAI Platform. </w:t>
          </w:r>
          <w:r>
            <w:rPr>
              <w:i/>
              <w:iCs/>
              <w:noProof/>
            </w:rPr>
            <w:t xml:space="preserve">OpenAI Platform Documentation. </w:t>
          </w:r>
          <w:r>
            <w:rPr>
              <w:noProof/>
            </w:rPr>
            <w:t>[Online] OpenAI, Inc. [Citace: 3. 1 2026.] https://platform.openai.com/docs/overview.</w:t>
          </w:r>
        </w:p>
        <w:p w14:paraId="4481A1FF" w14:textId="77777777" w:rsidR="0097503F" w:rsidRDefault="0097503F" w:rsidP="0097503F">
          <w:pPr>
            <w:pStyle w:val="Bibliografie"/>
            <w:rPr>
              <w:noProof/>
            </w:rPr>
          </w:pPr>
          <w:r>
            <w:rPr>
              <w:noProof/>
            </w:rPr>
            <w:t xml:space="preserve">10. </w:t>
          </w:r>
          <w:r>
            <w:rPr>
              <w:b/>
              <w:bCs/>
              <w:noProof/>
            </w:rPr>
            <w:t>LAGOZE, Carl, et al.</w:t>
          </w:r>
          <w:r>
            <w:rPr>
              <w:noProof/>
            </w:rPr>
            <w:t xml:space="preserve"> The Open Archives Initiative Protocol for Metadata Harvesting. </w:t>
          </w:r>
          <w:r>
            <w:rPr>
              <w:i/>
              <w:iCs/>
              <w:noProof/>
            </w:rPr>
            <w:t xml:space="preserve">https://www.openarchives.org/. </w:t>
          </w:r>
          <w:r>
            <w:rPr>
              <w:noProof/>
            </w:rPr>
            <w:t>[Online] openarchives, 6. 3 2002. [Citace: 28. 2 2026.] https://www.openarchives.org/OAI/openarchivesprotocol.html.</w:t>
          </w:r>
        </w:p>
        <w:p w14:paraId="3C308E86" w14:textId="77777777" w:rsidR="0097503F" w:rsidRDefault="0097503F" w:rsidP="0097503F">
          <w:pPr>
            <w:pStyle w:val="Bibliografie"/>
            <w:rPr>
              <w:noProof/>
            </w:rPr>
          </w:pPr>
          <w:r>
            <w:rPr>
              <w:noProof/>
            </w:rPr>
            <w:t xml:space="preserve">11. </w:t>
          </w:r>
          <w:r>
            <w:rPr>
              <w:b/>
              <w:bCs/>
              <w:noProof/>
            </w:rPr>
            <w:t>Cosmotron s.r.o.</w:t>
          </w:r>
          <w:r>
            <w:rPr>
              <w:noProof/>
            </w:rPr>
            <w:t xml:space="preserve"> </w:t>
          </w:r>
          <w:r>
            <w:rPr>
              <w:i/>
              <w:iCs/>
              <w:noProof/>
            </w:rPr>
            <w:t xml:space="preserve">Interní firemní dokument - OAI:Poskytování záznamů vzdáleným harvesterům - OAI. </w:t>
          </w:r>
          <w:r>
            <w:rPr>
              <w:noProof/>
            </w:rPr>
            <w:t>[pdf] online : Cosmotron s.r.o.</w:t>
          </w:r>
        </w:p>
        <w:p w14:paraId="2DD8912F" w14:textId="77777777" w:rsidR="0097503F" w:rsidRDefault="0097503F" w:rsidP="0097503F">
          <w:pPr>
            <w:pStyle w:val="Bibliografie"/>
            <w:rPr>
              <w:noProof/>
            </w:rPr>
          </w:pPr>
          <w:r>
            <w:rPr>
              <w:noProof/>
            </w:rPr>
            <w:t xml:space="preserve">12. </w:t>
          </w:r>
          <w:r>
            <w:rPr>
              <w:b/>
              <w:bCs/>
              <w:noProof/>
            </w:rPr>
            <w:t>Stehlík, Michal.</w:t>
          </w:r>
          <w:r>
            <w:rPr>
              <w:noProof/>
            </w:rPr>
            <w:t xml:space="preserve"> Transformery. </w:t>
          </w:r>
          <w:r>
            <w:rPr>
              <w:i/>
              <w:iCs/>
              <w:noProof/>
            </w:rPr>
            <w:t xml:space="preserve">[PowerPoint presentation] Dostupné na: https://pslib.sharepoint.com/:p:/r/sites/studium/it/uin/_layouts/15/Doc.aspx?sourcedoc=%7B5DAE7F78-1A6F-4C40-931F-69ABB918766C%7D&amp;file=Transformer.pptx&amp;action=edit&amp;mobileredirect=true. </w:t>
          </w:r>
          <w:r>
            <w:rPr>
              <w:noProof/>
            </w:rPr>
            <w:t>místo neznámé : Střední průmyslová škola .</w:t>
          </w:r>
        </w:p>
        <w:p w14:paraId="68467E21" w14:textId="77777777" w:rsidR="0097503F" w:rsidRDefault="0097503F" w:rsidP="0097503F">
          <w:pPr>
            <w:pStyle w:val="Bibliografie"/>
            <w:rPr>
              <w:noProof/>
            </w:rPr>
          </w:pPr>
          <w:r>
            <w:rPr>
              <w:noProof/>
            </w:rPr>
            <w:t xml:space="preserve">13. </w:t>
          </w:r>
          <w:r>
            <w:rPr>
              <w:b/>
              <w:bCs/>
              <w:noProof/>
            </w:rPr>
            <w:t>VASWANI, Ashish.</w:t>
          </w:r>
          <w:r>
            <w:rPr>
              <w:noProof/>
            </w:rPr>
            <w:t xml:space="preserve"> Attention Is All You Need. </w:t>
          </w:r>
          <w:r>
            <w:rPr>
              <w:i/>
              <w:iCs/>
              <w:noProof/>
            </w:rPr>
            <w:t xml:space="preserve">Advances in Neural Information Processing Systems. </w:t>
          </w:r>
          <w:r>
            <w:rPr>
              <w:noProof/>
            </w:rPr>
            <w:t>[Online] NeurIPS, 2017. [Citace: 3. 5 2026.] https://proceedings.neurips.cc/paper_files/paper/2017/file/3f5ee243547dee91fbd053c1c4a845aa-Paper.pdf.</w:t>
          </w:r>
        </w:p>
        <w:p w14:paraId="7361B1D2" w14:textId="77777777" w:rsidR="0097503F" w:rsidRDefault="0097503F" w:rsidP="0097503F">
          <w:pPr>
            <w:pStyle w:val="Bibliografie"/>
            <w:rPr>
              <w:noProof/>
            </w:rPr>
          </w:pPr>
          <w:r>
            <w:rPr>
              <w:noProof/>
            </w:rPr>
            <w:t xml:space="preserve">14. </w:t>
          </w:r>
          <w:r>
            <w:rPr>
              <w:b/>
              <w:bCs/>
              <w:noProof/>
            </w:rPr>
            <w:t>LEWIS, Patrick, Ethan PEREZ, Aleksandra PIKTUS, Fabio PETRONI, Vladimir KARPUKHIN, Naman GOYAL, Heinrich KÜTTLER, Mike LEWIS, Wen-tau YIH, Tim ROCKTÄSCHEL, Sebastian RIEDEL a Douwe KIELA.</w:t>
          </w:r>
          <w:r>
            <w:rPr>
              <w:noProof/>
            </w:rPr>
            <w:t xml:space="preserve"> Retrieval-Augmented Generation for Knowledge-Intensive NLP Tasks. </w:t>
          </w:r>
          <w:r>
            <w:rPr>
              <w:i/>
              <w:iCs/>
              <w:noProof/>
            </w:rPr>
            <w:t xml:space="preserve">Advances in Neural Information Processing Systems 33. </w:t>
          </w:r>
          <w:r>
            <w:rPr>
              <w:noProof/>
            </w:rPr>
            <w:t xml:space="preserve">[Online] 2020. [Citace: 6. 3 2026.] </w:t>
          </w:r>
          <w:r>
            <w:rPr>
              <w:noProof/>
            </w:rPr>
            <w:lastRenderedPageBreak/>
            <w:t>https://proceedings.neurips.cc/paper_files/paper/2020/file/6b493230205f780e1bc26945df7481e5-Paper.pdf.</w:t>
          </w:r>
        </w:p>
        <w:p w14:paraId="05EFAC78" w14:textId="77777777" w:rsidR="0097503F" w:rsidRDefault="0097503F" w:rsidP="0097503F">
          <w:pPr>
            <w:pStyle w:val="Bibliografie"/>
            <w:rPr>
              <w:noProof/>
            </w:rPr>
          </w:pPr>
          <w:r>
            <w:rPr>
              <w:noProof/>
            </w:rPr>
            <w:t xml:space="preserve">15. </w:t>
          </w:r>
          <w:r>
            <w:rPr>
              <w:b/>
              <w:bCs/>
              <w:noProof/>
            </w:rPr>
            <w:t>NGUYEN, Linda.</w:t>
          </w:r>
          <w:r>
            <w:rPr>
              <w:noProof/>
            </w:rPr>
            <w:t xml:space="preserve"> What Is a Vector Database? An Illustrative Guide. </w:t>
          </w:r>
          <w:r>
            <w:rPr>
              <w:i/>
              <w:iCs/>
              <w:noProof/>
            </w:rPr>
            <w:t xml:space="preserve">alexsoft. </w:t>
          </w:r>
          <w:r>
            <w:rPr>
              <w:noProof/>
            </w:rPr>
            <w:t>[Online] 29. 1 2025. [Citace: 10. 3 2026.] https://www.altexsoft.com/blog/vector-database/.</w:t>
          </w:r>
        </w:p>
        <w:p w14:paraId="56B82FB7" w14:textId="77777777" w:rsidR="0097503F" w:rsidRDefault="0097503F" w:rsidP="0097503F">
          <w:pPr>
            <w:pStyle w:val="Bibliografie"/>
            <w:rPr>
              <w:noProof/>
            </w:rPr>
          </w:pPr>
          <w:r>
            <w:rPr>
              <w:noProof/>
            </w:rPr>
            <w:t xml:space="preserve">16. </w:t>
          </w:r>
          <w:r>
            <w:rPr>
              <w:b/>
              <w:bCs/>
              <w:noProof/>
            </w:rPr>
            <w:t>TAILWIND LIBS.</w:t>
          </w:r>
          <w:r>
            <w:rPr>
              <w:noProof/>
            </w:rPr>
            <w:t xml:space="preserve"> Tailwind css docs. </w:t>
          </w:r>
          <w:r>
            <w:rPr>
              <w:i/>
              <w:iCs/>
              <w:noProof/>
            </w:rPr>
            <w:t xml:space="preserve">tailwind css. </w:t>
          </w:r>
          <w:r>
            <w:rPr>
              <w:noProof/>
            </w:rPr>
            <w:t>[Online] Tailwinf css contributors. [Citace: 9. 3 2026.] https://tailwindcss.com/docs/installation/using-vite.</w:t>
          </w:r>
        </w:p>
        <w:p w14:paraId="730B5B31" w14:textId="77777777" w:rsidR="0097503F" w:rsidRDefault="0097503F" w:rsidP="0097503F">
          <w:pPr>
            <w:pStyle w:val="Bibliografie"/>
            <w:rPr>
              <w:b/>
              <w:bCs/>
              <w:noProof/>
            </w:rPr>
          </w:pPr>
          <w:r>
            <w:rPr>
              <w:noProof/>
            </w:rPr>
            <w:t xml:space="preserve">17. </w:t>
          </w:r>
          <w:r>
            <w:rPr>
              <w:b/>
              <w:bCs/>
              <w:noProof/>
            </w:rPr>
            <w:t xml:space="preserve">Advice from a GraphQL Expert. </w:t>
          </w:r>
          <w:r>
            <w:rPr>
              <w:b/>
              <w:bCs/>
              <w:i/>
              <w:iCs/>
              <w:noProof/>
            </w:rPr>
            <w:t xml:space="preserve">Netlify Blog. </w:t>
          </w:r>
          <w:r>
            <w:rPr>
              <w:b/>
              <w:bCs/>
              <w:noProof/>
            </w:rPr>
            <w:t>[Online] GUI, Enrique, 21. 1 2020. [Citace: 4. 3 2026.] https://www.netlify.com/blog/2020/01/21/advice-from-a-graphql-expert/.</w:t>
          </w:r>
        </w:p>
        <w:p w14:paraId="15B64D3B" w14:textId="77777777" w:rsidR="0097503F" w:rsidRDefault="0097503F" w:rsidP="0097503F">
          <w:pPr>
            <w:pStyle w:val="Bibliografie"/>
            <w:rPr>
              <w:b/>
              <w:bCs/>
              <w:noProof/>
            </w:rPr>
          </w:pPr>
          <w:r>
            <w:rPr>
              <w:b/>
              <w:bCs/>
              <w:noProof/>
            </w:rPr>
            <w:t xml:space="preserve">18. TAOEN. node-html-parser readme. </w:t>
          </w:r>
          <w:r>
            <w:rPr>
              <w:b/>
              <w:bCs/>
              <w:i/>
              <w:iCs/>
              <w:noProof/>
            </w:rPr>
            <w:t xml:space="preserve">npmjs. </w:t>
          </w:r>
          <w:r>
            <w:rPr>
              <w:b/>
              <w:bCs/>
              <w:noProof/>
            </w:rPr>
            <w:t>[Online] npm, Inc. [Citace: 9. 3 2026.] https://www.npmjs.com/package/node-html-parser.</w:t>
          </w:r>
        </w:p>
        <w:p w14:paraId="0DBD8F9A" w14:textId="77777777" w:rsidR="0097503F" w:rsidRDefault="0097503F" w:rsidP="0097503F">
          <w:pPr>
            <w:pStyle w:val="Bibliografie"/>
            <w:rPr>
              <w:b/>
              <w:bCs/>
              <w:noProof/>
            </w:rPr>
          </w:pPr>
          <w:r>
            <w:rPr>
              <w:b/>
              <w:bCs/>
              <w:noProof/>
            </w:rPr>
            <w:t xml:space="preserve">19. Smarty documentation. </w:t>
          </w:r>
          <w:r>
            <w:rPr>
              <w:b/>
              <w:bCs/>
              <w:i/>
              <w:iCs/>
              <w:noProof/>
            </w:rPr>
            <w:t xml:space="preserve">Smarty. </w:t>
          </w:r>
          <w:r>
            <w:rPr>
              <w:b/>
              <w:bCs/>
              <w:noProof/>
            </w:rPr>
            <w:t>[Online] SMARTY contributors. [Citace: 9. 3 2025.] https://smarty-php.github.io/smarty/stable/.</w:t>
          </w:r>
        </w:p>
        <w:p w14:paraId="3C3ABF24" w14:textId="77777777" w:rsidR="0097503F" w:rsidRDefault="0097503F" w:rsidP="0097503F">
          <w:pPr>
            <w:pStyle w:val="Bibliografie"/>
            <w:rPr>
              <w:b/>
              <w:bCs/>
              <w:noProof/>
            </w:rPr>
          </w:pPr>
          <w:r>
            <w:rPr>
              <w:b/>
              <w:bCs/>
              <w:noProof/>
            </w:rPr>
            <w:t xml:space="preserve">20. THE PHP GROUP. PHP docs. </w:t>
          </w:r>
          <w:r>
            <w:rPr>
              <w:b/>
              <w:bCs/>
              <w:i/>
              <w:iCs/>
              <w:noProof/>
            </w:rPr>
            <w:t xml:space="preserve">PHP. </w:t>
          </w:r>
          <w:r>
            <w:rPr>
              <w:b/>
              <w:bCs/>
              <w:noProof/>
            </w:rPr>
            <w:t>[Online] PHP contributors. [Citace: 9. 3 2026.] https://www.php.net/docs.php.</w:t>
          </w:r>
        </w:p>
        <w:p w14:paraId="34C3AAC2" w14:textId="77777777" w:rsidR="0097503F" w:rsidRDefault="0097503F" w:rsidP="0097503F">
          <w:pPr>
            <w:pStyle w:val="Bibliografie"/>
            <w:rPr>
              <w:b/>
              <w:bCs/>
              <w:noProof/>
            </w:rPr>
          </w:pPr>
          <w:r>
            <w:rPr>
              <w:b/>
              <w:bCs/>
              <w:noProof/>
            </w:rPr>
            <w:t xml:space="preserve">21. NGINX, Inc. NGINX Documentation. </w:t>
          </w:r>
          <w:r>
            <w:rPr>
              <w:b/>
              <w:bCs/>
              <w:i/>
              <w:iCs/>
              <w:noProof/>
            </w:rPr>
            <w:t xml:space="preserve">nginx.org. </w:t>
          </w:r>
          <w:r>
            <w:rPr>
              <w:b/>
              <w:bCs/>
              <w:noProof/>
            </w:rPr>
            <w:t>[Online] NGINX, Inc. [Citace: 1. 3 2023.] https://nginx.org/en/docs/.</w:t>
          </w:r>
        </w:p>
        <w:p w14:paraId="517AB6C8" w14:textId="77777777" w:rsidR="0097503F" w:rsidRDefault="0097503F" w:rsidP="0097503F">
          <w:pPr>
            <w:pStyle w:val="Bibliografie"/>
            <w:rPr>
              <w:b/>
              <w:bCs/>
              <w:noProof/>
            </w:rPr>
          </w:pPr>
          <w:r>
            <w:rPr>
              <w:b/>
              <w:bCs/>
              <w:noProof/>
            </w:rPr>
            <w:t xml:space="preserve">22. OPENJS FOUNDATION. jQuery docs. </w:t>
          </w:r>
          <w:r>
            <w:rPr>
              <w:b/>
              <w:bCs/>
              <w:i/>
              <w:iCs/>
              <w:noProof/>
            </w:rPr>
            <w:t xml:space="preserve">jQuery. </w:t>
          </w:r>
          <w:r>
            <w:rPr>
              <w:b/>
              <w:bCs/>
              <w:noProof/>
            </w:rPr>
            <w:t>[Online] OPENJS FOUNDATION. [Citace: 9. 3 2026.] https://api.jquery.com/.</w:t>
          </w:r>
        </w:p>
        <w:p w14:paraId="6BC2FC7B" w14:textId="77777777" w:rsidR="0097503F" w:rsidRDefault="0097503F" w:rsidP="0097503F">
          <w:pPr>
            <w:pStyle w:val="Bibliografie"/>
            <w:rPr>
              <w:b/>
              <w:bCs/>
              <w:noProof/>
            </w:rPr>
          </w:pPr>
          <w:r>
            <w:rPr>
              <w:b/>
              <w:bCs/>
              <w:noProof/>
            </w:rPr>
            <w:t xml:space="preserve">23. Contributors, Mozilla. Web docs. </w:t>
          </w:r>
          <w:r>
            <w:rPr>
              <w:b/>
              <w:bCs/>
              <w:i/>
              <w:iCs/>
              <w:noProof/>
            </w:rPr>
            <w:t xml:space="preserve">Mozilla. </w:t>
          </w:r>
          <w:r>
            <w:rPr>
              <w:b/>
              <w:bCs/>
              <w:noProof/>
            </w:rPr>
            <w:t>[Online] Mozilla. [Citace: 6. 3 2026.] https://developer.mozilla.org/en-US/docs/Web.</w:t>
          </w:r>
        </w:p>
        <w:p w14:paraId="325CF51E" w14:textId="77777777" w:rsidR="0097503F" w:rsidRDefault="0097503F" w:rsidP="0097503F">
          <w:pPr>
            <w:pStyle w:val="Bibliografie"/>
            <w:rPr>
              <w:b/>
              <w:bCs/>
              <w:noProof/>
            </w:rPr>
          </w:pPr>
          <w:r>
            <w:rPr>
              <w:b/>
              <w:bCs/>
              <w:noProof/>
            </w:rPr>
            <w:t>24. ÚSTAV GEONIKY AKADEMIE VĚD ČESKÉ REPUBLIKY. Processing Cookies on Web Pages. [Online] [Citace: 6. 3 2026.] https://www.ugn.cas.cz/files/Zpracovani</w:t>
          </w:r>
          <w:r>
            <w:rPr>
              <w:b/>
              <w:bCs/>
              <w:noProof/>
            </w:rPr>
            <w:noBreakHyphen/>
            <w:t>cookies</w:t>
          </w:r>
          <w:r>
            <w:rPr>
              <w:b/>
              <w:bCs/>
              <w:noProof/>
            </w:rPr>
            <w:noBreakHyphen/>
            <w:t>en.pdf.</w:t>
          </w:r>
        </w:p>
        <w:p w14:paraId="3334523F" w14:textId="77777777" w:rsidR="0097503F" w:rsidRDefault="0097503F" w:rsidP="0097503F">
          <w:pPr>
            <w:pStyle w:val="Bibliografie"/>
            <w:rPr>
              <w:b/>
              <w:bCs/>
              <w:noProof/>
            </w:rPr>
          </w:pPr>
          <w:r>
            <w:rPr>
              <w:b/>
              <w:bCs/>
              <w:noProof/>
            </w:rPr>
            <w:t xml:space="preserve">25. THE OPEN GROUP. crontab – schedule periodic background work. </w:t>
          </w:r>
          <w:r>
            <w:rPr>
              <w:b/>
              <w:bCs/>
              <w:i/>
              <w:iCs/>
              <w:noProof/>
            </w:rPr>
            <w:t xml:space="preserve">opengroup pubs. </w:t>
          </w:r>
          <w:r>
            <w:rPr>
              <w:b/>
              <w:bCs/>
              <w:noProof/>
            </w:rPr>
            <w:t>[Online] THE OPEN GROUP. [Citace: 9. 3 2026.] https://pubs.opengroup.org/onlinepubs/9699919799/utilities/crontab.html.</w:t>
          </w:r>
        </w:p>
        <w:p w14:paraId="04171C4C" w14:textId="7F8FC270" w:rsidR="00440DE5" w:rsidRDefault="00440DE5" w:rsidP="0097503F">
          <w:pPr>
            <w:sectPr w:rsidR="00440DE5" w:rsidSect="0082261A">
              <w:footerReference w:type="even" r:id="rId37"/>
              <w:footerReference w:type="default" r:id="rId38"/>
              <w:type w:val="oddPage"/>
              <w:pgSz w:w="11906" w:h="16838"/>
              <w:pgMar w:top="1417" w:right="1417" w:bottom="1417" w:left="1417" w:header="708" w:footer="708" w:gutter="0"/>
              <w:pgNumType w:start="1"/>
              <w:cols w:space="708"/>
              <w:docGrid w:linePitch="360"/>
            </w:sectPr>
          </w:pPr>
          <w:r>
            <w:rPr>
              <w:b/>
              <w:bCs/>
            </w:rPr>
            <w:fldChar w:fldCharType="end"/>
          </w:r>
        </w:p>
      </w:sdtContent>
    </w:sdt>
    <w:p w14:paraId="05A54D94" w14:textId="77777777" w:rsidR="00440DE5" w:rsidRDefault="00440DE5" w:rsidP="00440DE5">
      <w:pPr>
        <w:pStyle w:val="Nadpisplohy"/>
      </w:pPr>
      <w:bookmarkStart w:id="167" w:name="_Toc86047607"/>
      <w:bookmarkStart w:id="168" w:name="_Toc86055214"/>
      <w:bookmarkStart w:id="169" w:name="_Toc224065461"/>
      <w:r>
        <w:lastRenderedPageBreak/>
        <w:t>Seznam přiložených souborů</w:t>
      </w:r>
      <w:bookmarkEnd w:id="167"/>
      <w:bookmarkEnd w:id="168"/>
      <w:bookmarkEnd w:id="169"/>
    </w:p>
    <w:p w14:paraId="319DE28F" w14:textId="77777777" w:rsidR="00F846B4" w:rsidRDefault="00F846B4" w:rsidP="00394D8A">
      <w:r>
        <w:t>Na přiloženém datovém nosiči se nacházejí následující soubory a složky:</w:t>
      </w:r>
    </w:p>
    <w:p w14:paraId="11095FD8" w14:textId="1BEE953A" w:rsidR="00F846B4" w:rsidRDefault="00F846B4" w:rsidP="00394D8A">
      <w:pPr>
        <w:pStyle w:val="Odstavecseseznamem"/>
        <w:numPr>
          <w:ilvl w:val="0"/>
          <w:numId w:val="24"/>
        </w:numPr>
      </w:pPr>
      <w:r w:rsidRPr="00394D8A">
        <w:rPr>
          <w:b/>
          <w:bCs/>
        </w:rPr>
        <w:t>MP20</w:t>
      </w:r>
      <w:r w:rsidR="00715246">
        <w:rPr>
          <w:b/>
          <w:bCs/>
        </w:rPr>
        <w:t>26</w:t>
      </w:r>
      <w:r w:rsidRPr="00394D8A">
        <w:rPr>
          <w:b/>
          <w:bCs/>
        </w:rPr>
        <w:t>-</w:t>
      </w:r>
      <w:r w:rsidR="00715246">
        <w:rPr>
          <w:b/>
          <w:bCs/>
        </w:rPr>
        <w:t>Havlas</w:t>
      </w:r>
      <w:r w:rsidRPr="00394D8A">
        <w:rPr>
          <w:b/>
          <w:bCs/>
        </w:rPr>
        <w:t>-</w:t>
      </w:r>
      <w:r w:rsidR="00715246">
        <w:rPr>
          <w:b/>
          <w:bCs/>
        </w:rPr>
        <w:t>Jakub</w:t>
      </w:r>
      <w:r w:rsidRPr="00394D8A">
        <w:rPr>
          <w:b/>
          <w:bCs/>
        </w:rPr>
        <w:t>-</w:t>
      </w:r>
      <w:r w:rsidR="00826E15">
        <w:rPr>
          <w:b/>
          <w:bCs/>
        </w:rPr>
        <w:t>P</w:t>
      </w:r>
      <w:r w:rsidRPr="00394D8A">
        <w:rPr>
          <w:b/>
          <w:bCs/>
        </w:rPr>
        <w:t>4</w:t>
      </w:r>
      <w:r w:rsidR="0011325B">
        <w:rPr>
          <w:b/>
          <w:bCs/>
        </w:rPr>
        <w:t>A</w:t>
      </w:r>
      <w:r w:rsidRPr="00394D8A">
        <w:rPr>
          <w:b/>
          <w:bCs/>
        </w:rPr>
        <w:t>-</w:t>
      </w:r>
      <w:r w:rsidR="00BD2C15" w:rsidRPr="00BD2C15">
        <w:rPr>
          <w:b/>
          <w:bCs/>
        </w:rPr>
        <w:t>AI_assistent_pro_kvkli</w:t>
      </w:r>
      <w:r w:rsidRPr="00394D8A">
        <w:rPr>
          <w:b/>
          <w:bCs/>
        </w:rPr>
        <w:t>.docx</w:t>
      </w:r>
      <w:r>
        <w:t xml:space="preserve"> – editovatelná verze dokumentace maturitní práce</w:t>
      </w:r>
    </w:p>
    <w:p w14:paraId="2FAE976B" w14:textId="162AF49F" w:rsidR="00DB614E" w:rsidRDefault="00826E15" w:rsidP="00394D8A">
      <w:pPr>
        <w:pStyle w:val="Odstavecseseznamem"/>
        <w:numPr>
          <w:ilvl w:val="0"/>
          <w:numId w:val="24"/>
        </w:numPr>
      </w:pPr>
      <w:r w:rsidRPr="00394D8A">
        <w:rPr>
          <w:b/>
          <w:bCs/>
        </w:rPr>
        <w:t>MP20</w:t>
      </w:r>
      <w:r>
        <w:rPr>
          <w:b/>
          <w:bCs/>
        </w:rPr>
        <w:t>26</w:t>
      </w:r>
      <w:r w:rsidRPr="00394D8A">
        <w:rPr>
          <w:b/>
          <w:bCs/>
        </w:rPr>
        <w:t>-</w:t>
      </w:r>
      <w:r>
        <w:rPr>
          <w:b/>
          <w:bCs/>
        </w:rPr>
        <w:t>Havlas</w:t>
      </w:r>
      <w:r w:rsidRPr="00394D8A">
        <w:rPr>
          <w:b/>
          <w:bCs/>
        </w:rPr>
        <w:t>-</w:t>
      </w:r>
      <w:r>
        <w:rPr>
          <w:b/>
          <w:bCs/>
        </w:rPr>
        <w:t>Jakub</w:t>
      </w:r>
      <w:r w:rsidRPr="00394D8A">
        <w:rPr>
          <w:b/>
          <w:bCs/>
        </w:rPr>
        <w:t>-</w:t>
      </w:r>
      <w:r>
        <w:rPr>
          <w:b/>
          <w:bCs/>
        </w:rPr>
        <w:t>P</w:t>
      </w:r>
      <w:r w:rsidRPr="00394D8A">
        <w:rPr>
          <w:b/>
          <w:bCs/>
        </w:rPr>
        <w:t>4</w:t>
      </w:r>
      <w:r w:rsidR="0011325B">
        <w:rPr>
          <w:b/>
          <w:bCs/>
        </w:rPr>
        <w:t>A</w:t>
      </w:r>
      <w:r w:rsidRPr="00394D8A">
        <w:rPr>
          <w:b/>
          <w:bCs/>
        </w:rPr>
        <w:t>-</w:t>
      </w:r>
      <w:r w:rsidR="00BD2C15" w:rsidRPr="00BD2C15">
        <w:rPr>
          <w:b/>
          <w:bCs/>
        </w:rPr>
        <w:t>AI_assistent_pro_kvkli</w:t>
      </w:r>
      <w:r w:rsidR="00F846B4" w:rsidRPr="00394D8A">
        <w:rPr>
          <w:b/>
          <w:bCs/>
        </w:rPr>
        <w:t>.pdf</w:t>
      </w:r>
      <w:r w:rsidR="00F846B4">
        <w:t xml:space="preserve"> – tisknutelná verze dokumentace maturitní práce</w:t>
      </w:r>
    </w:p>
    <w:p w14:paraId="57F3B551" w14:textId="5B4D73C8" w:rsidR="00F846B4" w:rsidRDefault="00826E15" w:rsidP="00394D8A">
      <w:pPr>
        <w:pStyle w:val="Odstavecseseznamem"/>
        <w:numPr>
          <w:ilvl w:val="0"/>
          <w:numId w:val="24"/>
        </w:numPr>
      </w:pPr>
      <w:r>
        <w:rPr>
          <w:b/>
          <w:bCs/>
        </w:rPr>
        <w:t>Zdrojové kódy</w:t>
      </w:r>
      <w:r w:rsidR="00F846B4" w:rsidRPr="00394D8A">
        <w:rPr>
          <w:b/>
          <w:bCs/>
        </w:rPr>
        <w:t xml:space="preserve"> </w:t>
      </w:r>
      <w:r w:rsidR="00F846B4">
        <w:t xml:space="preserve">– </w:t>
      </w:r>
      <w:r>
        <w:t xml:space="preserve">na </w:t>
      </w:r>
      <w:proofErr w:type="spellStart"/>
      <w:r>
        <w:t>github</w:t>
      </w:r>
      <w:proofErr w:type="spellEnd"/>
      <w:r>
        <w:t xml:space="preserve"> viz QR kód</w:t>
      </w:r>
    </w:p>
    <w:p w14:paraId="1D15A207" w14:textId="77777777" w:rsidR="004C788C" w:rsidRDefault="00715246" w:rsidP="004C788C">
      <w:pPr>
        <w:keepNext/>
        <w:ind w:firstLine="0"/>
      </w:pPr>
      <w:r w:rsidRPr="00715246">
        <w:rPr>
          <w:noProof/>
        </w:rPr>
        <w:drawing>
          <wp:inline distT="0" distB="0" distL="0" distR="0" wp14:anchorId="123C65A8" wp14:editId="5DD0AF59">
            <wp:extent cx="3063505" cy="3055885"/>
            <wp:effectExtent l="0" t="0" r="3810" b="0"/>
            <wp:docPr id="1855629879" name="Obrázek 1" descr="Obsah obrázku vzor, čtverec, umění,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29879" name="Obrázek 1" descr="Obsah obrázku vzor, čtverec, umění, Obdélník&#10;&#10;Obsah generovaný pomocí AI může být nesprávný."/>
                    <pic:cNvPicPr/>
                  </pic:nvPicPr>
                  <pic:blipFill>
                    <a:blip r:embed="rId39"/>
                    <a:stretch>
                      <a:fillRect/>
                    </a:stretch>
                  </pic:blipFill>
                  <pic:spPr>
                    <a:xfrm>
                      <a:off x="0" y="0"/>
                      <a:ext cx="3063505" cy="3055885"/>
                    </a:xfrm>
                    <a:prstGeom prst="rect">
                      <a:avLst/>
                    </a:prstGeom>
                  </pic:spPr>
                </pic:pic>
              </a:graphicData>
            </a:graphic>
          </wp:inline>
        </w:drawing>
      </w:r>
    </w:p>
    <w:p w14:paraId="37E9851F" w14:textId="7B11E89B" w:rsidR="00715246" w:rsidRPr="00F846B4" w:rsidRDefault="004C788C" w:rsidP="004C788C">
      <w:pPr>
        <w:pStyle w:val="Titulek"/>
        <w:jc w:val="left"/>
      </w:pPr>
      <w:bookmarkStart w:id="170" w:name="_Toc223903135"/>
      <w:bookmarkStart w:id="171" w:name="_Toc224059410"/>
      <w:bookmarkStart w:id="172" w:name="_Toc224065477"/>
      <w:r>
        <w:t xml:space="preserve">Obrázek </w:t>
      </w:r>
      <w:fldSimple w:instr=" SEQ Obrázek \* ARABIC ">
        <w:r>
          <w:rPr>
            <w:noProof/>
          </w:rPr>
          <w:t>16</w:t>
        </w:r>
      </w:fldSimple>
      <w:r>
        <w:t xml:space="preserve"> QR na odkaz na </w:t>
      </w:r>
      <w:proofErr w:type="spellStart"/>
      <w:r>
        <w:t>github</w:t>
      </w:r>
      <w:proofErr w:type="spellEnd"/>
      <w:r>
        <w:t xml:space="preserve"> </w:t>
      </w:r>
      <w:proofErr w:type="spellStart"/>
      <w:r>
        <w:t>repozitář</w:t>
      </w:r>
      <w:bookmarkEnd w:id="170"/>
      <w:bookmarkEnd w:id="171"/>
      <w:bookmarkEnd w:id="172"/>
      <w:proofErr w:type="spellEnd"/>
    </w:p>
    <w:sectPr w:rsidR="00715246" w:rsidRPr="00F846B4" w:rsidSect="00440DE5">
      <w:pgSz w:w="11906" w:h="16838"/>
      <w:pgMar w:top="1417" w:right="1417" w:bottom="1417" w:left="1417" w:header="708" w:footer="708" w:gutter="0"/>
      <w:pgNumType w:fmt="upperRoman"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l Stehlík" w:date="2026-03-07T21:10:00Z" w:initials="MS">
    <w:p w14:paraId="0A236D27" w14:textId="77777777" w:rsidR="00BB2DDE" w:rsidRDefault="00BB2DDE" w:rsidP="00BB2DDE">
      <w:pPr>
        <w:pStyle w:val="Textkomente"/>
        <w:ind w:firstLine="0"/>
        <w:jc w:val="left"/>
      </w:pPr>
      <w:r>
        <w:rPr>
          <w:rStyle w:val="Odkaznakoment"/>
        </w:rPr>
        <w:annotationRef/>
      </w:r>
      <w:r>
        <w:t>Nerozpadla se Vám ta titulka?</w:t>
      </w:r>
    </w:p>
  </w:comment>
  <w:comment w:id="4" w:author="Michal Stehlík" w:date="2026-03-07T21:12:00Z" w:initials="MS">
    <w:p w14:paraId="79DE4F5B" w14:textId="77777777" w:rsidR="00F04E0C" w:rsidRDefault="00F04E0C" w:rsidP="00F04E0C">
      <w:pPr>
        <w:pStyle w:val="Textkomente"/>
        <w:ind w:firstLine="0"/>
        <w:jc w:val="left"/>
      </w:pPr>
      <w:r>
        <w:rPr>
          <w:rStyle w:val="Odkaznakoment"/>
        </w:rPr>
        <w:annotationRef/>
      </w:r>
      <w:r>
        <w:t>Jakého? Je tato práce ve zdrojích? Proč na ni není odkaz?</w:t>
      </w:r>
    </w:p>
  </w:comment>
  <w:comment w:id="7" w:author="Michal Stehlík" w:date="2026-03-07T21:13:00Z" w:initials="MS">
    <w:p w14:paraId="41FE6E80" w14:textId="77777777" w:rsidR="006D4773" w:rsidRDefault="00E05146" w:rsidP="006D4773">
      <w:pPr>
        <w:pStyle w:val="Textkomente"/>
        <w:ind w:firstLine="0"/>
        <w:jc w:val="left"/>
      </w:pPr>
      <w:r>
        <w:rPr>
          <w:rStyle w:val="Odkaznakoment"/>
        </w:rPr>
        <w:annotationRef/>
      </w:r>
      <w:r w:rsidR="006D4773">
        <w:t>Velké J</w:t>
      </w:r>
    </w:p>
  </w:comment>
  <w:comment w:id="12" w:author="Michal Stehlík" w:date="2026-03-07T21:15:00Z" w:initials="MS">
    <w:p w14:paraId="516B2954" w14:textId="77777777" w:rsidR="006D4773" w:rsidRDefault="006D4773" w:rsidP="006D4773">
      <w:pPr>
        <w:pStyle w:val="Textkomente"/>
        <w:ind w:firstLine="0"/>
        <w:jc w:val="left"/>
      </w:pPr>
      <w:r>
        <w:rPr>
          <w:rStyle w:val="Odkaznakoment"/>
        </w:rPr>
        <w:annotationRef/>
      </w:r>
      <w:r>
        <w:t>pojem</w:t>
      </w:r>
    </w:p>
  </w:comment>
  <w:comment w:id="15" w:author="Michal Stehlík" w:date="2026-03-07T21:15:00Z" w:initials="MS">
    <w:p w14:paraId="3C37350D" w14:textId="77777777" w:rsidR="003C0CFF" w:rsidRDefault="003C0CFF" w:rsidP="003C0CFF">
      <w:pPr>
        <w:pStyle w:val="Textkomente"/>
        <w:ind w:firstLine="0"/>
        <w:jc w:val="left"/>
      </w:pPr>
      <w:r>
        <w:rPr>
          <w:rStyle w:val="Odkaznakoment"/>
        </w:rPr>
        <w:annotationRef/>
      </w:r>
      <w:r>
        <w:t>pojem</w:t>
      </w:r>
    </w:p>
  </w:comment>
  <w:comment w:id="16" w:author="Michal Stehlík" w:date="2026-03-07T21:16:00Z" w:initials="MS">
    <w:p w14:paraId="347BA4E5" w14:textId="77777777" w:rsidR="003C0CFF" w:rsidRDefault="003C0CFF" w:rsidP="003C0CFF">
      <w:pPr>
        <w:pStyle w:val="Textkomente"/>
        <w:ind w:firstLine="0"/>
        <w:jc w:val="left"/>
      </w:pPr>
      <w:r>
        <w:rPr>
          <w:rStyle w:val="Odkaznakoment"/>
        </w:rPr>
        <w:annotationRef/>
      </w:r>
      <w:r>
        <w:t>pojem</w:t>
      </w:r>
    </w:p>
  </w:comment>
  <w:comment w:id="19" w:author="Michal Stehlík" w:date="2026-03-07T21:17:00Z" w:initials="MS">
    <w:p w14:paraId="617AEB55" w14:textId="77777777" w:rsidR="0079448C" w:rsidRDefault="0079448C" w:rsidP="0079448C">
      <w:pPr>
        <w:pStyle w:val="Textkomente"/>
        <w:ind w:firstLine="0"/>
        <w:jc w:val="left"/>
      </w:pPr>
      <w:r>
        <w:rPr>
          <w:rStyle w:val="Odkaznakoment"/>
        </w:rPr>
        <w:annotationRef/>
      </w:r>
      <w:r>
        <w:t>Názvy je lepší formátovat odlišně - kurzíva, tučně, neproporcionálné</w:t>
      </w:r>
    </w:p>
  </w:comment>
  <w:comment w:id="38" w:author="Michal Stehlík" w:date="2026-03-07T21:20:00Z" w:initials="MS">
    <w:p w14:paraId="00D2EFEE" w14:textId="77777777" w:rsidR="005D0240" w:rsidRDefault="005D0240" w:rsidP="005D0240">
      <w:pPr>
        <w:pStyle w:val="Textkomente"/>
        <w:ind w:firstLine="0"/>
        <w:jc w:val="left"/>
      </w:pPr>
      <w:r>
        <w:rPr>
          <w:rStyle w:val="Odkaznakoment"/>
        </w:rPr>
        <w:annotationRef/>
      </w:r>
      <w:r>
        <w:t>Asi bych o ní nepsal jako o předešlé, vypadá to, jako že ji jen opakujete - pište o ní prostě jako o práci</w:t>
      </w:r>
    </w:p>
  </w:comment>
  <w:comment w:id="39" w:author="Michal Stehlík" w:date="2026-03-07T21:21:00Z" w:initials="MS">
    <w:p w14:paraId="314A7498" w14:textId="77777777" w:rsidR="00071142" w:rsidRDefault="00071142" w:rsidP="00071142">
      <w:pPr>
        <w:pStyle w:val="Textkomente"/>
        <w:ind w:firstLine="0"/>
        <w:jc w:val="left"/>
      </w:pPr>
      <w:r>
        <w:rPr>
          <w:rStyle w:val="Odkaznakoment"/>
        </w:rPr>
        <w:annotationRef/>
      </w:r>
      <w:r>
        <w:t>Někam na začítek napište, že loni podobnou práci řešil student kalina, uvedte ji jako zdroj.</w:t>
      </w:r>
    </w:p>
  </w:comment>
  <w:comment w:id="41" w:author="Michal Stehlík" w:date="2026-03-07T21:24:00Z" w:initials="MS">
    <w:p w14:paraId="0CB57E35" w14:textId="77777777" w:rsidR="002C770C" w:rsidRDefault="002C770C" w:rsidP="002C770C">
      <w:pPr>
        <w:pStyle w:val="Textkomente"/>
        <w:ind w:firstLine="0"/>
        <w:jc w:val="left"/>
      </w:pPr>
      <w:r>
        <w:rPr>
          <w:rStyle w:val="Odkaznakoment"/>
        </w:rPr>
        <w:annotationRef/>
      </w:r>
      <w:r>
        <w:t>Odkazy na literaturu je lepší dělat také přes kartu Reference</w:t>
      </w:r>
    </w:p>
  </w:comment>
  <w:comment w:id="58" w:author="Michal Stehlík" w:date="2026-03-07T21:27:00Z" w:initials="MS">
    <w:p w14:paraId="1F37BA79" w14:textId="77777777" w:rsidR="00F332DE" w:rsidRDefault="00F332DE" w:rsidP="00F332DE">
      <w:pPr>
        <w:pStyle w:val="Textkomente"/>
        <w:ind w:firstLine="0"/>
        <w:jc w:val="left"/>
      </w:pPr>
      <w:r>
        <w:rPr>
          <w:rStyle w:val="Odkaznakoment"/>
        </w:rPr>
        <w:annotationRef/>
      </w:r>
      <w:r>
        <w:t>Asi je dobré poznamenat, že AI generovaný text se dobře pozná podle absence tvrdých mezer tam, kde by je nativně napsaný text ve Wordu vložil</w:t>
      </w:r>
    </w:p>
    <w:p w14:paraId="37F97E5D" w14:textId="77777777" w:rsidR="00F332DE" w:rsidRDefault="00F332DE" w:rsidP="00F332DE">
      <w:pPr>
        <w:pStyle w:val="Textkomente"/>
        <w:ind w:firstLine="0"/>
        <w:jc w:val="left"/>
      </w:pPr>
    </w:p>
    <w:p w14:paraId="297D4A69" w14:textId="77777777" w:rsidR="00F332DE" w:rsidRDefault="00F332DE" w:rsidP="00F332DE">
      <w:pPr>
        <w:pStyle w:val="Textkomente"/>
        <w:ind w:firstLine="0"/>
        <w:jc w:val="left"/>
      </w:pPr>
      <w:r>
        <w:t>Navíc tedy ztratíte jeden bod hodnocení.</w:t>
      </w:r>
    </w:p>
  </w:comment>
  <w:comment w:id="83" w:author="Michal Stehlík" w:date="2026-03-07T21:28:00Z" w:initials="MS">
    <w:p w14:paraId="25D9ECEC" w14:textId="77777777" w:rsidR="00F332DE" w:rsidRDefault="00F332DE" w:rsidP="00F332DE">
      <w:pPr>
        <w:pStyle w:val="Textkomente"/>
        <w:ind w:firstLine="0"/>
        <w:jc w:val="left"/>
      </w:pPr>
      <w:r>
        <w:rPr>
          <w:rStyle w:val="Odkaznakoment"/>
        </w:rPr>
        <w:annotationRef/>
      </w:r>
      <w:r>
        <w:t>Proč velké písmeno?</w:t>
      </w:r>
    </w:p>
  </w:comment>
  <w:comment w:id="91" w:author="Michal Stehlík" w:date="2026-03-07T21:29:00Z" w:initials="MS">
    <w:p w14:paraId="3100CF3A" w14:textId="77777777" w:rsidR="00CE1394" w:rsidRDefault="00CE1394" w:rsidP="00CE1394">
      <w:pPr>
        <w:pStyle w:val="Textkomente"/>
        <w:ind w:firstLine="0"/>
        <w:jc w:val="left"/>
      </w:pPr>
      <w:r>
        <w:rPr>
          <w:rStyle w:val="Odkaznakoment"/>
        </w:rPr>
        <w:annotationRef/>
      </w:r>
      <w:r>
        <w:t>Je lepší formátovat jinak, aby bylo jakné, že jde o název a že není český</w:t>
      </w:r>
    </w:p>
  </w:comment>
  <w:comment w:id="92" w:author="Michal Stehlík" w:date="2026-03-07T21:28:00Z" w:initials="MS">
    <w:p w14:paraId="3EE2F5C7" w14:textId="77777777" w:rsidR="00CE1394" w:rsidRDefault="00CE1394" w:rsidP="00CE1394">
      <w:pPr>
        <w:pStyle w:val="Textkomente"/>
        <w:ind w:firstLine="0"/>
        <w:jc w:val="left"/>
      </w:pPr>
      <w:r>
        <w:rPr>
          <w:rStyle w:val="Odkaznakoment"/>
        </w:rPr>
        <w:annotationRef/>
      </w:r>
      <w:r>
        <w:t>Jiné formátování - jde o vlastní název</w:t>
      </w:r>
    </w:p>
  </w:comment>
  <w:comment w:id="115" w:author="Michal Stehlík" w:date="2026-03-07T21:31:00Z" w:initials="MS">
    <w:p w14:paraId="080CCB40" w14:textId="77777777" w:rsidR="00000568" w:rsidRDefault="00000568" w:rsidP="00000568">
      <w:pPr>
        <w:pStyle w:val="Textkomente"/>
        <w:ind w:firstLine="0"/>
        <w:jc w:val="left"/>
      </w:pPr>
      <w:r>
        <w:rPr>
          <w:rStyle w:val="Odkaznakoment"/>
        </w:rPr>
        <w:annotationRef/>
      </w:r>
      <w:r>
        <w:t>Pro změnu velké N</w:t>
      </w:r>
    </w:p>
  </w:comment>
  <w:comment w:id="118" w:author="Michal Stehlík" w:date="2026-03-07T21:32:00Z" w:initials="MS">
    <w:p w14:paraId="36B1E04B" w14:textId="77777777" w:rsidR="00A72B3B" w:rsidRDefault="00A72B3B" w:rsidP="00A72B3B">
      <w:pPr>
        <w:pStyle w:val="Textkomente"/>
        <w:ind w:firstLine="0"/>
        <w:jc w:val="left"/>
      </w:pPr>
      <w:r>
        <w:rPr>
          <w:rStyle w:val="Odkaznakoment"/>
        </w:rPr>
        <w:annotationRef/>
      </w:r>
      <w:r>
        <w:t>Pojem - zařadit do slovníku pojmů, nebo alespoń jinak formátovat</w:t>
      </w:r>
    </w:p>
  </w:comment>
  <w:comment w:id="152" w:author="Michal Stehlík" w:date="2026-03-07T21:36:00Z" w:initials="MS">
    <w:p w14:paraId="4F2E541D" w14:textId="77777777" w:rsidR="00BE4F6A" w:rsidRDefault="00BE4F6A" w:rsidP="00BE4F6A">
      <w:pPr>
        <w:pStyle w:val="Textkomente"/>
        <w:ind w:firstLine="0"/>
        <w:jc w:val="left"/>
      </w:pPr>
      <w:r>
        <w:rPr>
          <w:rStyle w:val="Odkaznakoment"/>
        </w:rPr>
        <w:annotationRef/>
      </w:r>
      <w:r>
        <w:t>Protože je to vždy jen nadpis a odstavec, jsou číslované nadpisy zbytečné - možná ?? By stačil prostě seznam</w:t>
      </w:r>
    </w:p>
  </w:comment>
  <w:comment w:id="156" w:author="Michal Stehlík" w:date="2026-03-07T21:39:00Z" w:initials="MS">
    <w:p w14:paraId="04FD0759" w14:textId="77777777" w:rsidR="00633745" w:rsidRDefault="00633745" w:rsidP="00633745">
      <w:pPr>
        <w:pStyle w:val="Textkomente"/>
        <w:ind w:firstLine="0"/>
        <w:jc w:val="left"/>
      </w:pPr>
      <w:r>
        <w:rPr>
          <w:rStyle w:val="Odkaznakoment"/>
        </w:rPr>
        <w:annotationRef/>
      </w:r>
      <w:r>
        <w:t>Ten časový rozsah bych asi rozvedl - uve´dte například kolik času jste věnoval integraci, ledění, zpracování dat a podobně</w:t>
      </w:r>
      <w:r>
        <w:br/>
      </w:r>
      <w:r>
        <w:br/>
        <w:t>také uvedte, co byste udělal jinak</w:t>
      </w:r>
      <w:r>
        <w:br/>
      </w:r>
      <w:r>
        <w:br/>
        <w:t>takhle ten obsah je hrozně krátký</w:t>
      </w:r>
    </w:p>
  </w:comment>
  <w:comment w:id="157" w:author="Michal Stehlík" w:date="2026-03-07T21:37:00Z" w:initials="MS">
    <w:p w14:paraId="43D53977" w14:textId="77777777" w:rsidR="007A4C09" w:rsidRDefault="007A4C09" w:rsidP="007A4C09">
      <w:pPr>
        <w:pStyle w:val="Textkomente"/>
        <w:ind w:firstLine="0"/>
        <w:jc w:val="left"/>
      </w:pPr>
      <w:r>
        <w:rPr>
          <w:rStyle w:val="Odkaznakoment"/>
        </w:rPr>
        <w:annotationRef/>
      </w:r>
      <w:r>
        <w:t>Tady si asi můžeme dovolit napsat, že vy - odkazovat na sebe ve třetí osobě je zvykem na některých vysokých školách, ale působí to divně - tedy v závěru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36D27" w15:done="1"/>
  <w15:commentEx w15:paraId="79DE4F5B" w15:done="1"/>
  <w15:commentEx w15:paraId="41FE6E80" w15:done="1"/>
  <w15:commentEx w15:paraId="516B2954" w15:done="1"/>
  <w15:commentEx w15:paraId="3C37350D" w15:done="1"/>
  <w15:commentEx w15:paraId="347BA4E5" w15:done="1"/>
  <w15:commentEx w15:paraId="617AEB55" w15:done="1"/>
  <w15:commentEx w15:paraId="00D2EFEE" w15:done="1"/>
  <w15:commentEx w15:paraId="314A7498" w15:paraIdParent="00D2EFEE" w15:done="1"/>
  <w15:commentEx w15:paraId="0CB57E35" w15:done="1"/>
  <w15:commentEx w15:paraId="297D4A69" w15:done="0"/>
  <w15:commentEx w15:paraId="25D9ECEC" w15:done="1"/>
  <w15:commentEx w15:paraId="3100CF3A" w15:done="1"/>
  <w15:commentEx w15:paraId="3EE2F5C7" w15:done="1"/>
  <w15:commentEx w15:paraId="080CCB40" w15:done="1"/>
  <w15:commentEx w15:paraId="36B1E04B" w15:done="1"/>
  <w15:commentEx w15:paraId="4F2E541D" w15:done="1"/>
  <w15:commentEx w15:paraId="04FD0759" w15:done="1"/>
  <w15:commentEx w15:paraId="43D5397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EE7E4" w16cex:dateUtc="2026-03-07T20:10:00Z"/>
  <w16cex:commentExtensible w16cex:durableId="0F605638" w16cex:dateUtc="2026-03-07T20:12:00Z"/>
  <w16cex:commentExtensible w16cex:durableId="1BEB13BB" w16cex:dateUtc="2026-03-07T20:13:00Z"/>
  <w16cex:commentExtensible w16cex:durableId="206B818F" w16cex:dateUtc="2026-03-07T20:15:00Z"/>
  <w16cex:commentExtensible w16cex:durableId="49E181EA" w16cex:dateUtc="2026-03-07T20:15:00Z"/>
  <w16cex:commentExtensible w16cex:durableId="373997A6" w16cex:dateUtc="2026-03-07T20:16:00Z"/>
  <w16cex:commentExtensible w16cex:durableId="6687602E" w16cex:dateUtc="2026-03-07T20:17:00Z"/>
  <w16cex:commentExtensible w16cex:durableId="09FC2BE9" w16cex:dateUtc="2026-03-07T20:20:00Z"/>
  <w16cex:commentExtensible w16cex:durableId="7F9EDCF1" w16cex:dateUtc="2026-03-07T20:21:00Z"/>
  <w16cex:commentExtensible w16cex:durableId="53153729" w16cex:dateUtc="2026-03-07T20:24:00Z"/>
  <w16cex:commentExtensible w16cex:durableId="26C0D717" w16cex:dateUtc="2026-03-07T20:27:00Z"/>
  <w16cex:commentExtensible w16cex:durableId="5580E3FE" w16cex:dateUtc="2026-03-07T20:28:00Z"/>
  <w16cex:commentExtensible w16cex:durableId="026FE3D8" w16cex:dateUtc="2026-03-07T20:29:00Z"/>
  <w16cex:commentExtensible w16cex:durableId="3EF1CAED" w16cex:dateUtc="2026-03-07T20:28:00Z"/>
  <w16cex:commentExtensible w16cex:durableId="08BF9CA0" w16cex:dateUtc="2026-03-07T20:31:00Z"/>
  <w16cex:commentExtensible w16cex:durableId="472EE244" w16cex:dateUtc="2026-03-07T20:32:00Z"/>
  <w16cex:commentExtensible w16cex:durableId="7E8693D3" w16cex:dateUtc="2026-03-07T20:36:00Z"/>
  <w16cex:commentExtensible w16cex:durableId="1292012F" w16cex:dateUtc="2026-03-07T20:39:00Z"/>
  <w16cex:commentExtensible w16cex:durableId="475F7DBC" w16cex:dateUtc="2026-03-07T2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36D27" w16cid:durableId="4F3EE7E4"/>
  <w16cid:commentId w16cid:paraId="79DE4F5B" w16cid:durableId="0F605638"/>
  <w16cid:commentId w16cid:paraId="41FE6E80" w16cid:durableId="1BEB13BB"/>
  <w16cid:commentId w16cid:paraId="516B2954" w16cid:durableId="206B818F"/>
  <w16cid:commentId w16cid:paraId="3C37350D" w16cid:durableId="49E181EA"/>
  <w16cid:commentId w16cid:paraId="347BA4E5" w16cid:durableId="373997A6"/>
  <w16cid:commentId w16cid:paraId="617AEB55" w16cid:durableId="6687602E"/>
  <w16cid:commentId w16cid:paraId="00D2EFEE" w16cid:durableId="09FC2BE9"/>
  <w16cid:commentId w16cid:paraId="314A7498" w16cid:durableId="7F9EDCF1"/>
  <w16cid:commentId w16cid:paraId="0CB57E35" w16cid:durableId="53153729"/>
  <w16cid:commentId w16cid:paraId="297D4A69" w16cid:durableId="26C0D717"/>
  <w16cid:commentId w16cid:paraId="25D9ECEC" w16cid:durableId="5580E3FE"/>
  <w16cid:commentId w16cid:paraId="3100CF3A" w16cid:durableId="026FE3D8"/>
  <w16cid:commentId w16cid:paraId="3EE2F5C7" w16cid:durableId="3EF1CAED"/>
  <w16cid:commentId w16cid:paraId="080CCB40" w16cid:durableId="08BF9CA0"/>
  <w16cid:commentId w16cid:paraId="36B1E04B" w16cid:durableId="472EE244"/>
  <w16cid:commentId w16cid:paraId="4F2E541D" w16cid:durableId="7E8693D3"/>
  <w16cid:commentId w16cid:paraId="04FD0759" w16cid:durableId="1292012F"/>
  <w16cid:commentId w16cid:paraId="43D53977" w16cid:durableId="475F7D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2F3CB" w14:textId="77777777" w:rsidR="00255B25" w:rsidRDefault="00255B25" w:rsidP="00A758D8">
      <w:pPr>
        <w:spacing w:line="240" w:lineRule="auto"/>
      </w:pPr>
      <w:r>
        <w:separator/>
      </w:r>
    </w:p>
  </w:endnote>
  <w:endnote w:type="continuationSeparator" w:id="0">
    <w:p w14:paraId="6FA72E5E" w14:textId="77777777" w:rsidR="00255B25" w:rsidRDefault="00255B25" w:rsidP="00A7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embedRegular r:id="rId1" w:fontKey="{4F5BF9C8-3FF9-4D64-9C38-F97590110826}"/>
    <w:embedBold r:id="rId2" w:fontKey="{796E5833-83B0-4706-A555-CC7BC8A19248}"/>
    <w:embedItalic r:id="rId3" w:fontKey="{830FD592-F103-415D-9F48-CEE3431F4899}"/>
    <w:embedBoldItalic r:id="rId4" w:fontKey="{848E678C-B05D-4436-8F3A-61D8E994E82F}"/>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5" w:fontKey="{CA0B52E8-0ECD-47D0-A438-9C874A776D49}"/>
    <w:embedItalic r:id="rId6" w:fontKey="{45D7EFF7-442F-4833-BABE-3281842090C8}"/>
  </w:font>
  <w:font w:name="Consolas">
    <w:panose1 w:val="020B0609020204030204"/>
    <w:charset w:val="EE"/>
    <w:family w:val="modern"/>
    <w:pitch w:val="fixed"/>
    <w:sig w:usb0="E00006FF" w:usb1="0000FCFF" w:usb2="00000001" w:usb3="00000000" w:csb0="0000019F" w:csb1="00000000"/>
    <w:embedRegular r:id="rId7" w:fontKey="{39E73215-83F1-42D0-BDC0-AFD044A047EC}"/>
    <w:embedItalic r:id="rId8" w:fontKey="{D5805547-E27C-4E2A-9BC1-6559E258EB8C}"/>
    <w:embedBoldItalic r:id="rId9" w:fontKey="{DE0EDA5F-E4BA-42D5-95F4-EA00B630989D}"/>
  </w:font>
  <w:font w:name="Cambria Math">
    <w:panose1 w:val="02040503050406030204"/>
    <w:charset w:val="EE"/>
    <w:family w:val="roman"/>
    <w:pitch w:val="variable"/>
    <w:sig w:usb0="E00006FF" w:usb1="420024FF" w:usb2="02000000" w:usb3="00000000" w:csb0="0000019F" w:csb1="00000000"/>
    <w:embedRegular r:id="rId10" w:fontKey="{94F55888-4C93-462F-9B74-1F98CE9CCBB2}"/>
    <w:embedItalic r:id="rId11" w:fontKey="{A3D48181-4F5C-4762-A695-B0BA86658D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9F80" w14:textId="77777777" w:rsidR="00566029" w:rsidRDefault="00566029">
    <w:pPr>
      <w:pStyle w:val="Zpat"/>
      <w:jc w:val="right"/>
    </w:pPr>
  </w:p>
  <w:p w14:paraId="752BC318" w14:textId="77777777" w:rsidR="00566029" w:rsidRDefault="0056602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02C0" w14:textId="77777777" w:rsidR="00EA593D" w:rsidRDefault="00EA593D">
    <w:pPr>
      <w:pStyle w:val="Zpat"/>
      <w:jc w:val="right"/>
    </w:pPr>
  </w:p>
  <w:p w14:paraId="540B6700" w14:textId="77777777" w:rsidR="00EA593D" w:rsidRDefault="00EA593D">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69DD" w14:textId="77777777" w:rsidR="001D4A0E" w:rsidRDefault="001D4A0E">
    <w:pPr>
      <w:pStyle w:val="Zpat"/>
      <w:jc w:val="right"/>
    </w:pPr>
  </w:p>
  <w:p w14:paraId="123507D9" w14:textId="77777777" w:rsidR="001D4A0E" w:rsidRDefault="001D4A0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920D" w14:textId="77777777" w:rsidR="0096726D" w:rsidRDefault="0096726D">
    <w:pPr>
      <w:pStyle w:val="Zpat"/>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Content>
      <w:p w14:paraId="3147B482" w14:textId="77777777" w:rsidR="0096726D" w:rsidRDefault="0096726D">
        <w:pPr>
          <w:pStyle w:val="Zpat"/>
          <w:jc w:val="right"/>
        </w:pPr>
        <w:r>
          <w:fldChar w:fldCharType="begin"/>
        </w:r>
        <w:r>
          <w:instrText>PAGE   \* MERGEFORMAT</w:instrText>
        </w:r>
        <w:r>
          <w:fldChar w:fldCharType="separate"/>
        </w:r>
        <w:r>
          <w:t>1</w:t>
        </w:r>
        <w:r>
          <w:fldChar w:fldCharType="end"/>
        </w:r>
      </w:p>
    </w:sdtContent>
  </w:sdt>
  <w:p w14:paraId="26E49ADF" w14:textId="77777777" w:rsidR="0096726D" w:rsidRDefault="0096726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71328" w14:textId="77777777" w:rsidR="00255B25" w:rsidRDefault="00255B25" w:rsidP="00A758D8">
      <w:pPr>
        <w:spacing w:line="240" w:lineRule="auto"/>
      </w:pPr>
      <w:r>
        <w:separator/>
      </w:r>
    </w:p>
  </w:footnote>
  <w:footnote w:type="continuationSeparator" w:id="0">
    <w:p w14:paraId="6045DC07" w14:textId="77777777" w:rsidR="00255B25" w:rsidRDefault="00255B25" w:rsidP="00A758D8">
      <w:pPr>
        <w:spacing w:line="240" w:lineRule="auto"/>
      </w:pPr>
      <w:r>
        <w:continuationSeparator/>
      </w:r>
    </w:p>
  </w:footnote>
  <w:footnote w:id="1">
    <w:p w14:paraId="3E538506" w14:textId="7EFCF711" w:rsidR="00F53C13" w:rsidRDefault="00F53C13">
      <w:pPr>
        <w:pStyle w:val="Textpoznpodarou"/>
      </w:pPr>
      <w:r>
        <w:rPr>
          <w:rStyle w:val="Znakapoznpodarou"/>
        </w:rPr>
        <w:footnoteRef/>
      </w:r>
      <w:r>
        <w:t xml:space="preserve"> </w:t>
      </w:r>
      <w:r w:rsidR="00F51821" w:rsidRPr="00F51821">
        <w:t>cloudová platforma pro nasazení a provoz webových aplikací</w:t>
      </w:r>
    </w:p>
  </w:footnote>
  <w:footnote w:id="2">
    <w:p w14:paraId="5A51D0E6" w14:textId="055253C3" w:rsidR="00C15C27" w:rsidRDefault="00C15C27">
      <w:pPr>
        <w:pStyle w:val="Textpoznpodarou"/>
      </w:pPr>
      <w:r>
        <w:rPr>
          <w:rStyle w:val="Znakapoznpodarou"/>
        </w:rPr>
        <w:footnoteRef/>
      </w:r>
      <w:r>
        <w:t xml:space="preserve"> </w:t>
      </w:r>
      <w:r w:rsidRPr="00C15C27">
        <w:t>technika sestavení kontejneru využívající více fází pro minimalizaci výsledného obrazu</w:t>
      </w:r>
    </w:p>
  </w:footnote>
  <w:footnote w:id="3">
    <w:p w14:paraId="320A3C61" w14:textId="061E9926" w:rsidR="00347E29" w:rsidRDefault="00347E29">
      <w:pPr>
        <w:pStyle w:val="Textpoznpodarou"/>
      </w:pPr>
      <w:r>
        <w:rPr>
          <w:rStyle w:val="Znakapoznpodarou"/>
        </w:rPr>
        <w:footnoteRef/>
      </w:r>
      <w:r>
        <w:t xml:space="preserve"> </w:t>
      </w:r>
      <w:proofErr w:type="spellStart"/>
      <w:r>
        <w:t>Refaktorizac</w:t>
      </w:r>
      <w:r w:rsidR="00AE4259">
        <w:t>í</w:t>
      </w:r>
      <w:proofErr w:type="spellEnd"/>
      <w:r w:rsidR="00AE4259">
        <w:t xml:space="preserve"> se rozumí</w:t>
      </w:r>
      <w:r w:rsidR="00AE4259" w:rsidRPr="00AE4259">
        <w:t xml:space="preserve"> proces úpravy zdrojového kódu tak, aby byl lépe strukturovaný, čitelnější a</w:t>
      </w:r>
      <w:r w:rsidR="00780889">
        <w:t> </w:t>
      </w:r>
      <w:proofErr w:type="spellStart"/>
      <w:r w:rsidR="00AE4259" w:rsidRPr="00AE4259">
        <w:t>udržovatelnější</w:t>
      </w:r>
      <w:proofErr w:type="spellEnd"/>
      <w:r w:rsidR="00AE4259" w:rsidRPr="00AE4259">
        <w:t>, aniž by se změnilo jeho chování.</w:t>
      </w:r>
    </w:p>
  </w:footnote>
  <w:footnote w:id="4">
    <w:p w14:paraId="4AE367C8" w14:textId="30FD2525" w:rsidR="004E18BD" w:rsidRDefault="004E18BD" w:rsidP="004E18BD">
      <w:pPr>
        <w:pStyle w:val="Textpoznpodarou"/>
      </w:pPr>
      <w:r>
        <w:rPr>
          <w:rStyle w:val="Znakapoznpodarou"/>
        </w:rPr>
        <w:footnoteRef/>
      </w:r>
      <w:r>
        <w:t xml:space="preserve"> Text to </w:t>
      </w:r>
      <w:proofErr w:type="spellStart"/>
      <w:r>
        <w:t>speech</w:t>
      </w:r>
      <w:proofErr w:type="spellEnd"/>
      <w:r>
        <w:t xml:space="preserve"> – </w:t>
      </w:r>
      <w:r w:rsidR="00987272">
        <w:t>TTS</w:t>
      </w:r>
      <w:r w:rsidR="00564395">
        <w:t xml:space="preserve">, </w:t>
      </w:r>
      <w:r w:rsidR="00987272">
        <w:t>se rozumí syntéza textu na mluvené slovo.</w:t>
      </w:r>
    </w:p>
  </w:footnote>
  <w:footnote w:id="5">
    <w:p w14:paraId="365FFA8E" w14:textId="081F9583" w:rsidR="001F07E4" w:rsidRDefault="001F07E4">
      <w:pPr>
        <w:pStyle w:val="Textpoznpodarou"/>
      </w:pPr>
      <w:r>
        <w:rPr>
          <w:rStyle w:val="Znakapoznpodarou"/>
        </w:rPr>
        <w:footnoteRef/>
      </w:r>
      <w:r>
        <w:t xml:space="preserve"> </w:t>
      </w:r>
      <w:proofErr w:type="spellStart"/>
      <w:r>
        <w:t>Speech</w:t>
      </w:r>
      <w:proofErr w:type="spellEnd"/>
      <w:r>
        <w:t xml:space="preserve"> to text – </w:t>
      </w:r>
      <w:r w:rsidR="00564395">
        <w:t xml:space="preserve">STT, </w:t>
      </w:r>
      <w:r>
        <w:t xml:space="preserve">se rozumí </w:t>
      </w:r>
      <w:r w:rsidR="00A26D12">
        <w:t>transkripce mluvené řeči na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2B69" w14:textId="77777777" w:rsidR="00473CE3" w:rsidRPr="007F2376" w:rsidRDefault="00473CE3" w:rsidP="007F2376">
    <w:pPr>
      <w:pStyle w:val="Zhlav"/>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D77889E7B72441F8973AD1FCF13D6DF4"/>
      </w:placeholder>
      <w:dataBinding w:prefixMappings="xmlns:ns0='http://purl.org/dc/elements/1.1/' xmlns:ns1='http://schemas.openxmlformats.org/package/2006/metadata/core-properties' " w:xpath="/ns1:coreProperties[1]/ns0:title[1]" w:storeItemID="{6C3C8BC8-F283-45AE-878A-BAB7291924A1}"/>
      <w:text/>
    </w:sdtPr>
    <w:sdtContent>
      <w:p w14:paraId="4D28C723" w14:textId="1FA2E1D2" w:rsidR="00A758D8" w:rsidRPr="00A758D8" w:rsidRDefault="00824C4A" w:rsidP="00A758D8">
        <w:pPr>
          <w:pStyle w:val="Zhlav"/>
        </w:pPr>
        <w:r>
          <w:t xml:space="preserve">AI </w:t>
        </w:r>
        <w:proofErr w:type="spellStart"/>
        <w:r>
          <w:t>assistent</w:t>
        </w:r>
        <w:proofErr w:type="spellEnd"/>
        <w:r>
          <w:t xml:space="preserve"> pro </w:t>
        </w:r>
        <w:proofErr w:type="spellStart"/>
        <w:r>
          <w:t>kvkli</w:t>
        </w:r>
        <w:proofErr w:type="spellEnd"/>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3306A2B"/>
    <w:multiLevelType w:val="hybridMultilevel"/>
    <w:tmpl w:val="9BD0159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2" w15:restartNumberingAfterBreak="0">
    <w:nsid w:val="07CE14A5"/>
    <w:multiLevelType w:val="hybridMultilevel"/>
    <w:tmpl w:val="59E86FF6"/>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3" w15:restartNumberingAfterBreak="0">
    <w:nsid w:val="0CD75047"/>
    <w:multiLevelType w:val="hybridMultilevel"/>
    <w:tmpl w:val="D1100E9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4"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6" w15:restartNumberingAfterBreak="0">
    <w:nsid w:val="29421605"/>
    <w:multiLevelType w:val="multilevel"/>
    <w:tmpl w:val="721C3422"/>
    <w:lvl w:ilvl="0">
      <w:start w:val="1"/>
      <w:numFmt w:val="decimal"/>
      <w:lvlText w:val="%1"/>
      <w:lvlJc w:val="left"/>
      <w:pPr>
        <w:tabs>
          <w:tab w:val="num" w:pos="851"/>
        </w:tabs>
        <w:ind w:left="851" w:hanging="851"/>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7" w15:restartNumberingAfterBreak="0">
    <w:nsid w:val="2C9E5A63"/>
    <w:multiLevelType w:val="multilevel"/>
    <w:tmpl w:val="721C3422"/>
    <w:lvl w:ilvl="0">
      <w:start w:val="1"/>
      <w:numFmt w:val="decimal"/>
      <w:lvlText w:val="%1"/>
      <w:lvlJc w:val="left"/>
      <w:pPr>
        <w:tabs>
          <w:tab w:val="num" w:pos="851"/>
        </w:tabs>
        <w:ind w:left="851" w:hanging="851"/>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8" w15:restartNumberingAfterBreak="0">
    <w:nsid w:val="2E6B075E"/>
    <w:multiLevelType w:val="multilevel"/>
    <w:tmpl w:val="9AA2C062"/>
    <w:numStyleLink w:val="Seznamslovan"/>
  </w:abstractNum>
  <w:abstractNum w:abstractNumId="19"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20" w15:restartNumberingAfterBreak="0">
    <w:nsid w:val="3022458A"/>
    <w:multiLevelType w:val="multilevel"/>
    <w:tmpl w:val="9AA2C062"/>
    <w:numStyleLink w:val="Seznamslovan"/>
  </w:abstractNum>
  <w:abstractNum w:abstractNumId="21" w15:restartNumberingAfterBreak="0">
    <w:nsid w:val="324B3632"/>
    <w:multiLevelType w:val="multilevel"/>
    <w:tmpl w:val="9AA2C062"/>
    <w:numStyleLink w:val="Seznamslovan"/>
  </w:abstractNum>
  <w:abstractNum w:abstractNumId="22" w15:restartNumberingAfterBreak="0">
    <w:nsid w:val="32E0663F"/>
    <w:multiLevelType w:val="multilevel"/>
    <w:tmpl w:val="FB88413A"/>
    <w:styleLink w:val="slovnnadpis"/>
    <w:lvl w:ilvl="0">
      <w:start w:val="1"/>
      <w:numFmt w:val="decimal"/>
      <w:pStyle w:val="Nadpis1"/>
      <w:lvlText w:val="%1"/>
      <w:lvlJc w:val="left"/>
      <w:pPr>
        <w:tabs>
          <w:tab w:val="num" w:pos="851"/>
        </w:tabs>
        <w:ind w:left="851" w:hanging="851"/>
      </w:pPr>
      <w:rPr>
        <w:rFonts w:hint="default"/>
      </w:rPr>
    </w:lvl>
    <w:lvl w:ilvl="1">
      <w:start w:val="1"/>
      <w:numFmt w:val="decimal"/>
      <w:pStyle w:val="Nadpis2"/>
      <w:lvlText w:val="%1.%2"/>
      <w:lvlJc w:val="left"/>
      <w:pPr>
        <w:tabs>
          <w:tab w:val="num" w:pos="851"/>
        </w:tabs>
        <w:ind w:left="851" w:hanging="851"/>
      </w:pPr>
      <w:rPr>
        <w:rFonts w:hint="default"/>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none"/>
      <w:pStyle w:val="Nadpis5"/>
      <w:lvlText w:val=""/>
      <w:lvlJc w:val="left"/>
      <w:pPr>
        <w:ind w:left="851" w:hanging="851"/>
      </w:pPr>
      <w:rPr>
        <w:rFonts w:hint="default"/>
      </w:rPr>
    </w:lvl>
    <w:lvl w:ilvl="5">
      <w:start w:val="1"/>
      <w:numFmt w:val="none"/>
      <w:pStyle w:val="Nadpis6"/>
      <w:lvlText w:val=""/>
      <w:lvlJc w:val="left"/>
      <w:pPr>
        <w:ind w:left="851" w:hanging="851"/>
      </w:pPr>
      <w:rPr>
        <w:rFonts w:hint="default"/>
      </w:rPr>
    </w:lvl>
    <w:lvl w:ilvl="6">
      <w:start w:val="1"/>
      <w:numFmt w:val="none"/>
      <w:pStyle w:val="Nadpis7"/>
      <w:lvlText w:val=""/>
      <w:lvlJc w:val="left"/>
      <w:pPr>
        <w:ind w:left="851" w:hanging="851"/>
      </w:pPr>
      <w:rPr>
        <w:rFonts w:hint="default"/>
      </w:rPr>
    </w:lvl>
    <w:lvl w:ilvl="7">
      <w:start w:val="1"/>
      <w:numFmt w:val="none"/>
      <w:pStyle w:val="Nadpis8"/>
      <w:lvlText w:val=""/>
      <w:lvlJc w:val="left"/>
      <w:pPr>
        <w:ind w:left="851" w:hanging="851"/>
      </w:pPr>
      <w:rPr>
        <w:rFonts w:hint="default"/>
      </w:rPr>
    </w:lvl>
    <w:lvl w:ilvl="8">
      <w:start w:val="1"/>
      <w:numFmt w:val="none"/>
      <w:pStyle w:val="Nadpis9"/>
      <w:lvlText w:val=""/>
      <w:lvlJc w:val="left"/>
      <w:pPr>
        <w:ind w:left="851" w:hanging="851"/>
      </w:pPr>
      <w:rPr>
        <w:rFonts w:hint="default"/>
      </w:rPr>
    </w:lvl>
  </w:abstractNum>
  <w:abstractNum w:abstractNumId="23"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4" w15:restartNumberingAfterBreak="0">
    <w:nsid w:val="3476406B"/>
    <w:multiLevelType w:val="hybridMultilevel"/>
    <w:tmpl w:val="F0EAF3C6"/>
    <w:lvl w:ilvl="0" w:tplc="0405000F">
      <w:start w:val="1"/>
      <w:numFmt w:val="decimal"/>
      <w:lvlText w:val="%1."/>
      <w:lvlJc w:val="left"/>
      <w:pPr>
        <w:ind w:left="1287" w:hanging="360"/>
      </w:p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25" w15:restartNumberingAfterBreak="0">
    <w:nsid w:val="38276116"/>
    <w:multiLevelType w:val="multilevel"/>
    <w:tmpl w:val="3DE8382A"/>
    <w:numStyleLink w:val="Seznamodrkov"/>
  </w:abstractNum>
  <w:abstractNum w:abstractNumId="26" w15:restartNumberingAfterBreak="0">
    <w:nsid w:val="39EB3EF0"/>
    <w:multiLevelType w:val="hybridMultilevel"/>
    <w:tmpl w:val="06BC9AB8"/>
    <w:lvl w:ilvl="0" w:tplc="7E2CFCA6">
      <w:numFmt w:val="bullet"/>
      <w:lvlText w:val="-"/>
      <w:lvlJc w:val="left"/>
      <w:pPr>
        <w:ind w:left="927" w:hanging="360"/>
      </w:pPr>
      <w:rPr>
        <w:rFonts w:ascii="Cambria" w:eastAsia="Times New Roman" w:hAnsi="Cambria" w:cs="Arial"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27" w15:restartNumberingAfterBreak="0">
    <w:nsid w:val="3C8A3A81"/>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8" w15:restartNumberingAfterBreak="0">
    <w:nsid w:val="40716DE4"/>
    <w:multiLevelType w:val="hybridMultilevel"/>
    <w:tmpl w:val="D936AA0A"/>
    <w:lvl w:ilvl="0" w:tplc="B23ACB74">
      <w:numFmt w:val="bullet"/>
      <w:lvlText w:val="-"/>
      <w:lvlJc w:val="left"/>
      <w:pPr>
        <w:ind w:left="927" w:hanging="360"/>
      </w:pPr>
      <w:rPr>
        <w:rFonts w:ascii="Cambria" w:eastAsiaTheme="minorHAnsi" w:hAnsi="Cambria" w:cstheme="minorBidi"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29"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30" w15:restartNumberingAfterBreak="0">
    <w:nsid w:val="42520F69"/>
    <w:multiLevelType w:val="multilevel"/>
    <w:tmpl w:val="FB88413A"/>
    <w:numStyleLink w:val="slovnnadpis"/>
  </w:abstractNum>
  <w:abstractNum w:abstractNumId="31" w15:restartNumberingAfterBreak="0">
    <w:nsid w:val="44576FAC"/>
    <w:multiLevelType w:val="multilevel"/>
    <w:tmpl w:val="F1CA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C83AE6"/>
    <w:multiLevelType w:val="multilevel"/>
    <w:tmpl w:val="3DE8382A"/>
    <w:numStyleLink w:val="Seznamodrkov"/>
  </w:abstractNum>
  <w:abstractNum w:abstractNumId="33" w15:restartNumberingAfterBreak="0">
    <w:nsid w:val="58422291"/>
    <w:multiLevelType w:val="hybridMultilevel"/>
    <w:tmpl w:val="B23C5BCA"/>
    <w:lvl w:ilvl="0" w:tplc="B3C65ADA">
      <w:numFmt w:val="bullet"/>
      <w:lvlText w:val="-"/>
      <w:lvlJc w:val="left"/>
      <w:pPr>
        <w:ind w:left="927" w:hanging="360"/>
      </w:pPr>
      <w:rPr>
        <w:rFonts w:ascii="Cambria" w:eastAsiaTheme="minorHAnsi" w:hAnsi="Cambria" w:cstheme="minorBidi" w:hint="default"/>
      </w:rPr>
    </w:lvl>
    <w:lvl w:ilvl="1" w:tplc="04050003" w:tentative="1">
      <w:start w:val="1"/>
      <w:numFmt w:val="bullet"/>
      <w:lvlText w:val="o"/>
      <w:lvlJc w:val="left"/>
      <w:pPr>
        <w:ind w:left="1647" w:hanging="360"/>
      </w:pPr>
      <w:rPr>
        <w:rFonts w:ascii="Courier New" w:hAnsi="Courier New" w:cs="Courier New" w:hint="default"/>
      </w:rPr>
    </w:lvl>
    <w:lvl w:ilvl="2" w:tplc="04050005" w:tentative="1">
      <w:start w:val="1"/>
      <w:numFmt w:val="bullet"/>
      <w:lvlText w:val=""/>
      <w:lvlJc w:val="left"/>
      <w:pPr>
        <w:ind w:left="2367" w:hanging="360"/>
      </w:pPr>
      <w:rPr>
        <w:rFonts w:ascii="Wingdings" w:hAnsi="Wingdings" w:hint="default"/>
      </w:rPr>
    </w:lvl>
    <w:lvl w:ilvl="3" w:tplc="04050001" w:tentative="1">
      <w:start w:val="1"/>
      <w:numFmt w:val="bullet"/>
      <w:lvlText w:val=""/>
      <w:lvlJc w:val="left"/>
      <w:pPr>
        <w:ind w:left="3087" w:hanging="360"/>
      </w:pPr>
      <w:rPr>
        <w:rFonts w:ascii="Symbol" w:hAnsi="Symbol" w:hint="default"/>
      </w:rPr>
    </w:lvl>
    <w:lvl w:ilvl="4" w:tplc="04050003" w:tentative="1">
      <w:start w:val="1"/>
      <w:numFmt w:val="bullet"/>
      <w:lvlText w:val="o"/>
      <w:lvlJc w:val="left"/>
      <w:pPr>
        <w:ind w:left="3807" w:hanging="360"/>
      </w:pPr>
      <w:rPr>
        <w:rFonts w:ascii="Courier New" w:hAnsi="Courier New" w:cs="Courier New" w:hint="default"/>
      </w:rPr>
    </w:lvl>
    <w:lvl w:ilvl="5" w:tplc="04050005" w:tentative="1">
      <w:start w:val="1"/>
      <w:numFmt w:val="bullet"/>
      <w:lvlText w:val=""/>
      <w:lvlJc w:val="left"/>
      <w:pPr>
        <w:ind w:left="4527" w:hanging="360"/>
      </w:pPr>
      <w:rPr>
        <w:rFonts w:ascii="Wingdings" w:hAnsi="Wingdings" w:hint="default"/>
      </w:rPr>
    </w:lvl>
    <w:lvl w:ilvl="6" w:tplc="04050001" w:tentative="1">
      <w:start w:val="1"/>
      <w:numFmt w:val="bullet"/>
      <w:lvlText w:val=""/>
      <w:lvlJc w:val="left"/>
      <w:pPr>
        <w:ind w:left="5247" w:hanging="360"/>
      </w:pPr>
      <w:rPr>
        <w:rFonts w:ascii="Symbol" w:hAnsi="Symbol" w:hint="default"/>
      </w:rPr>
    </w:lvl>
    <w:lvl w:ilvl="7" w:tplc="04050003" w:tentative="1">
      <w:start w:val="1"/>
      <w:numFmt w:val="bullet"/>
      <w:lvlText w:val="o"/>
      <w:lvlJc w:val="left"/>
      <w:pPr>
        <w:ind w:left="5967" w:hanging="360"/>
      </w:pPr>
      <w:rPr>
        <w:rFonts w:ascii="Courier New" w:hAnsi="Courier New" w:cs="Courier New" w:hint="default"/>
      </w:rPr>
    </w:lvl>
    <w:lvl w:ilvl="8" w:tplc="04050005" w:tentative="1">
      <w:start w:val="1"/>
      <w:numFmt w:val="bullet"/>
      <w:lvlText w:val=""/>
      <w:lvlJc w:val="left"/>
      <w:pPr>
        <w:ind w:left="6687" w:hanging="360"/>
      </w:pPr>
      <w:rPr>
        <w:rFonts w:ascii="Wingdings" w:hAnsi="Wingdings" w:hint="default"/>
      </w:rPr>
    </w:lvl>
  </w:abstractNum>
  <w:abstractNum w:abstractNumId="34" w15:restartNumberingAfterBreak="0">
    <w:nsid w:val="6D164287"/>
    <w:multiLevelType w:val="hybridMultilevel"/>
    <w:tmpl w:val="CF9288B6"/>
    <w:lvl w:ilvl="0" w:tplc="27266826">
      <w:numFmt w:val="bullet"/>
      <w:lvlText w:val="-"/>
      <w:lvlJc w:val="left"/>
      <w:pPr>
        <w:ind w:left="720" w:hanging="360"/>
      </w:pPr>
      <w:rPr>
        <w:rFonts w:ascii="Cambria" w:eastAsia="Times New Roman" w:hAnsi="Cambria"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6ED47CFF"/>
    <w:multiLevelType w:val="hybridMultilevel"/>
    <w:tmpl w:val="12464832"/>
    <w:lvl w:ilvl="0" w:tplc="0405000F">
      <w:start w:val="1"/>
      <w:numFmt w:val="decimal"/>
      <w:lvlText w:val="%1."/>
      <w:lvlJc w:val="left"/>
      <w:pPr>
        <w:ind w:left="1287" w:hanging="360"/>
      </w:p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36" w15:restartNumberingAfterBreak="0">
    <w:nsid w:val="72601BCE"/>
    <w:multiLevelType w:val="hybridMultilevel"/>
    <w:tmpl w:val="BA9455D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7" w15:restartNumberingAfterBreak="0">
    <w:nsid w:val="75593266"/>
    <w:multiLevelType w:val="hybridMultilevel"/>
    <w:tmpl w:val="68563114"/>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num w:numId="1" w16cid:durableId="125245523">
    <w:abstractNumId w:val="14"/>
  </w:num>
  <w:num w:numId="2" w16cid:durableId="401222200">
    <w:abstractNumId w:val="22"/>
  </w:num>
  <w:num w:numId="3" w16cid:durableId="153781838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5793777">
    <w:abstractNumId w:val="19"/>
  </w:num>
  <w:num w:numId="5" w16cid:durableId="1325204356">
    <w:abstractNumId w:val="9"/>
  </w:num>
  <w:num w:numId="6" w16cid:durableId="71053037">
    <w:abstractNumId w:val="7"/>
  </w:num>
  <w:num w:numId="7" w16cid:durableId="1293824745">
    <w:abstractNumId w:val="6"/>
  </w:num>
  <w:num w:numId="8" w16cid:durableId="1185242950">
    <w:abstractNumId w:val="5"/>
  </w:num>
  <w:num w:numId="9" w16cid:durableId="1606032260">
    <w:abstractNumId w:val="4"/>
  </w:num>
  <w:num w:numId="10" w16cid:durableId="303580500">
    <w:abstractNumId w:val="29"/>
  </w:num>
  <w:num w:numId="11" w16cid:durableId="2117407843">
    <w:abstractNumId w:val="32"/>
  </w:num>
  <w:num w:numId="12" w16cid:durableId="211313003">
    <w:abstractNumId w:val="18"/>
  </w:num>
  <w:num w:numId="13" w16cid:durableId="1847402926">
    <w:abstractNumId w:val="15"/>
  </w:num>
  <w:num w:numId="14" w16cid:durableId="1219853395">
    <w:abstractNumId w:val="11"/>
  </w:num>
  <w:num w:numId="15" w16cid:durableId="1597903488">
    <w:abstractNumId w:val="21"/>
  </w:num>
  <w:num w:numId="16" w16cid:durableId="196161307">
    <w:abstractNumId w:val="8"/>
  </w:num>
  <w:num w:numId="17" w16cid:durableId="1108887257">
    <w:abstractNumId w:val="3"/>
  </w:num>
  <w:num w:numId="18" w16cid:durableId="168757894">
    <w:abstractNumId w:val="2"/>
  </w:num>
  <w:num w:numId="19" w16cid:durableId="1675497150">
    <w:abstractNumId w:val="1"/>
  </w:num>
  <w:num w:numId="20" w16cid:durableId="2074350334">
    <w:abstractNumId w:val="0"/>
  </w:num>
  <w:num w:numId="21" w16cid:durableId="1971130226">
    <w:abstractNumId w:val="30"/>
  </w:num>
  <w:num w:numId="22" w16cid:durableId="931822061">
    <w:abstractNumId w:val="20"/>
  </w:num>
  <w:num w:numId="23" w16cid:durableId="940800493">
    <w:abstractNumId w:val="25"/>
  </w:num>
  <w:num w:numId="24" w16cid:durableId="166556846">
    <w:abstractNumId w:val="23"/>
  </w:num>
  <w:num w:numId="25" w16cid:durableId="1267999499">
    <w:abstractNumId w:val="10"/>
  </w:num>
  <w:num w:numId="26" w16cid:durableId="877280415">
    <w:abstractNumId w:val="35"/>
  </w:num>
  <w:num w:numId="27" w16cid:durableId="1303583301">
    <w:abstractNumId w:val="37"/>
  </w:num>
  <w:num w:numId="28" w16cid:durableId="195851875">
    <w:abstractNumId w:val="13"/>
  </w:num>
  <w:num w:numId="29" w16cid:durableId="1254778890">
    <w:abstractNumId w:val="12"/>
  </w:num>
  <w:num w:numId="30" w16cid:durableId="1441492870">
    <w:abstractNumId w:val="27"/>
  </w:num>
  <w:num w:numId="31" w16cid:durableId="1465192183">
    <w:abstractNumId w:val="28"/>
  </w:num>
  <w:num w:numId="32" w16cid:durableId="2129231165">
    <w:abstractNumId w:val="36"/>
  </w:num>
  <w:num w:numId="33" w16cid:durableId="595601535">
    <w:abstractNumId w:val="33"/>
  </w:num>
  <w:num w:numId="34" w16cid:durableId="2115661288">
    <w:abstractNumId w:val="26"/>
  </w:num>
  <w:num w:numId="35" w16cid:durableId="1137072063">
    <w:abstractNumId w:val="34"/>
  </w:num>
  <w:num w:numId="36" w16cid:durableId="307249444">
    <w:abstractNumId w:val="24"/>
  </w:num>
  <w:num w:numId="37" w16cid:durableId="1980377944">
    <w:abstractNumId w:val="31"/>
  </w:num>
  <w:num w:numId="38" w16cid:durableId="1371491254">
    <w:abstractNumId w:val="17"/>
  </w:num>
  <w:num w:numId="39" w16cid:durableId="1125469967">
    <w:abstractNumId w:val="1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l Stehlík">
    <w15:presenceInfo w15:providerId="AD" w15:userId="S::michal.stehlik@pslib.cz::c8e7821e-aa80-4d56-9339-fea29ef3f8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25B"/>
    <w:rsid w:val="0000022B"/>
    <w:rsid w:val="00000568"/>
    <w:rsid w:val="0000089E"/>
    <w:rsid w:val="00000F73"/>
    <w:rsid w:val="00005215"/>
    <w:rsid w:val="000156EA"/>
    <w:rsid w:val="00015E14"/>
    <w:rsid w:val="000222D4"/>
    <w:rsid w:val="0002575E"/>
    <w:rsid w:val="00027C96"/>
    <w:rsid w:val="000305E6"/>
    <w:rsid w:val="000316FC"/>
    <w:rsid w:val="00032245"/>
    <w:rsid w:val="00033224"/>
    <w:rsid w:val="000336A8"/>
    <w:rsid w:val="000343EB"/>
    <w:rsid w:val="00034E71"/>
    <w:rsid w:val="00034F5A"/>
    <w:rsid w:val="000376DA"/>
    <w:rsid w:val="00040E70"/>
    <w:rsid w:val="00044302"/>
    <w:rsid w:val="000446FB"/>
    <w:rsid w:val="00046C29"/>
    <w:rsid w:val="00047780"/>
    <w:rsid w:val="000573D3"/>
    <w:rsid w:val="00057D78"/>
    <w:rsid w:val="00060555"/>
    <w:rsid w:val="00060C0C"/>
    <w:rsid w:val="00066180"/>
    <w:rsid w:val="000673B5"/>
    <w:rsid w:val="00070439"/>
    <w:rsid w:val="00071142"/>
    <w:rsid w:val="00071C50"/>
    <w:rsid w:val="0007413B"/>
    <w:rsid w:val="0007460D"/>
    <w:rsid w:val="00076CF4"/>
    <w:rsid w:val="0007777D"/>
    <w:rsid w:val="00077BE0"/>
    <w:rsid w:val="00077E36"/>
    <w:rsid w:val="00077FA4"/>
    <w:rsid w:val="0008086C"/>
    <w:rsid w:val="00081544"/>
    <w:rsid w:val="000834A5"/>
    <w:rsid w:val="00083679"/>
    <w:rsid w:val="00083EFE"/>
    <w:rsid w:val="0008426D"/>
    <w:rsid w:val="00087FE4"/>
    <w:rsid w:val="00094748"/>
    <w:rsid w:val="000A02A7"/>
    <w:rsid w:val="000A2390"/>
    <w:rsid w:val="000A31D6"/>
    <w:rsid w:val="000A3E42"/>
    <w:rsid w:val="000A6803"/>
    <w:rsid w:val="000B0D85"/>
    <w:rsid w:val="000B126C"/>
    <w:rsid w:val="000B4B55"/>
    <w:rsid w:val="000B4FDA"/>
    <w:rsid w:val="000B5597"/>
    <w:rsid w:val="000B6666"/>
    <w:rsid w:val="000B7F00"/>
    <w:rsid w:val="000C4596"/>
    <w:rsid w:val="000C7450"/>
    <w:rsid w:val="000D309F"/>
    <w:rsid w:val="000D4940"/>
    <w:rsid w:val="000D71E4"/>
    <w:rsid w:val="000E2CC0"/>
    <w:rsid w:val="000E3281"/>
    <w:rsid w:val="000E390C"/>
    <w:rsid w:val="000E3A34"/>
    <w:rsid w:val="000F14D9"/>
    <w:rsid w:val="000F34C4"/>
    <w:rsid w:val="000F3D95"/>
    <w:rsid w:val="000F582C"/>
    <w:rsid w:val="000F7906"/>
    <w:rsid w:val="00101AEB"/>
    <w:rsid w:val="00105763"/>
    <w:rsid w:val="00106D77"/>
    <w:rsid w:val="00107973"/>
    <w:rsid w:val="00112BBC"/>
    <w:rsid w:val="00112C30"/>
    <w:rsid w:val="0011325B"/>
    <w:rsid w:val="00113DA7"/>
    <w:rsid w:val="00114150"/>
    <w:rsid w:val="0011697D"/>
    <w:rsid w:val="0011714E"/>
    <w:rsid w:val="00125790"/>
    <w:rsid w:val="00131751"/>
    <w:rsid w:val="0013391F"/>
    <w:rsid w:val="001345EF"/>
    <w:rsid w:val="001359A4"/>
    <w:rsid w:val="0013711F"/>
    <w:rsid w:val="00141CD6"/>
    <w:rsid w:val="00142E35"/>
    <w:rsid w:val="00143F97"/>
    <w:rsid w:val="001455BB"/>
    <w:rsid w:val="00147489"/>
    <w:rsid w:val="00151126"/>
    <w:rsid w:val="00153729"/>
    <w:rsid w:val="001548CA"/>
    <w:rsid w:val="001569A2"/>
    <w:rsid w:val="00164174"/>
    <w:rsid w:val="001664AE"/>
    <w:rsid w:val="00167CED"/>
    <w:rsid w:val="00170C4B"/>
    <w:rsid w:val="00172EBB"/>
    <w:rsid w:val="00175A94"/>
    <w:rsid w:val="00175B17"/>
    <w:rsid w:val="0017616B"/>
    <w:rsid w:val="0017709D"/>
    <w:rsid w:val="00180E64"/>
    <w:rsid w:val="001821D2"/>
    <w:rsid w:val="00185A6D"/>
    <w:rsid w:val="001860A3"/>
    <w:rsid w:val="001869B0"/>
    <w:rsid w:val="00187626"/>
    <w:rsid w:val="00197265"/>
    <w:rsid w:val="001A0C0C"/>
    <w:rsid w:val="001A1CFF"/>
    <w:rsid w:val="001B015D"/>
    <w:rsid w:val="001B01A5"/>
    <w:rsid w:val="001B1159"/>
    <w:rsid w:val="001B168A"/>
    <w:rsid w:val="001B498C"/>
    <w:rsid w:val="001B70B4"/>
    <w:rsid w:val="001C082A"/>
    <w:rsid w:val="001C236F"/>
    <w:rsid w:val="001C3547"/>
    <w:rsid w:val="001C4259"/>
    <w:rsid w:val="001C4A39"/>
    <w:rsid w:val="001D4A0E"/>
    <w:rsid w:val="001E0F8C"/>
    <w:rsid w:val="001E58C2"/>
    <w:rsid w:val="001E60DE"/>
    <w:rsid w:val="001E6511"/>
    <w:rsid w:val="001E67F6"/>
    <w:rsid w:val="001F0702"/>
    <w:rsid w:val="001F07E4"/>
    <w:rsid w:val="001F0CA8"/>
    <w:rsid w:val="001F56B4"/>
    <w:rsid w:val="00205096"/>
    <w:rsid w:val="00210501"/>
    <w:rsid w:val="002107C9"/>
    <w:rsid w:val="002111E8"/>
    <w:rsid w:val="002141AD"/>
    <w:rsid w:val="002205F3"/>
    <w:rsid w:val="00221B93"/>
    <w:rsid w:val="00222146"/>
    <w:rsid w:val="00223274"/>
    <w:rsid w:val="00223869"/>
    <w:rsid w:val="002271FE"/>
    <w:rsid w:val="00231695"/>
    <w:rsid w:val="002339B3"/>
    <w:rsid w:val="0023432B"/>
    <w:rsid w:val="00235BBD"/>
    <w:rsid w:val="00236BCF"/>
    <w:rsid w:val="002379CB"/>
    <w:rsid w:val="00240666"/>
    <w:rsid w:val="0024259C"/>
    <w:rsid w:val="0024263A"/>
    <w:rsid w:val="00242807"/>
    <w:rsid w:val="0024307D"/>
    <w:rsid w:val="002430DF"/>
    <w:rsid w:val="0024494A"/>
    <w:rsid w:val="00245DE6"/>
    <w:rsid w:val="00247E38"/>
    <w:rsid w:val="0025125B"/>
    <w:rsid w:val="00251CDD"/>
    <w:rsid w:val="00251DF3"/>
    <w:rsid w:val="002526F7"/>
    <w:rsid w:val="00252ADF"/>
    <w:rsid w:val="00254C96"/>
    <w:rsid w:val="00255B25"/>
    <w:rsid w:val="00255F65"/>
    <w:rsid w:val="002570DC"/>
    <w:rsid w:val="00267F08"/>
    <w:rsid w:val="00270989"/>
    <w:rsid w:val="0027453C"/>
    <w:rsid w:val="0027455E"/>
    <w:rsid w:val="0027696A"/>
    <w:rsid w:val="00277B36"/>
    <w:rsid w:val="00281722"/>
    <w:rsid w:val="002819BA"/>
    <w:rsid w:val="00281A01"/>
    <w:rsid w:val="00283442"/>
    <w:rsid w:val="0028531A"/>
    <w:rsid w:val="00287B0B"/>
    <w:rsid w:val="00294190"/>
    <w:rsid w:val="00295038"/>
    <w:rsid w:val="00297164"/>
    <w:rsid w:val="002A42E5"/>
    <w:rsid w:val="002A44BD"/>
    <w:rsid w:val="002A6AFC"/>
    <w:rsid w:val="002A6DB5"/>
    <w:rsid w:val="002B1695"/>
    <w:rsid w:val="002B2145"/>
    <w:rsid w:val="002C0F93"/>
    <w:rsid w:val="002C242B"/>
    <w:rsid w:val="002C304B"/>
    <w:rsid w:val="002C3791"/>
    <w:rsid w:val="002C3C8A"/>
    <w:rsid w:val="002C5F38"/>
    <w:rsid w:val="002C6B27"/>
    <w:rsid w:val="002C770C"/>
    <w:rsid w:val="002C7AE9"/>
    <w:rsid w:val="002D3BF4"/>
    <w:rsid w:val="002D6440"/>
    <w:rsid w:val="002D6BAD"/>
    <w:rsid w:val="002E1358"/>
    <w:rsid w:val="002E23E6"/>
    <w:rsid w:val="002E2638"/>
    <w:rsid w:val="002E3F6A"/>
    <w:rsid w:val="002E5800"/>
    <w:rsid w:val="002E6A2D"/>
    <w:rsid w:val="002E718B"/>
    <w:rsid w:val="002E79A0"/>
    <w:rsid w:val="002F0FCB"/>
    <w:rsid w:val="002F30EE"/>
    <w:rsid w:val="002F4AAE"/>
    <w:rsid w:val="002F57AC"/>
    <w:rsid w:val="002F6420"/>
    <w:rsid w:val="002F6502"/>
    <w:rsid w:val="002F6829"/>
    <w:rsid w:val="003051E0"/>
    <w:rsid w:val="00305735"/>
    <w:rsid w:val="00306469"/>
    <w:rsid w:val="003123FC"/>
    <w:rsid w:val="0031575B"/>
    <w:rsid w:val="00317DB8"/>
    <w:rsid w:val="0032002A"/>
    <w:rsid w:val="00323744"/>
    <w:rsid w:val="00323D01"/>
    <w:rsid w:val="00326C23"/>
    <w:rsid w:val="003271DF"/>
    <w:rsid w:val="00327C8F"/>
    <w:rsid w:val="00330F8E"/>
    <w:rsid w:val="00332C38"/>
    <w:rsid w:val="003339C0"/>
    <w:rsid w:val="003368F0"/>
    <w:rsid w:val="0034173D"/>
    <w:rsid w:val="00341B93"/>
    <w:rsid w:val="00344392"/>
    <w:rsid w:val="003455C3"/>
    <w:rsid w:val="00346B98"/>
    <w:rsid w:val="003470ED"/>
    <w:rsid w:val="00347E29"/>
    <w:rsid w:val="00350443"/>
    <w:rsid w:val="00351D77"/>
    <w:rsid w:val="00352F82"/>
    <w:rsid w:val="00354772"/>
    <w:rsid w:val="003549A6"/>
    <w:rsid w:val="00354C26"/>
    <w:rsid w:val="00356D77"/>
    <w:rsid w:val="00357797"/>
    <w:rsid w:val="003603C9"/>
    <w:rsid w:val="003608DD"/>
    <w:rsid w:val="00361559"/>
    <w:rsid w:val="003623C4"/>
    <w:rsid w:val="00366310"/>
    <w:rsid w:val="00370A6F"/>
    <w:rsid w:val="003725B8"/>
    <w:rsid w:val="00372707"/>
    <w:rsid w:val="00372EE0"/>
    <w:rsid w:val="003741F5"/>
    <w:rsid w:val="00381BBE"/>
    <w:rsid w:val="00381E3F"/>
    <w:rsid w:val="00383184"/>
    <w:rsid w:val="0038706C"/>
    <w:rsid w:val="00390EC8"/>
    <w:rsid w:val="00394D8A"/>
    <w:rsid w:val="003A1576"/>
    <w:rsid w:val="003A67F7"/>
    <w:rsid w:val="003A68C5"/>
    <w:rsid w:val="003A6945"/>
    <w:rsid w:val="003B185B"/>
    <w:rsid w:val="003B245D"/>
    <w:rsid w:val="003B4A97"/>
    <w:rsid w:val="003C0CFF"/>
    <w:rsid w:val="003C161E"/>
    <w:rsid w:val="003C1F8B"/>
    <w:rsid w:val="003C6933"/>
    <w:rsid w:val="003C78B9"/>
    <w:rsid w:val="003D3D4B"/>
    <w:rsid w:val="003D431A"/>
    <w:rsid w:val="003D527B"/>
    <w:rsid w:val="003E2983"/>
    <w:rsid w:val="003E7266"/>
    <w:rsid w:val="003E7AC6"/>
    <w:rsid w:val="003F50F8"/>
    <w:rsid w:val="003F638F"/>
    <w:rsid w:val="003F6398"/>
    <w:rsid w:val="004001E5"/>
    <w:rsid w:val="00407C68"/>
    <w:rsid w:val="0041234C"/>
    <w:rsid w:val="0041248A"/>
    <w:rsid w:val="00412C63"/>
    <w:rsid w:val="00416D8A"/>
    <w:rsid w:val="00420637"/>
    <w:rsid w:val="00422B1C"/>
    <w:rsid w:val="004235FA"/>
    <w:rsid w:val="00424BE5"/>
    <w:rsid w:val="00424EE2"/>
    <w:rsid w:val="00426901"/>
    <w:rsid w:val="00427DB9"/>
    <w:rsid w:val="0043061D"/>
    <w:rsid w:val="004306CC"/>
    <w:rsid w:val="00430F69"/>
    <w:rsid w:val="00431F6F"/>
    <w:rsid w:val="00440DE5"/>
    <w:rsid w:val="00441359"/>
    <w:rsid w:val="00442123"/>
    <w:rsid w:val="00443638"/>
    <w:rsid w:val="00443C8C"/>
    <w:rsid w:val="0044667A"/>
    <w:rsid w:val="00450A48"/>
    <w:rsid w:val="004525AE"/>
    <w:rsid w:val="004532D7"/>
    <w:rsid w:val="00455B39"/>
    <w:rsid w:val="00456155"/>
    <w:rsid w:val="00457A09"/>
    <w:rsid w:val="00457F4D"/>
    <w:rsid w:val="0046049C"/>
    <w:rsid w:val="004614CD"/>
    <w:rsid w:val="00462670"/>
    <w:rsid w:val="00465F93"/>
    <w:rsid w:val="0047003E"/>
    <w:rsid w:val="0047031A"/>
    <w:rsid w:val="00471E34"/>
    <w:rsid w:val="0047317A"/>
    <w:rsid w:val="00473CE3"/>
    <w:rsid w:val="004825CC"/>
    <w:rsid w:val="0048275D"/>
    <w:rsid w:val="004833E4"/>
    <w:rsid w:val="004844E3"/>
    <w:rsid w:val="004847FD"/>
    <w:rsid w:val="00484EF3"/>
    <w:rsid w:val="00487620"/>
    <w:rsid w:val="00487711"/>
    <w:rsid w:val="00491CEE"/>
    <w:rsid w:val="004926C0"/>
    <w:rsid w:val="00493C57"/>
    <w:rsid w:val="004942E1"/>
    <w:rsid w:val="004954F5"/>
    <w:rsid w:val="00496CCC"/>
    <w:rsid w:val="00497AB9"/>
    <w:rsid w:val="004A3057"/>
    <w:rsid w:val="004A650E"/>
    <w:rsid w:val="004B3200"/>
    <w:rsid w:val="004B4D83"/>
    <w:rsid w:val="004B5444"/>
    <w:rsid w:val="004B6337"/>
    <w:rsid w:val="004B7000"/>
    <w:rsid w:val="004B794E"/>
    <w:rsid w:val="004C198E"/>
    <w:rsid w:val="004C25A7"/>
    <w:rsid w:val="004C6198"/>
    <w:rsid w:val="004C6F72"/>
    <w:rsid w:val="004C788C"/>
    <w:rsid w:val="004C7F1E"/>
    <w:rsid w:val="004D1B3D"/>
    <w:rsid w:val="004D24E4"/>
    <w:rsid w:val="004D2FF5"/>
    <w:rsid w:val="004D3F20"/>
    <w:rsid w:val="004E18BD"/>
    <w:rsid w:val="004E1B2A"/>
    <w:rsid w:val="004E22CD"/>
    <w:rsid w:val="004E5225"/>
    <w:rsid w:val="004F042A"/>
    <w:rsid w:val="004F0A37"/>
    <w:rsid w:val="004F1028"/>
    <w:rsid w:val="004F2F98"/>
    <w:rsid w:val="004F3ACE"/>
    <w:rsid w:val="004F3FFD"/>
    <w:rsid w:val="004F4C19"/>
    <w:rsid w:val="00500509"/>
    <w:rsid w:val="00502326"/>
    <w:rsid w:val="00503FC4"/>
    <w:rsid w:val="00506163"/>
    <w:rsid w:val="005061BA"/>
    <w:rsid w:val="00510C29"/>
    <w:rsid w:val="00511ABF"/>
    <w:rsid w:val="00512549"/>
    <w:rsid w:val="00512D47"/>
    <w:rsid w:val="00513209"/>
    <w:rsid w:val="00517641"/>
    <w:rsid w:val="0052402C"/>
    <w:rsid w:val="00531350"/>
    <w:rsid w:val="005339C2"/>
    <w:rsid w:val="00535CED"/>
    <w:rsid w:val="00536284"/>
    <w:rsid w:val="005402AD"/>
    <w:rsid w:val="00540A22"/>
    <w:rsid w:val="00540A39"/>
    <w:rsid w:val="005415E3"/>
    <w:rsid w:val="00541B18"/>
    <w:rsid w:val="00545654"/>
    <w:rsid w:val="00546AD3"/>
    <w:rsid w:val="00553451"/>
    <w:rsid w:val="00557459"/>
    <w:rsid w:val="00560117"/>
    <w:rsid w:val="0056071B"/>
    <w:rsid w:val="00561AFB"/>
    <w:rsid w:val="00562219"/>
    <w:rsid w:val="005628CA"/>
    <w:rsid w:val="005629D4"/>
    <w:rsid w:val="00562AE1"/>
    <w:rsid w:val="005634EA"/>
    <w:rsid w:val="00564395"/>
    <w:rsid w:val="00566029"/>
    <w:rsid w:val="005714B5"/>
    <w:rsid w:val="0057157C"/>
    <w:rsid w:val="005717EC"/>
    <w:rsid w:val="00572EC9"/>
    <w:rsid w:val="0057309D"/>
    <w:rsid w:val="00573E1D"/>
    <w:rsid w:val="005845A8"/>
    <w:rsid w:val="00584755"/>
    <w:rsid w:val="00584945"/>
    <w:rsid w:val="00585F21"/>
    <w:rsid w:val="00587287"/>
    <w:rsid w:val="005876FB"/>
    <w:rsid w:val="0059060F"/>
    <w:rsid w:val="00590B43"/>
    <w:rsid w:val="0059131D"/>
    <w:rsid w:val="00591F6D"/>
    <w:rsid w:val="005926C8"/>
    <w:rsid w:val="005940CD"/>
    <w:rsid w:val="0059588F"/>
    <w:rsid w:val="005966CD"/>
    <w:rsid w:val="005A024C"/>
    <w:rsid w:val="005A07ED"/>
    <w:rsid w:val="005A09D3"/>
    <w:rsid w:val="005A2F16"/>
    <w:rsid w:val="005A54C7"/>
    <w:rsid w:val="005A66D7"/>
    <w:rsid w:val="005A6DAE"/>
    <w:rsid w:val="005A7A70"/>
    <w:rsid w:val="005A7C1C"/>
    <w:rsid w:val="005B0A1D"/>
    <w:rsid w:val="005B14BC"/>
    <w:rsid w:val="005B18A0"/>
    <w:rsid w:val="005B3124"/>
    <w:rsid w:val="005B39C2"/>
    <w:rsid w:val="005B5374"/>
    <w:rsid w:val="005B54DB"/>
    <w:rsid w:val="005B5A0B"/>
    <w:rsid w:val="005C65A6"/>
    <w:rsid w:val="005D0240"/>
    <w:rsid w:val="005D0D11"/>
    <w:rsid w:val="005D58B0"/>
    <w:rsid w:val="005D611B"/>
    <w:rsid w:val="005D756A"/>
    <w:rsid w:val="005E1188"/>
    <w:rsid w:val="005E4618"/>
    <w:rsid w:val="005F204C"/>
    <w:rsid w:val="005F2DB9"/>
    <w:rsid w:val="005F5136"/>
    <w:rsid w:val="005F7069"/>
    <w:rsid w:val="00600B01"/>
    <w:rsid w:val="0060653A"/>
    <w:rsid w:val="00606BE1"/>
    <w:rsid w:val="00607832"/>
    <w:rsid w:val="00607AAA"/>
    <w:rsid w:val="00611456"/>
    <w:rsid w:val="0061224B"/>
    <w:rsid w:val="00612591"/>
    <w:rsid w:val="00614581"/>
    <w:rsid w:val="006217E6"/>
    <w:rsid w:val="00621D8C"/>
    <w:rsid w:val="00626150"/>
    <w:rsid w:val="00626A22"/>
    <w:rsid w:val="00627C83"/>
    <w:rsid w:val="00630101"/>
    <w:rsid w:val="00630337"/>
    <w:rsid w:val="006306CA"/>
    <w:rsid w:val="0063323D"/>
    <w:rsid w:val="00633745"/>
    <w:rsid w:val="00635DA7"/>
    <w:rsid w:val="006413A2"/>
    <w:rsid w:val="006418F5"/>
    <w:rsid w:val="00642952"/>
    <w:rsid w:val="00643E24"/>
    <w:rsid w:val="00644C09"/>
    <w:rsid w:val="006450F0"/>
    <w:rsid w:val="00645984"/>
    <w:rsid w:val="00650D11"/>
    <w:rsid w:val="00651D54"/>
    <w:rsid w:val="006558EB"/>
    <w:rsid w:val="00656FFC"/>
    <w:rsid w:val="00660A44"/>
    <w:rsid w:val="00660CA4"/>
    <w:rsid w:val="0066221D"/>
    <w:rsid w:val="00664A7F"/>
    <w:rsid w:val="00664C8C"/>
    <w:rsid w:val="00664E08"/>
    <w:rsid w:val="006652A5"/>
    <w:rsid w:val="0066661D"/>
    <w:rsid w:val="00666D66"/>
    <w:rsid w:val="0067083E"/>
    <w:rsid w:val="00670D2B"/>
    <w:rsid w:val="00671A7E"/>
    <w:rsid w:val="00672415"/>
    <w:rsid w:val="00672A7A"/>
    <w:rsid w:val="00672A97"/>
    <w:rsid w:val="006803EF"/>
    <w:rsid w:val="0068064C"/>
    <w:rsid w:val="00683E32"/>
    <w:rsid w:val="006849B5"/>
    <w:rsid w:val="0068565D"/>
    <w:rsid w:val="00687036"/>
    <w:rsid w:val="00690D83"/>
    <w:rsid w:val="006910F3"/>
    <w:rsid w:val="00693360"/>
    <w:rsid w:val="006A4E6A"/>
    <w:rsid w:val="006A568A"/>
    <w:rsid w:val="006B0BEB"/>
    <w:rsid w:val="006B2481"/>
    <w:rsid w:val="006B2CD6"/>
    <w:rsid w:val="006B5FF4"/>
    <w:rsid w:val="006C08CE"/>
    <w:rsid w:val="006C7F7B"/>
    <w:rsid w:val="006D37F0"/>
    <w:rsid w:val="006D4773"/>
    <w:rsid w:val="006E019B"/>
    <w:rsid w:val="006E7391"/>
    <w:rsid w:val="006F02AD"/>
    <w:rsid w:val="006F2A92"/>
    <w:rsid w:val="006F38DC"/>
    <w:rsid w:val="006F3E2A"/>
    <w:rsid w:val="006F4288"/>
    <w:rsid w:val="006F508F"/>
    <w:rsid w:val="00704471"/>
    <w:rsid w:val="007050C0"/>
    <w:rsid w:val="00705D1B"/>
    <w:rsid w:val="00706A38"/>
    <w:rsid w:val="00706ED2"/>
    <w:rsid w:val="00707293"/>
    <w:rsid w:val="0070749A"/>
    <w:rsid w:val="00710303"/>
    <w:rsid w:val="00715246"/>
    <w:rsid w:val="007159DE"/>
    <w:rsid w:val="00715C89"/>
    <w:rsid w:val="00715DA3"/>
    <w:rsid w:val="00720B87"/>
    <w:rsid w:val="007219CB"/>
    <w:rsid w:val="00722A96"/>
    <w:rsid w:val="0072547E"/>
    <w:rsid w:val="0072597D"/>
    <w:rsid w:val="0073114A"/>
    <w:rsid w:val="00731C61"/>
    <w:rsid w:val="00731EC8"/>
    <w:rsid w:val="00734E14"/>
    <w:rsid w:val="00736135"/>
    <w:rsid w:val="007367E3"/>
    <w:rsid w:val="007379CA"/>
    <w:rsid w:val="00740759"/>
    <w:rsid w:val="007412BF"/>
    <w:rsid w:val="007412CC"/>
    <w:rsid w:val="00745052"/>
    <w:rsid w:val="00745EB2"/>
    <w:rsid w:val="007476F7"/>
    <w:rsid w:val="0075169F"/>
    <w:rsid w:val="00754126"/>
    <w:rsid w:val="0076274F"/>
    <w:rsid w:val="00770E83"/>
    <w:rsid w:val="00772782"/>
    <w:rsid w:val="007741C7"/>
    <w:rsid w:val="00777F0F"/>
    <w:rsid w:val="00780889"/>
    <w:rsid w:val="0078226A"/>
    <w:rsid w:val="007822E7"/>
    <w:rsid w:val="007852F8"/>
    <w:rsid w:val="007875E5"/>
    <w:rsid w:val="00792A8D"/>
    <w:rsid w:val="007931BA"/>
    <w:rsid w:val="0079448C"/>
    <w:rsid w:val="00794BF6"/>
    <w:rsid w:val="00797924"/>
    <w:rsid w:val="00797C39"/>
    <w:rsid w:val="007A2A52"/>
    <w:rsid w:val="007A2E3C"/>
    <w:rsid w:val="007A2E5A"/>
    <w:rsid w:val="007A3658"/>
    <w:rsid w:val="007A4C09"/>
    <w:rsid w:val="007B373E"/>
    <w:rsid w:val="007B3BF3"/>
    <w:rsid w:val="007B7F3A"/>
    <w:rsid w:val="007C1F04"/>
    <w:rsid w:val="007C3542"/>
    <w:rsid w:val="007C6492"/>
    <w:rsid w:val="007C688B"/>
    <w:rsid w:val="007C7AFC"/>
    <w:rsid w:val="007D1A81"/>
    <w:rsid w:val="007D3A38"/>
    <w:rsid w:val="007D3CEE"/>
    <w:rsid w:val="007D462C"/>
    <w:rsid w:val="007D4960"/>
    <w:rsid w:val="007E065B"/>
    <w:rsid w:val="007E17D7"/>
    <w:rsid w:val="007E38D1"/>
    <w:rsid w:val="007E439B"/>
    <w:rsid w:val="007E6B2E"/>
    <w:rsid w:val="007F01CB"/>
    <w:rsid w:val="007F01CD"/>
    <w:rsid w:val="007F2376"/>
    <w:rsid w:val="007F2579"/>
    <w:rsid w:val="007F386B"/>
    <w:rsid w:val="007F42B5"/>
    <w:rsid w:val="007F4DD7"/>
    <w:rsid w:val="007F5CA6"/>
    <w:rsid w:val="008016D2"/>
    <w:rsid w:val="00801F0C"/>
    <w:rsid w:val="00810B15"/>
    <w:rsid w:val="00812D1B"/>
    <w:rsid w:val="008157A9"/>
    <w:rsid w:val="00820FB8"/>
    <w:rsid w:val="00821B3C"/>
    <w:rsid w:val="0082261A"/>
    <w:rsid w:val="0082354D"/>
    <w:rsid w:val="0082378A"/>
    <w:rsid w:val="00824C4A"/>
    <w:rsid w:val="00825432"/>
    <w:rsid w:val="008264FD"/>
    <w:rsid w:val="00826E15"/>
    <w:rsid w:val="008270F6"/>
    <w:rsid w:val="00827A30"/>
    <w:rsid w:val="00850469"/>
    <w:rsid w:val="00851C10"/>
    <w:rsid w:val="008531D9"/>
    <w:rsid w:val="00853AD1"/>
    <w:rsid w:val="00854158"/>
    <w:rsid w:val="008571B4"/>
    <w:rsid w:val="00857D71"/>
    <w:rsid w:val="00860B28"/>
    <w:rsid w:val="00863076"/>
    <w:rsid w:val="00864458"/>
    <w:rsid w:val="00867C14"/>
    <w:rsid w:val="0087268E"/>
    <w:rsid w:val="008726F3"/>
    <w:rsid w:val="00873398"/>
    <w:rsid w:val="008774B9"/>
    <w:rsid w:val="00881542"/>
    <w:rsid w:val="00882BB5"/>
    <w:rsid w:val="008848E9"/>
    <w:rsid w:val="00887D6E"/>
    <w:rsid w:val="00892A83"/>
    <w:rsid w:val="008948C8"/>
    <w:rsid w:val="00894BF9"/>
    <w:rsid w:val="00894C3E"/>
    <w:rsid w:val="008A0060"/>
    <w:rsid w:val="008A1AA7"/>
    <w:rsid w:val="008A2A83"/>
    <w:rsid w:val="008A346D"/>
    <w:rsid w:val="008A373B"/>
    <w:rsid w:val="008A4B35"/>
    <w:rsid w:val="008A71A9"/>
    <w:rsid w:val="008B142A"/>
    <w:rsid w:val="008B3CE3"/>
    <w:rsid w:val="008B41A4"/>
    <w:rsid w:val="008B511A"/>
    <w:rsid w:val="008C20CA"/>
    <w:rsid w:val="008C324E"/>
    <w:rsid w:val="008C5733"/>
    <w:rsid w:val="008D0D9E"/>
    <w:rsid w:val="008D17F6"/>
    <w:rsid w:val="008D313A"/>
    <w:rsid w:val="008D7713"/>
    <w:rsid w:val="008E04E0"/>
    <w:rsid w:val="008E09EE"/>
    <w:rsid w:val="008E53B9"/>
    <w:rsid w:val="008E6C11"/>
    <w:rsid w:val="008F2A8F"/>
    <w:rsid w:val="008F2D36"/>
    <w:rsid w:val="008F6B2D"/>
    <w:rsid w:val="00901750"/>
    <w:rsid w:val="00901CC3"/>
    <w:rsid w:val="009032D5"/>
    <w:rsid w:val="00903BBF"/>
    <w:rsid w:val="009045F4"/>
    <w:rsid w:val="009051C7"/>
    <w:rsid w:val="00910DB2"/>
    <w:rsid w:val="00911658"/>
    <w:rsid w:val="00914456"/>
    <w:rsid w:val="009156AD"/>
    <w:rsid w:val="009164B2"/>
    <w:rsid w:val="00920233"/>
    <w:rsid w:val="00921DCC"/>
    <w:rsid w:val="009239BC"/>
    <w:rsid w:val="0092662D"/>
    <w:rsid w:val="00927526"/>
    <w:rsid w:val="00927AB6"/>
    <w:rsid w:val="00932804"/>
    <w:rsid w:val="00934F6A"/>
    <w:rsid w:val="00935B1C"/>
    <w:rsid w:val="009435BA"/>
    <w:rsid w:val="009464E0"/>
    <w:rsid w:val="00946FF4"/>
    <w:rsid w:val="00951061"/>
    <w:rsid w:val="0095157A"/>
    <w:rsid w:val="009515B3"/>
    <w:rsid w:val="00952F6B"/>
    <w:rsid w:val="00953021"/>
    <w:rsid w:val="00955FF5"/>
    <w:rsid w:val="009565DC"/>
    <w:rsid w:val="009566F7"/>
    <w:rsid w:val="00956989"/>
    <w:rsid w:val="00956C54"/>
    <w:rsid w:val="009606E9"/>
    <w:rsid w:val="0096084E"/>
    <w:rsid w:val="00960DBC"/>
    <w:rsid w:val="00963C6E"/>
    <w:rsid w:val="009659A3"/>
    <w:rsid w:val="00965A67"/>
    <w:rsid w:val="00965C4E"/>
    <w:rsid w:val="0096726D"/>
    <w:rsid w:val="00967586"/>
    <w:rsid w:val="0097503F"/>
    <w:rsid w:val="0097766B"/>
    <w:rsid w:val="009776D0"/>
    <w:rsid w:val="00982104"/>
    <w:rsid w:val="00983F5D"/>
    <w:rsid w:val="00987272"/>
    <w:rsid w:val="00987906"/>
    <w:rsid w:val="0099169F"/>
    <w:rsid w:val="00992671"/>
    <w:rsid w:val="0099398D"/>
    <w:rsid w:val="009962E7"/>
    <w:rsid w:val="00996AF0"/>
    <w:rsid w:val="009972DA"/>
    <w:rsid w:val="009A34B4"/>
    <w:rsid w:val="009A3593"/>
    <w:rsid w:val="009A59B2"/>
    <w:rsid w:val="009A7F99"/>
    <w:rsid w:val="009B10F7"/>
    <w:rsid w:val="009B1C3C"/>
    <w:rsid w:val="009B2C11"/>
    <w:rsid w:val="009B506A"/>
    <w:rsid w:val="009B6257"/>
    <w:rsid w:val="009B6739"/>
    <w:rsid w:val="009B6E47"/>
    <w:rsid w:val="009B7982"/>
    <w:rsid w:val="009C0B23"/>
    <w:rsid w:val="009C3EBA"/>
    <w:rsid w:val="009C57AF"/>
    <w:rsid w:val="009D376D"/>
    <w:rsid w:val="009D3D1C"/>
    <w:rsid w:val="009D6F1F"/>
    <w:rsid w:val="009E22DE"/>
    <w:rsid w:val="009E662E"/>
    <w:rsid w:val="009F0C3F"/>
    <w:rsid w:val="009F10A2"/>
    <w:rsid w:val="00A01A09"/>
    <w:rsid w:val="00A01D94"/>
    <w:rsid w:val="00A0287D"/>
    <w:rsid w:val="00A04B9C"/>
    <w:rsid w:val="00A06902"/>
    <w:rsid w:val="00A06FE6"/>
    <w:rsid w:val="00A12AE8"/>
    <w:rsid w:val="00A178F0"/>
    <w:rsid w:val="00A20285"/>
    <w:rsid w:val="00A205D9"/>
    <w:rsid w:val="00A21DAE"/>
    <w:rsid w:val="00A22D7D"/>
    <w:rsid w:val="00A2383D"/>
    <w:rsid w:val="00A23ECF"/>
    <w:rsid w:val="00A25AC2"/>
    <w:rsid w:val="00A26363"/>
    <w:rsid w:val="00A26D12"/>
    <w:rsid w:val="00A27191"/>
    <w:rsid w:val="00A27C99"/>
    <w:rsid w:val="00A31864"/>
    <w:rsid w:val="00A33F86"/>
    <w:rsid w:val="00A34B78"/>
    <w:rsid w:val="00A35088"/>
    <w:rsid w:val="00A40D00"/>
    <w:rsid w:val="00A41686"/>
    <w:rsid w:val="00A41DCA"/>
    <w:rsid w:val="00A4331F"/>
    <w:rsid w:val="00A45875"/>
    <w:rsid w:val="00A504D5"/>
    <w:rsid w:val="00A50A05"/>
    <w:rsid w:val="00A529C0"/>
    <w:rsid w:val="00A52C92"/>
    <w:rsid w:val="00A53F18"/>
    <w:rsid w:val="00A56E9C"/>
    <w:rsid w:val="00A62595"/>
    <w:rsid w:val="00A644C1"/>
    <w:rsid w:val="00A65114"/>
    <w:rsid w:val="00A651FD"/>
    <w:rsid w:val="00A67E3B"/>
    <w:rsid w:val="00A70B3D"/>
    <w:rsid w:val="00A71781"/>
    <w:rsid w:val="00A72B3B"/>
    <w:rsid w:val="00A73DAA"/>
    <w:rsid w:val="00A758D8"/>
    <w:rsid w:val="00A771E5"/>
    <w:rsid w:val="00A80B15"/>
    <w:rsid w:val="00A832E6"/>
    <w:rsid w:val="00A85D2A"/>
    <w:rsid w:val="00A85EBF"/>
    <w:rsid w:val="00A87590"/>
    <w:rsid w:val="00A9021F"/>
    <w:rsid w:val="00A91543"/>
    <w:rsid w:val="00A91BF3"/>
    <w:rsid w:val="00A93205"/>
    <w:rsid w:val="00A94B59"/>
    <w:rsid w:val="00A94EB0"/>
    <w:rsid w:val="00A96F30"/>
    <w:rsid w:val="00A97BAC"/>
    <w:rsid w:val="00AA0E53"/>
    <w:rsid w:val="00AA11BB"/>
    <w:rsid w:val="00AA23F4"/>
    <w:rsid w:val="00AA2A1B"/>
    <w:rsid w:val="00AA2B2B"/>
    <w:rsid w:val="00AA3254"/>
    <w:rsid w:val="00AA462B"/>
    <w:rsid w:val="00AA7D71"/>
    <w:rsid w:val="00AB570C"/>
    <w:rsid w:val="00AB5E4D"/>
    <w:rsid w:val="00AB6368"/>
    <w:rsid w:val="00AB6BD9"/>
    <w:rsid w:val="00AC217C"/>
    <w:rsid w:val="00AC3D3B"/>
    <w:rsid w:val="00AC4EF6"/>
    <w:rsid w:val="00AC5DF5"/>
    <w:rsid w:val="00AD1535"/>
    <w:rsid w:val="00AD1888"/>
    <w:rsid w:val="00AD3665"/>
    <w:rsid w:val="00AD37EC"/>
    <w:rsid w:val="00AD46FB"/>
    <w:rsid w:val="00AD533E"/>
    <w:rsid w:val="00AD59B2"/>
    <w:rsid w:val="00AD60BE"/>
    <w:rsid w:val="00AD7E17"/>
    <w:rsid w:val="00AE220A"/>
    <w:rsid w:val="00AE4259"/>
    <w:rsid w:val="00AE459A"/>
    <w:rsid w:val="00AE63E5"/>
    <w:rsid w:val="00AF132B"/>
    <w:rsid w:val="00AF431C"/>
    <w:rsid w:val="00AF4FAC"/>
    <w:rsid w:val="00AF6527"/>
    <w:rsid w:val="00AF77DC"/>
    <w:rsid w:val="00B00B46"/>
    <w:rsid w:val="00B028ED"/>
    <w:rsid w:val="00B03A9D"/>
    <w:rsid w:val="00B043F8"/>
    <w:rsid w:val="00B06BFF"/>
    <w:rsid w:val="00B07EC2"/>
    <w:rsid w:val="00B102F7"/>
    <w:rsid w:val="00B1041A"/>
    <w:rsid w:val="00B140DA"/>
    <w:rsid w:val="00B156CD"/>
    <w:rsid w:val="00B15C79"/>
    <w:rsid w:val="00B16CAA"/>
    <w:rsid w:val="00B17446"/>
    <w:rsid w:val="00B176D2"/>
    <w:rsid w:val="00B20C76"/>
    <w:rsid w:val="00B24866"/>
    <w:rsid w:val="00B25323"/>
    <w:rsid w:val="00B25B5F"/>
    <w:rsid w:val="00B31DC4"/>
    <w:rsid w:val="00B32BF4"/>
    <w:rsid w:val="00B32BFE"/>
    <w:rsid w:val="00B33170"/>
    <w:rsid w:val="00B333EB"/>
    <w:rsid w:val="00B34E42"/>
    <w:rsid w:val="00B405CD"/>
    <w:rsid w:val="00B42071"/>
    <w:rsid w:val="00B43A7A"/>
    <w:rsid w:val="00B4604C"/>
    <w:rsid w:val="00B46596"/>
    <w:rsid w:val="00B46797"/>
    <w:rsid w:val="00B51291"/>
    <w:rsid w:val="00B52B4C"/>
    <w:rsid w:val="00B56319"/>
    <w:rsid w:val="00B56481"/>
    <w:rsid w:val="00B56E89"/>
    <w:rsid w:val="00B60B8E"/>
    <w:rsid w:val="00B65E79"/>
    <w:rsid w:val="00B70869"/>
    <w:rsid w:val="00B72790"/>
    <w:rsid w:val="00B74C95"/>
    <w:rsid w:val="00B82051"/>
    <w:rsid w:val="00B822FA"/>
    <w:rsid w:val="00B847AA"/>
    <w:rsid w:val="00B911B5"/>
    <w:rsid w:val="00B9332F"/>
    <w:rsid w:val="00B94E83"/>
    <w:rsid w:val="00B95AE6"/>
    <w:rsid w:val="00BA16D6"/>
    <w:rsid w:val="00BA3497"/>
    <w:rsid w:val="00BA365E"/>
    <w:rsid w:val="00BA3DFE"/>
    <w:rsid w:val="00BA4EFD"/>
    <w:rsid w:val="00BA6148"/>
    <w:rsid w:val="00BB108A"/>
    <w:rsid w:val="00BB2DDE"/>
    <w:rsid w:val="00BB3BC7"/>
    <w:rsid w:val="00BB50CF"/>
    <w:rsid w:val="00BC20F9"/>
    <w:rsid w:val="00BC7582"/>
    <w:rsid w:val="00BD0474"/>
    <w:rsid w:val="00BD1DA1"/>
    <w:rsid w:val="00BD2C15"/>
    <w:rsid w:val="00BD2CDC"/>
    <w:rsid w:val="00BE047F"/>
    <w:rsid w:val="00BE4F6A"/>
    <w:rsid w:val="00BE69A8"/>
    <w:rsid w:val="00BF2802"/>
    <w:rsid w:val="00BF2AE4"/>
    <w:rsid w:val="00BF493B"/>
    <w:rsid w:val="00BF74B3"/>
    <w:rsid w:val="00C02B95"/>
    <w:rsid w:val="00C03360"/>
    <w:rsid w:val="00C065C3"/>
    <w:rsid w:val="00C06C97"/>
    <w:rsid w:val="00C13565"/>
    <w:rsid w:val="00C13D65"/>
    <w:rsid w:val="00C15C27"/>
    <w:rsid w:val="00C25D8D"/>
    <w:rsid w:val="00C30656"/>
    <w:rsid w:val="00C32CAB"/>
    <w:rsid w:val="00C335EA"/>
    <w:rsid w:val="00C3411C"/>
    <w:rsid w:val="00C34F41"/>
    <w:rsid w:val="00C40214"/>
    <w:rsid w:val="00C4136C"/>
    <w:rsid w:val="00C4462A"/>
    <w:rsid w:val="00C46303"/>
    <w:rsid w:val="00C50C5E"/>
    <w:rsid w:val="00C55721"/>
    <w:rsid w:val="00C56282"/>
    <w:rsid w:val="00C61A63"/>
    <w:rsid w:val="00C64109"/>
    <w:rsid w:val="00C642C6"/>
    <w:rsid w:val="00C6504F"/>
    <w:rsid w:val="00C703E9"/>
    <w:rsid w:val="00C710A3"/>
    <w:rsid w:val="00C71F7B"/>
    <w:rsid w:val="00C72271"/>
    <w:rsid w:val="00C7322D"/>
    <w:rsid w:val="00C769E4"/>
    <w:rsid w:val="00C80076"/>
    <w:rsid w:val="00C80CB7"/>
    <w:rsid w:val="00C81B13"/>
    <w:rsid w:val="00C83E39"/>
    <w:rsid w:val="00C85A2F"/>
    <w:rsid w:val="00C866DE"/>
    <w:rsid w:val="00C870FA"/>
    <w:rsid w:val="00C914DF"/>
    <w:rsid w:val="00C92309"/>
    <w:rsid w:val="00CA063F"/>
    <w:rsid w:val="00CA0EFC"/>
    <w:rsid w:val="00CA3AFB"/>
    <w:rsid w:val="00CA404C"/>
    <w:rsid w:val="00CA585D"/>
    <w:rsid w:val="00CA5BA7"/>
    <w:rsid w:val="00CA6831"/>
    <w:rsid w:val="00CA6BA0"/>
    <w:rsid w:val="00CA708F"/>
    <w:rsid w:val="00CB021D"/>
    <w:rsid w:val="00CB2F81"/>
    <w:rsid w:val="00CB4DDB"/>
    <w:rsid w:val="00CB5319"/>
    <w:rsid w:val="00CB6877"/>
    <w:rsid w:val="00CC2DBB"/>
    <w:rsid w:val="00CC2FCA"/>
    <w:rsid w:val="00CC3BFF"/>
    <w:rsid w:val="00CC3E3F"/>
    <w:rsid w:val="00CC5042"/>
    <w:rsid w:val="00CD0A22"/>
    <w:rsid w:val="00CD5B39"/>
    <w:rsid w:val="00CD5C92"/>
    <w:rsid w:val="00CE0D73"/>
    <w:rsid w:val="00CE1394"/>
    <w:rsid w:val="00CE2A1E"/>
    <w:rsid w:val="00CE3850"/>
    <w:rsid w:val="00CE7441"/>
    <w:rsid w:val="00CF3CDD"/>
    <w:rsid w:val="00CF4170"/>
    <w:rsid w:val="00CF78B8"/>
    <w:rsid w:val="00CF7EC5"/>
    <w:rsid w:val="00D00D30"/>
    <w:rsid w:val="00D02634"/>
    <w:rsid w:val="00D045AD"/>
    <w:rsid w:val="00D04D47"/>
    <w:rsid w:val="00D05292"/>
    <w:rsid w:val="00D06100"/>
    <w:rsid w:val="00D109B8"/>
    <w:rsid w:val="00D1120F"/>
    <w:rsid w:val="00D115C2"/>
    <w:rsid w:val="00D1177C"/>
    <w:rsid w:val="00D136AE"/>
    <w:rsid w:val="00D14486"/>
    <w:rsid w:val="00D2066E"/>
    <w:rsid w:val="00D20C9C"/>
    <w:rsid w:val="00D26A72"/>
    <w:rsid w:val="00D30F23"/>
    <w:rsid w:val="00D32E07"/>
    <w:rsid w:val="00D33A49"/>
    <w:rsid w:val="00D35231"/>
    <w:rsid w:val="00D40D29"/>
    <w:rsid w:val="00D42BD8"/>
    <w:rsid w:val="00D4315D"/>
    <w:rsid w:val="00D43F74"/>
    <w:rsid w:val="00D444E0"/>
    <w:rsid w:val="00D45669"/>
    <w:rsid w:val="00D50568"/>
    <w:rsid w:val="00D50944"/>
    <w:rsid w:val="00D54AF8"/>
    <w:rsid w:val="00D54EE6"/>
    <w:rsid w:val="00D56327"/>
    <w:rsid w:val="00D577B3"/>
    <w:rsid w:val="00D6004F"/>
    <w:rsid w:val="00D60127"/>
    <w:rsid w:val="00D61807"/>
    <w:rsid w:val="00D61A86"/>
    <w:rsid w:val="00D63413"/>
    <w:rsid w:val="00D63772"/>
    <w:rsid w:val="00D70116"/>
    <w:rsid w:val="00D70FD1"/>
    <w:rsid w:val="00D75D8C"/>
    <w:rsid w:val="00D772C2"/>
    <w:rsid w:val="00D7759B"/>
    <w:rsid w:val="00D776FF"/>
    <w:rsid w:val="00D805B4"/>
    <w:rsid w:val="00D80BCB"/>
    <w:rsid w:val="00D80E77"/>
    <w:rsid w:val="00D856EC"/>
    <w:rsid w:val="00D85D6B"/>
    <w:rsid w:val="00D905FC"/>
    <w:rsid w:val="00D93985"/>
    <w:rsid w:val="00D9563A"/>
    <w:rsid w:val="00D9572F"/>
    <w:rsid w:val="00D9745C"/>
    <w:rsid w:val="00DA1235"/>
    <w:rsid w:val="00DA3210"/>
    <w:rsid w:val="00DA656D"/>
    <w:rsid w:val="00DA6AA5"/>
    <w:rsid w:val="00DA768A"/>
    <w:rsid w:val="00DB39E9"/>
    <w:rsid w:val="00DB54A7"/>
    <w:rsid w:val="00DB5D73"/>
    <w:rsid w:val="00DB614E"/>
    <w:rsid w:val="00DB6179"/>
    <w:rsid w:val="00DC2614"/>
    <w:rsid w:val="00DC471B"/>
    <w:rsid w:val="00DC5111"/>
    <w:rsid w:val="00DC5914"/>
    <w:rsid w:val="00DD2084"/>
    <w:rsid w:val="00DD2A5D"/>
    <w:rsid w:val="00DD3745"/>
    <w:rsid w:val="00DD4B6F"/>
    <w:rsid w:val="00DD6060"/>
    <w:rsid w:val="00DD6BAB"/>
    <w:rsid w:val="00DE2235"/>
    <w:rsid w:val="00DE6B93"/>
    <w:rsid w:val="00DF0866"/>
    <w:rsid w:val="00DF4757"/>
    <w:rsid w:val="00DF644D"/>
    <w:rsid w:val="00DF7721"/>
    <w:rsid w:val="00DF7B31"/>
    <w:rsid w:val="00E0367F"/>
    <w:rsid w:val="00E040D7"/>
    <w:rsid w:val="00E05146"/>
    <w:rsid w:val="00E108A6"/>
    <w:rsid w:val="00E13D9F"/>
    <w:rsid w:val="00E13E19"/>
    <w:rsid w:val="00E14139"/>
    <w:rsid w:val="00E17365"/>
    <w:rsid w:val="00E2079C"/>
    <w:rsid w:val="00E21EC3"/>
    <w:rsid w:val="00E2546D"/>
    <w:rsid w:val="00E25BBF"/>
    <w:rsid w:val="00E25DD7"/>
    <w:rsid w:val="00E36F8B"/>
    <w:rsid w:val="00E40E32"/>
    <w:rsid w:val="00E41D59"/>
    <w:rsid w:val="00E44587"/>
    <w:rsid w:val="00E45222"/>
    <w:rsid w:val="00E55D26"/>
    <w:rsid w:val="00E57C58"/>
    <w:rsid w:val="00E60B37"/>
    <w:rsid w:val="00E625CC"/>
    <w:rsid w:val="00E631F6"/>
    <w:rsid w:val="00E647DF"/>
    <w:rsid w:val="00E66827"/>
    <w:rsid w:val="00E67EF5"/>
    <w:rsid w:val="00E700B8"/>
    <w:rsid w:val="00E708F1"/>
    <w:rsid w:val="00E72A43"/>
    <w:rsid w:val="00E73AAE"/>
    <w:rsid w:val="00E8120B"/>
    <w:rsid w:val="00E827BA"/>
    <w:rsid w:val="00E84E70"/>
    <w:rsid w:val="00E8528C"/>
    <w:rsid w:val="00E861F2"/>
    <w:rsid w:val="00E909C4"/>
    <w:rsid w:val="00E96E8D"/>
    <w:rsid w:val="00E9737C"/>
    <w:rsid w:val="00EA087B"/>
    <w:rsid w:val="00EA0D9E"/>
    <w:rsid w:val="00EA168D"/>
    <w:rsid w:val="00EA254F"/>
    <w:rsid w:val="00EA25A4"/>
    <w:rsid w:val="00EA4D70"/>
    <w:rsid w:val="00EA555F"/>
    <w:rsid w:val="00EA593D"/>
    <w:rsid w:val="00EA65CA"/>
    <w:rsid w:val="00EA68C6"/>
    <w:rsid w:val="00EB230A"/>
    <w:rsid w:val="00EB65EE"/>
    <w:rsid w:val="00EB74EE"/>
    <w:rsid w:val="00EC01DD"/>
    <w:rsid w:val="00EC22C7"/>
    <w:rsid w:val="00EC319C"/>
    <w:rsid w:val="00EC4354"/>
    <w:rsid w:val="00EC5511"/>
    <w:rsid w:val="00EC75DC"/>
    <w:rsid w:val="00EC7A71"/>
    <w:rsid w:val="00EC7BB9"/>
    <w:rsid w:val="00ED0D06"/>
    <w:rsid w:val="00ED2B8E"/>
    <w:rsid w:val="00ED353E"/>
    <w:rsid w:val="00ED50E4"/>
    <w:rsid w:val="00ED5BB0"/>
    <w:rsid w:val="00ED6EFB"/>
    <w:rsid w:val="00ED7B98"/>
    <w:rsid w:val="00EE0406"/>
    <w:rsid w:val="00EE105A"/>
    <w:rsid w:val="00EE200E"/>
    <w:rsid w:val="00EF03E7"/>
    <w:rsid w:val="00EF124D"/>
    <w:rsid w:val="00EF2300"/>
    <w:rsid w:val="00EF5710"/>
    <w:rsid w:val="00EF5F31"/>
    <w:rsid w:val="00EF73B7"/>
    <w:rsid w:val="00EF7A51"/>
    <w:rsid w:val="00F009FE"/>
    <w:rsid w:val="00F01BE6"/>
    <w:rsid w:val="00F021C4"/>
    <w:rsid w:val="00F02576"/>
    <w:rsid w:val="00F027DC"/>
    <w:rsid w:val="00F04E0C"/>
    <w:rsid w:val="00F05BCA"/>
    <w:rsid w:val="00F10150"/>
    <w:rsid w:val="00F11CD7"/>
    <w:rsid w:val="00F13341"/>
    <w:rsid w:val="00F1426F"/>
    <w:rsid w:val="00F14FDD"/>
    <w:rsid w:val="00F17E61"/>
    <w:rsid w:val="00F21ED6"/>
    <w:rsid w:val="00F23054"/>
    <w:rsid w:val="00F24C4C"/>
    <w:rsid w:val="00F24C80"/>
    <w:rsid w:val="00F26C06"/>
    <w:rsid w:val="00F26E23"/>
    <w:rsid w:val="00F32792"/>
    <w:rsid w:val="00F332DE"/>
    <w:rsid w:val="00F37701"/>
    <w:rsid w:val="00F37AB1"/>
    <w:rsid w:val="00F406A8"/>
    <w:rsid w:val="00F40AA8"/>
    <w:rsid w:val="00F42F76"/>
    <w:rsid w:val="00F4345B"/>
    <w:rsid w:val="00F438CF"/>
    <w:rsid w:val="00F44E32"/>
    <w:rsid w:val="00F45E0C"/>
    <w:rsid w:val="00F4785B"/>
    <w:rsid w:val="00F51821"/>
    <w:rsid w:val="00F537B7"/>
    <w:rsid w:val="00F53830"/>
    <w:rsid w:val="00F53C13"/>
    <w:rsid w:val="00F54C55"/>
    <w:rsid w:val="00F56ABA"/>
    <w:rsid w:val="00F62A41"/>
    <w:rsid w:val="00F64EB4"/>
    <w:rsid w:val="00F668A0"/>
    <w:rsid w:val="00F66C95"/>
    <w:rsid w:val="00F678FF"/>
    <w:rsid w:val="00F67C06"/>
    <w:rsid w:val="00F7059A"/>
    <w:rsid w:val="00F71D80"/>
    <w:rsid w:val="00F72FE5"/>
    <w:rsid w:val="00F74311"/>
    <w:rsid w:val="00F75851"/>
    <w:rsid w:val="00F81ACB"/>
    <w:rsid w:val="00F8211B"/>
    <w:rsid w:val="00F8242F"/>
    <w:rsid w:val="00F83448"/>
    <w:rsid w:val="00F83889"/>
    <w:rsid w:val="00F84161"/>
    <w:rsid w:val="00F846B4"/>
    <w:rsid w:val="00F84851"/>
    <w:rsid w:val="00F86B86"/>
    <w:rsid w:val="00F91E89"/>
    <w:rsid w:val="00F96385"/>
    <w:rsid w:val="00F96D91"/>
    <w:rsid w:val="00F9715B"/>
    <w:rsid w:val="00F97C41"/>
    <w:rsid w:val="00FA0B16"/>
    <w:rsid w:val="00FA0F91"/>
    <w:rsid w:val="00FA14FE"/>
    <w:rsid w:val="00FA550F"/>
    <w:rsid w:val="00FB0D9A"/>
    <w:rsid w:val="00FB128A"/>
    <w:rsid w:val="00FB23E6"/>
    <w:rsid w:val="00FB3C56"/>
    <w:rsid w:val="00FB3E07"/>
    <w:rsid w:val="00FB433F"/>
    <w:rsid w:val="00FC1664"/>
    <w:rsid w:val="00FC1674"/>
    <w:rsid w:val="00FC2310"/>
    <w:rsid w:val="00FC36C5"/>
    <w:rsid w:val="00FC42BA"/>
    <w:rsid w:val="00FC5519"/>
    <w:rsid w:val="00FC5FC5"/>
    <w:rsid w:val="00FC7638"/>
    <w:rsid w:val="00FC76B4"/>
    <w:rsid w:val="00FD4DC5"/>
    <w:rsid w:val="00FD4F71"/>
    <w:rsid w:val="00FE21F6"/>
    <w:rsid w:val="00FE65B3"/>
    <w:rsid w:val="00FF0F2C"/>
    <w:rsid w:val="00FF566D"/>
    <w:rsid w:val="00FF59E9"/>
    <w:rsid w:val="00FF7D01"/>
    <w:rsid w:val="0AEF5F98"/>
    <w:rsid w:val="0D9B2213"/>
    <w:rsid w:val="12035D29"/>
    <w:rsid w:val="184B4430"/>
    <w:rsid w:val="374E1933"/>
    <w:rsid w:val="3F9FC977"/>
    <w:rsid w:val="563F5514"/>
    <w:rsid w:val="5CFB7935"/>
    <w:rsid w:val="6D548575"/>
    <w:rsid w:val="76B10E85"/>
    <w:rsid w:val="77A03EF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69E4D"/>
  <w15:chartTrackingRefBased/>
  <w15:docId w15:val="{4FA4E967-6E68-4148-A0A5-A100D498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407C68"/>
    <w:pPr>
      <w:spacing w:after="0" w:line="300" w:lineRule="auto"/>
      <w:ind w:firstLine="567"/>
      <w:jc w:val="both"/>
    </w:pPr>
    <w:rPr>
      <w:sz w:val="24"/>
    </w:rPr>
  </w:style>
  <w:style w:type="paragraph" w:styleId="Nadpis1">
    <w:name w:val="heading 1"/>
    <w:basedOn w:val="Normln"/>
    <w:next w:val="Normln"/>
    <w:link w:val="Nadpis1Char"/>
    <w:uiPriority w:val="9"/>
    <w:qFormat/>
    <w:rsid w:val="004C7F1E"/>
    <w:pPr>
      <w:keepNext/>
      <w:keepLines/>
      <w:pageBreakBefore/>
      <w:numPr>
        <w:numId w:val="21"/>
      </w:numPr>
      <w:spacing w:before="240" w:after="120" w:line="360" w:lineRule="auto"/>
      <w:jc w:val="left"/>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4C7F1E"/>
    <w:pPr>
      <w:keepNext/>
      <w:keepLines/>
      <w:numPr>
        <w:ilvl w:val="1"/>
        <w:numId w:val="21"/>
      </w:numPr>
      <w:spacing w:before="240" w:after="120" w:line="360" w:lineRule="auto"/>
      <w:jc w:val="left"/>
      <w:outlineLvl w:val="1"/>
    </w:pPr>
    <w:rPr>
      <w:rFonts w:asciiTheme="majorHAnsi" w:eastAsiaTheme="majorEastAsia" w:hAnsiTheme="majorHAnsi" w:cstheme="majorBidi"/>
      <w:sz w:val="34"/>
      <w:szCs w:val="26"/>
    </w:rPr>
  </w:style>
  <w:style w:type="paragraph" w:styleId="Nadpis3">
    <w:name w:val="heading 3"/>
    <w:basedOn w:val="Normln"/>
    <w:next w:val="Normln"/>
    <w:link w:val="Nadpis3Char"/>
    <w:uiPriority w:val="9"/>
    <w:unhideWhenUsed/>
    <w:qFormat/>
    <w:rsid w:val="00F96D91"/>
    <w:pPr>
      <w:keepNext/>
      <w:keepLines/>
      <w:numPr>
        <w:ilvl w:val="2"/>
        <w:numId w:val="21"/>
      </w:numPr>
      <w:spacing w:before="240" w:after="120" w:line="360" w:lineRule="auto"/>
      <w:jc w:val="left"/>
      <w:outlineLvl w:val="2"/>
    </w:pPr>
    <w:rPr>
      <w:rFonts w:asciiTheme="majorHAnsi" w:eastAsiaTheme="majorEastAsia" w:hAnsiTheme="majorHAnsi" w:cstheme="majorBidi"/>
      <w:sz w:val="32"/>
      <w:szCs w:val="24"/>
    </w:rPr>
  </w:style>
  <w:style w:type="paragraph" w:styleId="Nadpis4">
    <w:name w:val="heading 4"/>
    <w:basedOn w:val="Normln"/>
    <w:next w:val="Normln"/>
    <w:link w:val="Nadpis4Char"/>
    <w:uiPriority w:val="9"/>
    <w:unhideWhenUsed/>
    <w:qFormat/>
    <w:rsid w:val="00F96D91"/>
    <w:pPr>
      <w:keepNext/>
      <w:keepLines/>
      <w:numPr>
        <w:ilvl w:val="3"/>
        <w:numId w:val="21"/>
      </w:numPr>
      <w:spacing w:before="240" w:after="120" w:line="360" w:lineRule="auto"/>
      <w:jc w:val="left"/>
      <w:outlineLvl w:val="3"/>
    </w:pPr>
    <w:rPr>
      <w:rFonts w:asciiTheme="majorHAnsi" w:eastAsiaTheme="majorEastAsia" w:hAnsiTheme="majorHAnsi" w:cstheme="majorBidi"/>
      <w:iCs/>
      <w:sz w:val="28"/>
    </w:rPr>
  </w:style>
  <w:style w:type="paragraph" w:styleId="Nadpis5">
    <w:name w:val="heading 5"/>
    <w:basedOn w:val="Sta"/>
    <w:next w:val="Normln"/>
    <w:link w:val="Nadpis5Char"/>
    <w:uiPriority w:val="9"/>
    <w:unhideWhenUsed/>
    <w:qFormat/>
    <w:rsid w:val="00F96D91"/>
    <w:pPr>
      <w:keepNext/>
      <w:keepLines/>
      <w:numPr>
        <w:ilvl w:val="4"/>
        <w:numId w:val="21"/>
      </w:numPr>
      <w:spacing w:before="240" w:after="120" w:line="360" w:lineRule="auto"/>
      <w:jc w:val="left"/>
      <w:outlineLvl w:val="4"/>
    </w:pPr>
    <w:rPr>
      <w:rFonts w:asciiTheme="majorHAnsi" w:eastAsiaTheme="majorEastAsia" w:hAnsiTheme="majorHAnsi" w:cstheme="majorBidi"/>
      <w:color w:val="auto"/>
      <w:sz w:val="28"/>
    </w:rPr>
  </w:style>
  <w:style w:type="paragraph" w:styleId="Nadpis6">
    <w:name w:val="heading 6"/>
    <w:basedOn w:val="Normln"/>
    <w:next w:val="Normln"/>
    <w:link w:val="Nadpis6Char"/>
    <w:uiPriority w:val="9"/>
    <w:unhideWhenUsed/>
    <w:qFormat/>
    <w:rsid w:val="00F96D91"/>
    <w:pPr>
      <w:keepNext/>
      <w:keepLines/>
      <w:numPr>
        <w:ilvl w:val="5"/>
        <w:numId w:val="21"/>
      </w:numPr>
      <w:spacing w:before="40"/>
      <w:jc w:val="left"/>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unhideWhenUsed/>
    <w:qFormat/>
    <w:rsid w:val="00A651FD"/>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unhideWhenUsed/>
    <w:qFormat/>
    <w:rsid w:val="00A651F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651F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eslovannadpis">
    <w:name w:val="Nečíslovaný nadpis"/>
    <w:basedOn w:val="Nadpis1"/>
    <w:next w:val="Sta"/>
    <w:qFormat/>
    <w:rsid w:val="00440DE5"/>
    <w:pPr>
      <w:numPr>
        <w:numId w:val="0"/>
      </w:numPr>
    </w:pPr>
  </w:style>
  <w:style w:type="paragraph" w:customStyle="1" w:styleId="Nezaazovannadpis">
    <w:name w:val="Nezařazovaný nadpis"/>
    <w:basedOn w:val="Nadpis1"/>
    <w:next w:val="Sta"/>
    <w:qFormat/>
    <w:rsid w:val="004C7F1E"/>
    <w:pPr>
      <w:pageBreakBefore w:val="0"/>
      <w:numPr>
        <w:numId w:val="0"/>
      </w:numPr>
      <w:spacing w:after="0"/>
      <w:outlineLvl w:val="9"/>
    </w:pPr>
  </w:style>
  <w:style w:type="character" w:customStyle="1" w:styleId="Nadpis1Char">
    <w:name w:val="Nadpis 1 Char"/>
    <w:basedOn w:val="Standardnpsmoodstavce"/>
    <w:link w:val="Nadpis1"/>
    <w:uiPriority w:val="9"/>
    <w:rsid w:val="004C7F1E"/>
    <w:rPr>
      <w:rFonts w:asciiTheme="majorHAnsi" w:eastAsiaTheme="majorEastAsia" w:hAnsiTheme="majorHAnsi" w:cstheme="majorBidi"/>
      <w:sz w:val="40"/>
      <w:szCs w:val="32"/>
    </w:rPr>
  </w:style>
  <w:style w:type="paragraph" w:customStyle="1" w:styleId="Sta">
    <w:name w:val="Stať"/>
    <w:basedOn w:val="Normln"/>
    <w:qFormat/>
    <w:rsid w:val="00A651FD"/>
    <w:rPr>
      <w:rFonts w:eastAsia="Times New Roman" w:cs="Arial"/>
      <w:color w:val="000000"/>
      <w:szCs w:val="20"/>
      <w:lang w:eastAsia="cs-CZ"/>
    </w:rPr>
  </w:style>
  <w:style w:type="paragraph" w:customStyle="1" w:styleId="Podpisovdek">
    <w:name w:val="Podpisový řádek"/>
    <w:basedOn w:val="Normln"/>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ln"/>
    <w:next w:val="Normln"/>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Zhlav">
    <w:name w:val="header"/>
    <w:basedOn w:val="Normln"/>
    <w:link w:val="Zhlav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ZhlavChar">
    <w:name w:val="Záhlaví Char"/>
    <w:basedOn w:val="Standardnpsmoodstavce"/>
    <w:link w:val="Zhlav"/>
    <w:uiPriority w:val="99"/>
    <w:rsid w:val="007F2376"/>
    <w:rPr>
      <w:rFonts w:asciiTheme="majorHAnsi" w:hAnsiTheme="majorHAnsi"/>
    </w:rPr>
  </w:style>
  <w:style w:type="paragraph" w:styleId="Zpat">
    <w:name w:val="footer"/>
    <w:basedOn w:val="Normln"/>
    <w:link w:val="ZpatChar"/>
    <w:uiPriority w:val="99"/>
    <w:unhideWhenUsed/>
    <w:rsid w:val="00A758D8"/>
    <w:pPr>
      <w:tabs>
        <w:tab w:val="center" w:pos="4536"/>
        <w:tab w:val="right" w:pos="9072"/>
      </w:tabs>
      <w:spacing w:line="240" w:lineRule="auto"/>
    </w:pPr>
  </w:style>
  <w:style w:type="character" w:customStyle="1" w:styleId="ZpatChar">
    <w:name w:val="Zápatí Char"/>
    <w:basedOn w:val="Standardnpsmoodstavce"/>
    <w:link w:val="Zpat"/>
    <w:uiPriority w:val="99"/>
    <w:rsid w:val="00A758D8"/>
  </w:style>
  <w:style w:type="character" w:styleId="Zstupntext">
    <w:name w:val="Placeholder Text"/>
    <w:basedOn w:val="Standardnpsmoodstavce"/>
    <w:uiPriority w:val="99"/>
    <w:semiHidden/>
    <w:rsid w:val="00A758D8"/>
    <w:rPr>
      <w:color w:val="808080"/>
    </w:rPr>
  </w:style>
  <w:style w:type="paragraph" w:styleId="Nadpisobsahu">
    <w:name w:val="TOC Heading"/>
    <w:basedOn w:val="Neslovannadpis"/>
    <w:next w:val="Normln"/>
    <w:uiPriority w:val="39"/>
    <w:unhideWhenUsed/>
    <w:qFormat/>
    <w:rsid w:val="00566029"/>
    <w:pPr>
      <w:outlineLvl w:val="9"/>
    </w:pPr>
    <w:rPr>
      <w:lang w:eastAsia="cs-CZ"/>
    </w:rPr>
  </w:style>
  <w:style w:type="paragraph" w:styleId="Obsah1">
    <w:name w:val="toc 1"/>
    <w:basedOn w:val="Normln"/>
    <w:next w:val="Normln"/>
    <w:autoRedefine/>
    <w:uiPriority w:val="39"/>
    <w:unhideWhenUsed/>
    <w:rsid w:val="00394D8A"/>
    <w:pPr>
      <w:tabs>
        <w:tab w:val="right" w:leader="dot" w:pos="9072"/>
      </w:tabs>
      <w:spacing w:after="100" w:line="259" w:lineRule="auto"/>
      <w:ind w:firstLine="0"/>
      <w:jc w:val="left"/>
    </w:pPr>
  </w:style>
  <w:style w:type="character" w:styleId="Hypertextovodkaz">
    <w:name w:val="Hyperlink"/>
    <w:basedOn w:val="Standardnpsmoodstavce"/>
    <w:uiPriority w:val="99"/>
    <w:unhideWhenUsed/>
    <w:rsid w:val="00A758D8"/>
    <w:rPr>
      <w:color w:val="0563C1" w:themeColor="hyperlink"/>
      <w:u w:val="single"/>
    </w:rPr>
  </w:style>
  <w:style w:type="character" w:customStyle="1" w:styleId="Nadpis2Char">
    <w:name w:val="Nadpis 2 Char"/>
    <w:basedOn w:val="Standardnpsmoodstavce"/>
    <w:link w:val="Nadpis2"/>
    <w:uiPriority w:val="9"/>
    <w:rsid w:val="004C7F1E"/>
    <w:rPr>
      <w:rFonts w:asciiTheme="majorHAnsi" w:eastAsiaTheme="majorEastAsia" w:hAnsiTheme="majorHAnsi" w:cstheme="majorBidi"/>
      <w:sz w:val="34"/>
      <w:szCs w:val="26"/>
    </w:rPr>
  </w:style>
  <w:style w:type="paragraph" w:styleId="Obsah4">
    <w:name w:val="toc 4"/>
    <w:basedOn w:val="Normln"/>
    <w:next w:val="Normln"/>
    <w:autoRedefine/>
    <w:uiPriority w:val="39"/>
    <w:semiHidden/>
    <w:unhideWhenUsed/>
    <w:rsid w:val="00394D8A"/>
    <w:pPr>
      <w:spacing w:after="100" w:line="259" w:lineRule="auto"/>
      <w:ind w:left="720" w:firstLine="0"/>
      <w:jc w:val="left"/>
    </w:pPr>
  </w:style>
  <w:style w:type="paragraph" w:styleId="FormtovanvHTML">
    <w:name w:val="HTML Preformatted"/>
    <w:basedOn w:val="Normln"/>
    <w:link w:val="FormtovanvHTMLChar"/>
    <w:uiPriority w:val="99"/>
    <w:semiHidden/>
    <w:unhideWhenUsed/>
    <w:rsid w:val="00394D8A"/>
    <w:pPr>
      <w:spacing w:line="240" w:lineRule="auto"/>
      <w:ind w:firstLine="0"/>
      <w:jc w:val="left"/>
    </w:pPr>
    <w:rPr>
      <w:rFonts w:ascii="Consolas" w:hAnsi="Consolas"/>
      <w:sz w:val="20"/>
      <w:szCs w:val="20"/>
    </w:rPr>
  </w:style>
  <w:style w:type="character" w:customStyle="1" w:styleId="Nadpis3Char">
    <w:name w:val="Nadpis 3 Char"/>
    <w:basedOn w:val="Standardnpsmoodstavce"/>
    <w:link w:val="Nadpis3"/>
    <w:uiPriority w:val="9"/>
    <w:rsid w:val="00F96D91"/>
    <w:rPr>
      <w:rFonts w:asciiTheme="majorHAnsi" w:eastAsiaTheme="majorEastAsia" w:hAnsiTheme="majorHAnsi" w:cstheme="majorBidi"/>
      <w:sz w:val="32"/>
      <w:szCs w:val="24"/>
    </w:rPr>
  </w:style>
  <w:style w:type="character" w:customStyle="1" w:styleId="Nadpis4Char">
    <w:name w:val="Nadpis 4 Char"/>
    <w:basedOn w:val="Standardnpsmoodstavce"/>
    <w:link w:val="Nadpis4"/>
    <w:uiPriority w:val="9"/>
    <w:rsid w:val="00F96D91"/>
    <w:rPr>
      <w:rFonts w:asciiTheme="majorHAnsi" w:eastAsiaTheme="majorEastAsia" w:hAnsiTheme="majorHAnsi" w:cstheme="majorBidi"/>
      <w:iCs/>
      <w:sz w:val="28"/>
    </w:rPr>
  </w:style>
  <w:style w:type="character" w:customStyle="1" w:styleId="Nadpis5Char">
    <w:name w:val="Nadpis 5 Char"/>
    <w:basedOn w:val="Standardnpsmoodstavce"/>
    <w:link w:val="Nadpis5"/>
    <w:uiPriority w:val="9"/>
    <w:rsid w:val="00F96D91"/>
    <w:rPr>
      <w:rFonts w:asciiTheme="majorHAnsi" w:eastAsiaTheme="majorEastAsia" w:hAnsiTheme="majorHAnsi" w:cstheme="majorBidi"/>
      <w:sz w:val="28"/>
      <w:szCs w:val="20"/>
      <w:lang w:eastAsia="cs-CZ"/>
    </w:rPr>
  </w:style>
  <w:style w:type="character" w:customStyle="1" w:styleId="Nadpis6Char">
    <w:name w:val="Nadpis 6 Char"/>
    <w:basedOn w:val="Standardnpsmoodstavce"/>
    <w:link w:val="Nadpis6"/>
    <w:uiPriority w:val="9"/>
    <w:rsid w:val="00F96D91"/>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rsid w:val="00566029"/>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rsid w:val="00566029"/>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66029"/>
    <w:rPr>
      <w:rFonts w:asciiTheme="majorHAnsi" w:eastAsiaTheme="majorEastAsia" w:hAnsiTheme="majorHAnsi" w:cstheme="majorBidi"/>
      <w:i/>
      <w:iCs/>
      <w:color w:val="272727" w:themeColor="text1" w:themeTint="D8"/>
      <w:sz w:val="21"/>
      <w:szCs w:val="21"/>
    </w:rPr>
  </w:style>
  <w:style w:type="paragraph" w:styleId="Obsah2">
    <w:name w:val="toc 2"/>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styleId="Obsah3">
    <w:name w:val="toc 3"/>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ln"/>
    <w:next w:val="Titulek"/>
    <w:qFormat/>
    <w:rsid w:val="00F96D91"/>
    <w:pPr>
      <w:ind w:firstLine="0"/>
      <w:jc w:val="center"/>
    </w:pPr>
  </w:style>
  <w:style w:type="paragraph" w:styleId="Titulek">
    <w:name w:val="caption"/>
    <w:basedOn w:val="Normln"/>
    <w:next w:val="Normln"/>
    <w:uiPriority w:val="35"/>
    <w:unhideWhenUsed/>
    <w:qFormat/>
    <w:rsid w:val="00F96D91"/>
    <w:pPr>
      <w:spacing w:after="200" w:line="240" w:lineRule="auto"/>
      <w:ind w:firstLine="0"/>
      <w:jc w:val="center"/>
    </w:pPr>
    <w:rPr>
      <w:i/>
      <w:iCs/>
      <w:sz w:val="18"/>
      <w:szCs w:val="18"/>
    </w:rPr>
  </w:style>
  <w:style w:type="paragraph" w:styleId="Odstavecseseznamem">
    <w:name w:val="List Paragraph"/>
    <w:basedOn w:val="Normln"/>
    <w:uiPriority w:val="34"/>
    <w:qFormat/>
    <w:rsid w:val="00F96D91"/>
    <w:pPr>
      <w:spacing w:after="120"/>
      <w:ind w:left="851" w:firstLine="0"/>
      <w:contextualSpacing/>
      <w:jc w:val="left"/>
    </w:pPr>
  </w:style>
  <w:style w:type="paragraph" w:customStyle="1" w:styleId="Citovanodstavec">
    <w:name w:val="Citovaný odstavec"/>
    <w:basedOn w:val="Normln"/>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Seznamobrzk">
    <w:name w:val="table of figures"/>
    <w:basedOn w:val="Normln"/>
    <w:next w:val="Normln"/>
    <w:uiPriority w:val="99"/>
    <w:unhideWhenUsed/>
    <w:rsid w:val="00394D8A"/>
    <w:pPr>
      <w:spacing w:line="259" w:lineRule="auto"/>
      <w:ind w:firstLine="0"/>
      <w:jc w:val="left"/>
    </w:pPr>
  </w:style>
  <w:style w:type="paragraph" w:styleId="Bibliografie">
    <w:name w:val="Bibliography"/>
    <w:basedOn w:val="Normln"/>
    <w:next w:val="Normln"/>
    <w:uiPriority w:val="37"/>
    <w:unhideWhenUsed/>
    <w:rsid w:val="00394D8A"/>
    <w:pPr>
      <w:ind w:left="709" w:hanging="709"/>
      <w:jc w:val="left"/>
    </w:pPr>
  </w:style>
  <w:style w:type="paragraph" w:customStyle="1" w:styleId="Nadpisplohy">
    <w:name w:val="Nadpis přílohy"/>
    <w:basedOn w:val="Nadpis1"/>
    <w:next w:val="Sta"/>
    <w:qFormat/>
    <w:rsid w:val="00394D8A"/>
    <w:pPr>
      <w:numPr>
        <w:numId w:val="1"/>
      </w:numPr>
      <w:ind w:left="0" w:firstLine="0"/>
    </w:pPr>
  </w:style>
  <w:style w:type="paragraph" w:customStyle="1" w:styleId="Pojem">
    <w:name w:val="Pojem"/>
    <w:basedOn w:val="Normln"/>
    <w:next w:val="Vysvtlenpojmu"/>
    <w:rsid w:val="00394D8A"/>
    <w:pPr>
      <w:keepNext/>
      <w:spacing w:before="240" w:line="259" w:lineRule="auto"/>
      <w:ind w:left="1701" w:hanging="1701"/>
      <w:jc w:val="left"/>
    </w:pPr>
    <w:rPr>
      <w:b/>
    </w:rPr>
  </w:style>
  <w:style w:type="paragraph" w:customStyle="1" w:styleId="Vysvtlenpojmu">
    <w:name w:val="Vysvětlení pojmu"/>
    <w:basedOn w:val="Normln"/>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Seznamsodrkami">
    <w:name w:val="List Bullet"/>
    <w:basedOn w:val="Normln"/>
    <w:uiPriority w:val="99"/>
    <w:unhideWhenUsed/>
    <w:rsid w:val="00F17E61"/>
    <w:pPr>
      <w:numPr>
        <w:numId w:val="5"/>
      </w:numPr>
      <w:tabs>
        <w:tab w:val="clear" w:pos="360"/>
        <w:tab w:val="left" w:pos="851"/>
      </w:tabs>
      <w:spacing w:after="120"/>
      <w:ind w:left="850" w:hanging="425"/>
      <w:contextualSpacing/>
    </w:pPr>
  </w:style>
  <w:style w:type="paragraph" w:styleId="Seznamsodrkami2">
    <w:name w:val="List Bullet 2"/>
    <w:basedOn w:val="Normln"/>
    <w:uiPriority w:val="99"/>
    <w:unhideWhenUsed/>
    <w:rsid w:val="00F17E61"/>
    <w:pPr>
      <w:numPr>
        <w:numId w:val="6"/>
      </w:numPr>
      <w:tabs>
        <w:tab w:val="clear" w:pos="643"/>
        <w:tab w:val="left" w:pos="1276"/>
      </w:tabs>
      <w:spacing w:after="120"/>
      <w:ind w:left="1276" w:hanging="425"/>
      <w:contextualSpacing/>
    </w:pPr>
  </w:style>
  <w:style w:type="paragraph" w:styleId="Seznamsodrkami3">
    <w:name w:val="List Bullet 3"/>
    <w:basedOn w:val="Normln"/>
    <w:uiPriority w:val="99"/>
    <w:unhideWhenUsed/>
    <w:rsid w:val="00F17E61"/>
    <w:pPr>
      <w:numPr>
        <w:numId w:val="7"/>
      </w:numPr>
      <w:tabs>
        <w:tab w:val="clear" w:pos="926"/>
        <w:tab w:val="left" w:pos="1701"/>
      </w:tabs>
      <w:spacing w:after="120"/>
      <w:ind w:left="1701" w:hanging="425"/>
      <w:contextualSpacing/>
    </w:pPr>
  </w:style>
  <w:style w:type="paragraph" w:styleId="Seznamsodrkami4">
    <w:name w:val="List Bullet 4"/>
    <w:basedOn w:val="Normln"/>
    <w:uiPriority w:val="99"/>
    <w:unhideWhenUsed/>
    <w:rsid w:val="00F17E61"/>
    <w:pPr>
      <w:numPr>
        <w:numId w:val="8"/>
      </w:numPr>
      <w:tabs>
        <w:tab w:val="clear" w:pos="1209"/>
        <w:tab w:val="left" w:pos="2126"/>
      </w:tabs>
      <w:ind w:left="2126" w:hanging="425"/>
      <w:contextualSpacing/>
    </w:pPr>
  </w:style>
  <w:style w:type="paragraph" w:styleId="Seznamsodrkami5">
    <w:name w:val="List Bullet 5"/>
    <w:basedOn w:val="Normln"/>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Bezmezer">
    <w:name w:val="No Spacing"/>
    <w:uiPriority w:val="1"/>
    <w:rsid w:val="00A56E9C"/>
    <w:pPr>
      <w:spacing w:after="0" w:line="240" w:lineRule="auto"/>
    </w:pPr>
  </w:style>
  <w:style w:type="paragraph" w:styleId="Citt">
    <w:name w:val="Quote"/>
    <w:basedOn w:val="Normln"/>
    <w:next w:val="Normln"/>
    <w:link w:val="CittChar"/>
    <w:uiPriority w:val="29"/>
    <w:rsid w:val="00A56E9C"/>
    <w:pPr>
      <w:spacing w:before="200"/>
      <w:ind w:left="864" w:right="864"/>
      <w:jc w:val="center"/>
    </w:pPr>
    <w:rPr>
      <w:i/>
      <w:iCs/>
      <w:color w:val="404040" w:themeColor="text1" w:themeTint="BF"/>
    </w:rPr>
  </w:style>
  <w:style w:type="character" w:customStyle="1" w:styleId="CittChar">
    <w:name w:val="Citát Char"/>
    <w:basedOn w:val="Standardnpsmoodstavce"/>
    <w:link w:val="Citt"/>
    <w:uiPriority w:val="29"/>
    <w:rsid w:val="00A56E9C"/>
    <w:rPr>
      <w:i/>
      <w:iCs/>
      <w:color w:val="404040" w:themeColor="text1" w:themeTint="BF"/>
    </w:rPr>
  </w:style>
  <w:style w:type="character" w:customStyle="1" w:styleId="FormtovanvHTMLChar">
    <w:name w:val="Formátovaný v HTML Char"/>
    <w:basedOn w:val="Standardnpsmoodstavce"/>
    <w:link w:val="FormtovanvHTML"/>
    <w:uiPriority w:val="99"/>
    <w:semiHidden/>
    <w:rsid w:val="00394D8A"/>
    <w:rPr>
      <w:rFonts w:ascii="Consolas" w:hAnsi="Consolas"/>
      <w:sz w:val="20"/>
      <w:szCs w:val="20"/>
    </w:rPr>
  </w:style>
  <w:style w:type="paragraph" w:styleId="Vrazncitt">
    <w:name w:val="Intense Quote"/>
    <w:basedOn w:val="Normln"/>
    <w:next w:val="Normln"/>
    <w:link w:val="VrazncittChar"/>
    <w:uiPriority w:val="30"/>
    <w:qFormat/>
    <w:rsid w:val="000F582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VrazncittChar">
    <w:name w:val="Výrazný citát Char"/>
    <w:basedOn w:val="Standardnpsmoodstavce"/>
    <w:link w:val="Vrazncitt"/>
    <w:uiPriority w:val="30"/>
    <w:rsid w:val="000F582C"/>
    <w:rPr>
      <w:i/>
      <w:iCs/>
      <w:color w:val="4472C4" w:themeColor="accent1"/>
      <w:sz w:val="24"/>
    </w:rPr>
  </w:style>
  <w:style w:type="character" w:styleId="Nevyeenzmnka">
    <w:name w:val="Unresolved Mention"/>
    <w:basedOn w:val="Standardnpsmoodstavce"/>
    <w:uiPriority w:val="99"/>
    <w:semiHidden/>
    <w:unhideWhenUsed/>
    <w:rsid w:val="00323D01"/>
    <w:rPr>
      <w:color w:val="605E5C"/>
      <w:shd w:val="clear" w:color="auto" w:fill="E1DFDD"/>
    </w:rPr>
  </w:style>
  <w:style w:type="paragraph" w:styleId="Normlnweb">
    <w:name w:val="Normal (Web)"/>
    <w:basedOn w:val="Normln"/>
    <w:uiPriority w:val="99"/>
    <w:semiHidden/>
    <w:unhideWhenUsed/>
    <w:rsid w:val="00D63413"/>
    <w:pPr>
      <w:spacing w:before="100" w:beforeAutospacing="1" w:after="100" w:afterAutospacing="1" w:line="240" w:lineRule="auto"/>
      <w:ind w:firstLine="0"/>
      <w:jc w:val="left"/>
    </w:pPr>
    <w:rPr>
      <w:rFonts w:ascii="Times New Roman" w:eastAsia="Times New Roman" w:hAnsi="Times New Roman" w:cs="Times New Roman"/>
      <w:szCs w:val="24"/>
      <w:lang w:eastAsia="cs-CZ"/>
    </w:rPr>
  </w:style>
  <w:style w:type="character" w:styleId="KdHTML">
    <w:name w:val="HTML Code"/>
    <w:basedOn w:val="Standardnpsmoodstavce"/>
    <w:uiPriority w:val="99"/>
    <w:semiHidden/>
    <w:unhideWhenUsed/>
    <w:rsid w:val="00D63413"/>
    <w:rPr>
      <w:rFonts w:ascii="Courier New" w:eastAsia="Times New Roman" w:hAnsi="Courier New" w:cs="Courier New"/>
      <w:sz w:val="20"/>
      <w:szCs w:val="20"/>
    </w:rPr>
  </w:style>
  <w:style w:type="character" w:styleId="Odkaznakoment">
    <w:name w:val="annotation reference"/>
    <w:basedOn w:val="Standardnpsmoodstavce"/>
    <w:uiPriority w:val="99"/>
    <w:semiHidden/>
    <w:unhideWhenUsed/>
    <w:rsid w:val="00853AD1"/>
    <w:rPr>
      <w:sz w:val="16"/>
      <w:szCs w:val="16"/>
    </w:rPr>
  </w:style>
  <w:style w:type="paragraph" w:styleId="Textkomente">
    <w:name w:val="annotation text"/>
    <w:basedOn w:val="Normln"/>
    <w:link w:val="TextkomenteChar"/>
    <w:uiPriority w:val="99"/>
    <w:unhideWhenUsed/>
    <w:rsid w:val="00853AD1"/>
    <w:pPr>
      <w:spacing w:line="240" w:lineRule="auto"/>
    </w:pPr>
    <w:rPr>
      <w:sz w:val="20"/>
      <w:szCs w:val="20"/>
    </w:rPr>
  </w:style>
  <w:style w:type="character" w:customStyle="1" w:styleId="TextkomenteChar">
    <w:name w:val="Text komentáře Char"/>
    <w:basedOn w:val="Standardnpsmoodstavce"/>
    <w:link w:val="Textkomente"/>
    <w:uiPriority w:val="99"/>
    <w:rsid w:val="00853AD1"/>
    <w:rPr>
      <w:sz w:val="20"/>
      <w:szCs w:val="20"/>
    </w:rPr>
  </w:style>
  <w:style w:type="paragraph" w:styleId="Pedmtkomente">
    <w:name w:val="annotation subject"/>
    <w:basedOn w:val="Textkomente"/>
    <w:next w:val="Textkomente"/>
    <w:link w:val="PedmtkomenteChar"/>
    <w:uiPriority w:val="99"/>
    <w:semiHidden/>
    <w:unhideWhenUsed/>
    <w:rsid w:val="00853AD1"/>
    <w:rPr>
      <w:b/>
      <w:bCs/>
    </w:rPr>
  </w:style>
  <w:style w:type="character" w:customStyle="1" w:styleId="PedmtkomenteChar">
    <w:name w:val="Předmět komentáře Char"/>
    <w:basedOn w:val="TextkomenteChar"/>
    <w:link w:val="Pedmtkomente"/>
    <w:uiPriority w:val="99"/>
    <w:semiHidden/>
    <w:rsid w:val="00853AD1"/>
    <w:rPr>
      <w:b/>
      <w:bCs/>
      <w:sz w:val="20"/>
      <w:szCs w:val="20"/>
    </w:rPr>
  </w:style>
  <w:style w:type="paragraph" w:styleId="Textvysvtlivek">
    <w:name w:val="endnote text"/>
    <w:basedOn w:val="Normln"/>
    <w:link w:val="TextvysvtlivekChar"/>
    <w:uiPriority w:val="99"/>
    <w:semiHidden/>
    <w:unhideWhenUsed/>
    <w:rsid w:val="00853AD1"/>
    <w:pPr>
      <w:spacing w:line="240" w:lineRule="auto"/>
    </w:pPr>
    <w:rPr>
      <w:sz w:val="20"/>
      <w:szCs w:val="20"/>
    </w:rPr>
  </w:style>
  <w:style w:type="character" w:customStyle="1" w:styleId="TextvysvtlivekChar">
    <w:name w:val="Text vysvětlivek Char"/>
    <w:basedOn w:val="Standardnpsmoodstavce"/>
    <w:link w:val="Textvysvtlivek"/>
    <w:uiPriority w:val="99"/>
    <w:semiHidden/>
    <w:rsid w:val="00853AD1"/>
    <w:rPr>
      <w:sz w:val="20"/>
      <w:szCs w:val="20"/>
    </w:rPr>
  </w:style>
  <w:style w:type="character" w:styleId="Odkaznavysvtlivky">
    <w:name w:val="endnote reference"/>
    <w:basedOn w:val="Standardnpsmoodstavce"/>
    <w:uiPriority w:val="99"/>
    <w:semiHidden/>
    <w:unhideWhenUsed/>
    <w:rsid w:val="00853AD1"/>
    <w:rPr>
      <w:vertAlign w:val="superscript"/>
    </w:rPr>
  </w:style>
  <w:style w:type="paragraph" w:styleId="Textpoznpodarou">
    <w:name w:val="footnote text"/>
    <w:basedOn w:val="Normln"/>
    <w:link w:val="TextpoznpodarouChar"/>
    <w:uiPriority w:val="99"/>
    <w:semiHidden/>
    <w:unhideWhenUsed/>
    <w:rsid w:val="00853AD1"/>
    <w:pPr>
      <w:spacing w:line="240" w:lineRule="auto"/>
    </w:pPr>
    <w:rPr>
      <w:sz w:val="20"/>
      <w:szCs w:val="20"/>
    </w:rPr>
  </w:style>
  <w:style w:type="character" w:customStyle="1" w:styleId="TextpoznpodarouChar">
    <w:name w:val="Text pozn. pod čarou Char"/>
    <w:basedOn w:val="Standardnpsmoodstavce"/>
    <w:link w:val="Textpoznpodarou"/>
    <w:uiPriority w:val="99"/>
    <w:semiHidden/>
    <w:rsid w:val="00853AD1"/>
    <w:rPr>
      <w:sz w:val="20"/>
      <w:szCs w:val="20"/>
    </w:rPr>
  </w:style>
  <w:style w:type="character" w:styleId="Znakapoznpodarou">
    <w:name w:val="footnote reference"/>
    <w:basedOn w:val="Standardnpsmoodstavce"/>
    <w:uiPriority w:val="99"/>
    <w:semiHidden/>
    <w:unhideWhenUsed/>
    <w:rsid w:val="00853A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108">
      <w:bodyDiv w:val="1"/>
      <w:marLeft w:val="0"/>
      <w:marRight w:val="0"/>
      <w:marTop w:val="0"/>
      <w:marBottom w:val="0"/>
      <w:divBdr>
        <w:top w:val="none" w:sz="0" w:space="0" w:color="auto"/>
        <w:left w:val="none" w:sz="0" w:space="0" w:color="auto"/>
        <w:bottom w:val="none" w:sz="0" w:space="0" w:color="auto"/>
        <w:right w:val="none" w:sz="0" w:space="0" w:color="auto"/>
      </w:divBdr>
    </w:div>
    <w:div w:id="10886665">
      <w:bodyDiv w:val="1"/>
      <w:marLeft w:val="0"/>
      <w:marRight w:val="0"/>
      <w:marTop w:val="0"/>
      <w:marBottom w:val="0"/>
      <w:divBdr>
        <w:top w:val="none" w:sz="0" w:space="0" w:color="auto"/>
        <w:left w:val="none" w:sz="0" w:space="0" w:color="auto"/>
        <w:bottom w:val="none" w:sz="0" w:space="0" w:color="auto"/>
        <w:right w:val="none" w:sz="0" w:space="0" w:color="auto"/>
      </w:divBdr>
    </w:div>
    <w:div w:id="18094704">
      <w:bodyDiv w:val="1"/>
      <w:marLeft w:val="0"/>
      <w:marRight w:val="0"/>
      <w:marTop w:val="0"/>
      <w:marBottom w:val="0"/>
      <w:divBdr>
        <w:top w:val="none" w:sz="0" w:space="0" w:color="auto"/>
        <w:left w:val="none" w:sz="0" w:space="0" w:color="auto"/>
        <w:bottom w:val="none" w:sz="0" w:space="0" w:color="auto"/>
        <w:right w:val="none" w:sz="0" w:space="0" w:color="auto"/>
      </w:divBdr>
    </w:div>
    <w:div w:id="25958447">
      <w:bodyDiv w:val="1"/>
      <w:marLeft w:val="0"/>
      <w:marRight w:val="0"/>
      <w:marTop w:val="0"/>
      <w:marBottom w:val="0"/>
      <w:divBdr>
        <w:top w:val="none" w:sz="0" w:space="0" w:color="auto"/>
        <w:left w:val="none" w:sz="0" w:space="0" w:color="auto"/>
        <w:bottom w:val="none" w:sz="0" w:space="0" w:color="auto"/>
        <w:right w:val="none" w:sz="0" w:space="0" w:color="auto"/>
      </w:divBdr>
    </w:div>
    <w:div w:id="27028260">
      <w:bodyDiv w:val="1"/>
      <w:marLeft w:val="0"/>
      <w:marRight w:val="0"/>
      <w:marTop w:val="0"/>
      <w:marBottom w:val="0"/>
      <w:divBdr>
        <w:top w:val="none" w:sz="0" w:space="0" w:color="auto"/>
        <w:left w:val="none" w:sz="0" w:space="0" w:color="auto"/>
        <w:bottom w:val="none" w:sz="0" w:space="0" w:color="auto"/>
        <w:right w:val="none" w:sz="0" w:space="0" w:color="auto"/>
      </w:divBdr>
    </w:div>
    <w:div w:id="37125835">
      <w:bodyDiv w:val="1"/>
      <w:marLeft w:val="0"/>
      <w:marRight w:val="0"/>
      <w:marTop w:val="0"/>
      <w:marBottom w:val="0"/>
      <w:divBdr>
        <w:top w:val="none" w:sz="0" w:space="0" w:color="auto"/>
        <w:left w:val="none" w:sz="0" w:space="0" w:color="auto"/>
        <w:bottom w:val="none" w:sz="0" w:space="0" w:color="auto"/>
        <w:right w:val="none" w:sz="0" w:space="0" w:color="auto"/>
      </w:divBdr>
    </w:div>
    <w:div w:id="46491836">
      <w:bodyDiv w:val="1"/>
      <w:marLeft w:val="0"/>
      <w:marRight w:val="0"/>
      <w:marTop w:val="0"/>
      <w:marBottom w:val="0"/>
      <w:divBdr>
        <w:top w:val="none" w:sz="0" w:space="0" w:color="auto"/>
        <w:left w:val="none" w:sz="0" w:space="0" w:color="auto"/>
        <w:bottom w:val="none" w:sz="0" w:space="0" w:color="auto"/>
        <w:right w:val="none" w:sz="0" w:space="0" w:color="auto"/>
      </w:divBdr>
    </w:div>
    <w:div w:id="53431596">
      <w:bodyDiv w:val="1"/>
      <w:marLeft w:val="0"/>
      <w:marRight w:val="0"/>
      <w:marTop w:val="0"/>
      <w:marBottom w:val="0"/>
      <w:divBdr>
        <w:top w:val="none" w:sz="0" w:space="0" w:color="auto"/>
        <w:left w:val="none" w:sz="0" w:space="0" w:color="auto"/>
        <w:bottom w:val="none" w:sz="0" w:space="0" w:color="auto"/>
        <w:right w:val="none" w:sz="0" w:space="0" w:color="auto"/>
      </w:divBdr>
    </w:div>
    <w:div w:id="55519936">
      <w:bodyDiv w:val="1"/>
      <w:marLeft w:val="0"/>
      <w:marRight w:val="0"/>
      <w:marTop w:val="0"/>
      <w:marBottom w:val="0"/>
      <w:divBdr>
        <w:top w:val="none" w:sz="0" w:space="0" w:color="auto"/>
        <w:left w:val="none" w:sz="0" w:space="0" w:color="auto"/>
        <w:bottom w:val="none" w:sz="0" w:space="0" w:color="auto"/>
        <w:right w:val="none" w:sz="0" w:space="0" w:color="auto"/>
      </w:divBdr>
    </w:div>
    <w:div w:id="56826186">
      <w:bodyDiv w:val="1"/>
      <w:marLeft w:val="0"/>
      <w:marRight w:val="0"/>
      <w:marTop w:val="0"/>
      <w:marBottom w:val="0"/>
      <w:divBdr>
        <w:top w:val="none" w:sz="0" w:space="0" w:color="auto"/>
        <w:left w:val="none" w:sz="0" w:space="0" w:color="auto"/>
        <w:bottom w:val="none" w:sz="0" w:space="0" w:color="auto"/>
        <w:right w:val="none" w:sz="0" w:space="0" w:color="auto"/>
      </w:divBdr>
    </w:div>
    <w:div w:id="58288035">
      <w:bodyDiv w:val="1"/>
      <w:marLeft w:val="0"/>
      <w:marRight w:val="0"/>
      <w:marTop w:val="0"/>
      <w:marBottom w:val="0"/>
      <w:divBdr>
        <w:top w:val="none" w:sz="0" w:space="0" w:color="auto"/>
        <w:left w:val="none" w:sz="0" w:space="0" w:color="auto"/>
        <w:bottom w:val="none" w:sz="0" w:space="0" w:color="auto"/>
        <w:right w:val="none" w:sz="0" w:space="0" w:color="auto"/>
      </w:divBdr>
    </w:div>
    <w:div w:id="61874660">
      <w:bodyDiv w:val="1"/>
      <w:marLeft w:val="0"/>
      <w:marRight w:val="0"/>
      <w:marTop w:val="0"/>
      <w:marBottom w:val="0"/>
      <w:divBdr>
        <w:top w:val="none" w:sz="0" w:space="0" w:color="auto"/>
        <w:left w:val="none" w:sz="0" w:space="0" w:color="auto"/>
        <w:bottom w:val="none" w:sz="0" w:space="0" w:color="auto"/>
        <w:right w:val="none" w:sz="0" w:space="0" w:color="auto"/>
      </w:divBdr>
    </w:div>
    <w:div w:id="78790562">
      <w:bodyDiv w:val="1"/>
      <w:marLeft w:val="0"/>
      <w:marRight w:val="0"/>
      <w:marTop w:val="0"/>
      <w:marBottom w:val="0"/>
      <w:divBdr>
        <w:top w:val="none" w:sz="0" w:space="0" w:color="auto"/>
        <w:left w:val="none" w:sz="0" w:space="0" w:color="auto"/>
        <w:bottom w:val="none" w:sz="0" w:space="0" w:color="auto"/>
        <w:right w:val="none" w:sz="0" w:space="0" w:color="auto"/>
      </w:divBdr>
    </w:div>
    <w:div w:id="79789955">
      <w:bodyDiv w:val="1"/>
      <w:marLeft w:val="0"/>
      <w:marRight w:val="0"/>
      <w:marTop w:val="0"/>
      <w:marBottom w:val="0"/>
      <w:divBdr>
        <w:top w:val="none" w:sz="0" w:space="0" w:color="auto"/>
        <w:left w:val="none" w:sz="0" w:space="0" w:color="auto"/>
        <w:bottom w:val="none" w:sz="0" w:space="0" w:color="auto"/>
        <w:right w:val="none" w:sz="0" w:space="0" w:color="auto"/>
      </w:divBdr>
    </w:div>
    <w:div w:id="86661149">
      <w:bodyDiv w:val="1"/>
      <w:marLeft w:val="0"/>
      <w:marRight w:val="0"/>
      <w:marTop w:val="0"/>
      <w:marBottom w:val="0"/>
      <w:divBdr>
        <w:top w:val="none" w:sz="0" w:space="0" w:color="auto"/>
        <w:left w:val="none" w:sz="0" w:space="0" w:color="auto"/>
        <w:bottom w:val="none" w:sz="0" w:space="0" w:color="auto"/>
        <w:right w:val="none" w:sz="0" w:space="0" w:color="auto"/>
      </w:divBdr>
    </w:div>
    <w:div w:id="87778612">
      <w:bodyDiv w:val="1"/>
      <w:marLeft w:val="0"/>
      <w:marRight w:val="0"/>
      <w:marTop w:val="0"/>
      <w:marBottom w:val="0"/>
      <w:divBdr>
        <w:top w:val="none" w:sz="0" w:space="0" w:color="auto"/>
        <w:left w:val="none" w:sz="0" w:space="0" w:color="auto"/>
        <w:bottom w:val="none" w:sz="0" w:space="0" w:color="auto"/>
        <w:right w:val="none" w:sz="0" w:space="0" w:color="auto"/>
      </w:divBdr>
    </w:div>
    <w:div w:id="93062504">
      <w:bodyDiv w:val="1"/>
      <w:marLeft w:val="0"/>
      <w:marRight w:val="0"/>
      <w:marTop w:val="0"/>
      <w:marBottom w:val="0"/>
      <w:divBdr>
        <w:top w:val="none" w:sz="0" w:space="0" w:color="auto"/>
        <w:left w:val="none" w:sz="0" w:space="0" w:color="auto"/>
        <w:bottom w:val="none" w:sz="0" w:space="0" w:color="auto"/>
        <w:right w:val="none" w:sz="0" w:space="0" w:color="auto"/>
      </w:divBdr>
    </w:div>
    <w:div w:id="108790385">
      <w:bodyDiv w:val="1"/>
      <w:marLeft w:val="0"/>
      <w:marRight w:val="0"/>
      <w:marTop w:val="0"/>
      <w:marBottom w:val="0"/>
      <w:divBdr>
        <w:top w:val="none" w:sz="0" w:space="0" w:color="auto"/>
        <w:left w:val="none" w:sz="0" w:space="0" w:color="auto"/>
        <w:bottom w:val="none" w:sz="0" w:space="0" w:color="auto"/>
        <w:right w:val="none" w:sz="0" w:space="0" w:color="auto"/>
      </w:divBdr>
    </w:div>
    <w:div w:id="112209958">
      <w:bodyDiv w:val="1"/>
      <w:marLeft w:val="0"/>
      <w:marRight w:val="0"/>
      <w:marTop w:val="0"/>
      <w:marBottom w:val="0"/>
      <w:divBdr>
        <w:top w:val="none" w:sz="0" w:space="0" w:color="auto"/>
        <w:left w:val="none" w:sz="0" w:space="0" w:color="auto"/>
        <w:bottom w:val="none" w:sz="0" w:space="0" w:color="auto"/>
        <w:right w:val="none" w:sz="0" w:space="0" w:color="auto"/>
      </w:divBdr>
    </w:div>
    <w:div w:id="115149766">
      <w:bodyDiv w:val="1"/>
      <w:marLeft w:val="0"/>
      <w:marRight w:val="0"/>
      <w:marTop w:val="0"/>
      <w:marBottom w:val="0"/>
      <w:divBdr>
        <w:top w:val="none" w:sz="0" w:space="0" w:color="auto"/>
        <w:left w:val="none" w:sz="0" w:space="0" w:color="auto"/>
        <w:bottom w:val="none" w:sz="0" w:space="0" w:color="auto"/>
        <w:right w:val="none" w:sz="0" w:space="0" w:color="auto"/>
      </w:divBdr>
    </w:div>
    <w:div w:id="116264005">
      <w:bodyDiv w:val="1"/>
      <w:marLeft w:val="0"/>
      <w:marRight w:val="0"/>
      <w:marTop w:val="0"/>
      <w:marBottom w:val="0"/>
      <w:divBdr>
        <w:top w:val="none" w:sz="0" w:space="0" w:color="auto"/>
        <w:left w:val="none" w:sz="0" w:space="0" w:color="auto"/>
        <w:bottom w:val="none" w:sz="0" w:space="0" w:color="auto"/>
        <w:right w:val="none" w:sz="0" w:space="0" w:color="auto"/>
      </w:divBdr>
    </w:div>
    <w:div w:id="121118678">
      <w:bodyDiv w:val="1"/>
      <w:marLeft w:val="0"/>
      <w:marRight w:val="0"/>
      <w:marTop w:val="0"/>
      <w:marBottom w:val="0"/>
      <w:divBdr>
        <w:top w:val="none" w:sz="0" w:space="0" w:color="auto"/>
        <w:left w:val="none" w:sz="0" w:space="0" w:color="auto"/>
        <w:bottom w:val="none" w:sz="0" w:space="0" w:color="auto"/>
        <w:right w:val="none" w:sz="0" w:space="0" w:color="auto"/>
      </w:divBdr>
    </w:div>
    <w:div w:id="121660058">
      <w:bodyDiv w:val="1"/>
      <w:marLeft w:val="0"/>
      <w:marRight w:val="0"/>
      <w:marTop w:val="0"/>
      <w:marBottom w:val="0"/>
      <w:divBdr>
        <w:top w:val="none" w:sz="0" w:space="0" w:color="auto"/>
        <w:left w:val="none" w:sz="0" w:space="0" w:color="auto"/>
        <w:bottom w:val="none" w:sz="0" w:space="0" w:color="auto"/>
        <w:right w:val="none" w:sz="0" w:space="0" w:color="auto"/>
      </w:divBdr>
    </w:div>
    <w:div w:id="128980083">
      <w:bodyDiv w:val="1"/>
      <w:marLeft w:val="0"/>
      <w:marRight w:val="0"/>
      <w:marTop w:val="0"/>
      <w:marBottom w:val="0"/>
      <w:divBdr>
        <w:top w:val="none" w:sz="0" w:space="0" w:color="auto"/>
        <w:left w:val="none" w:sz="0" w:space="0" w:color="auto"/>
        <w:bottom w:val="none" w:sz="0" w:space="0" w:color="auto"/>
        <w:right w:val="none" w:sz="0" w:space="0" w:color="auto"/>
      </w:divBdr>
    </w:div>
    <w:div w:id="129440444">
      <w:bodyDiv w:val="1"/>
      <w:marLeft w:val="0"/>
      <w:marRight w:val="0"/>
      <w:marTop w:val="0"/>
      <w:marBottom w:val="0"/>
      <w:divBdr>
        <w:top w:val="none" w:sz="0" w:space="0" w:color="auto"/>
        <w:left w:val="none" w:sz="0" w:space="0" w:color="auto"/>
        <w:bottom w:val="none" w:sz="0" w:space="0" w:color="auto"/>
        <w:right w:val="none" w:sz="0" w:space="0" w:color="auto"/>
      </w:divBdr>
    </w:div>
    <w:div w:id="131027388">
      <w:bodyDiv w:val="1"/>
      <w:marLeft w:val="0"/>
      <w:marRight w:val="0"/>
      <w:marTop w:val="0"/>
      <w:marBottom w:val="0"/>
      <w:divBdr>
        <w:top w:val="none" w:sz="0" w:space="0" w:color="auto"/>
        <w:left w:val="none" w:sz="0" w:space="0" w:color="auto"/>
        <w:bottom w:val="none" w:sz="0" w:space="0" w:color="auto"/>
        <w:right w:val="none" w:sz="0" w:space="0" w:color="auto"/>
      </w:divBdr>
    </w:div>
    <w:div w:id="132599145">
      <w:bodyDiv w:val="1"/>
      <w:marLeft w:val="0"/>
      <w:marRight w:val="0"/>
      <w:marTop w:val="0"/>
      <w:marBottom w:val="0"/>
      <w:divBdr>
        <w:top w:val="none" w:sz="0" w:space="0" w:color="auto"/>
        <w:left w:val="none" w:sz="0" w:space="0" w:color="auto"/>
        <w:bottom w:val="none" w:sz="0" w:space="0" w:color="auto"/>
        <w:right w:val="none" w:sz="0" w:space="0" w:color="auto"/>
      </w:divBdr>
    </w:div>
    <w:div w:id="132912825">
      <w:bodyDiv w:val="1"/>
      <w:marLeft w:val="0"/>
      <w:marRight w:val="0"/>
      <w:marTop w:val="0"/>
      <w:marBottom w:val="0"/>
      <w:divBdr>
        <w:top w:val="none" w:sz="0" w:space="0" w:color="auto"/>
        <w:left w:val="none" w:sz="0" w:space="0" w:color="auto"/>
        <w:bottom w:val="none" w:sz="0" w:space="0" w:color="auto"/>
        <w:right w:val="none" w:sz="0" w:space="0" w:color="auto"/>
      </w:divBdr>
    </w:div>
    <w:div w:id="139032310">
      <w:bodyDiv w:val="1"/>
      <w:marLeft w:val="0"/>
      <w:marRight w:val="0"/>
      <w:marTop w:val="0"/>
      <w:marBottom w:val="0"/>
      <w:divBdr>
        <w:top w:val="none" w:sz="0" w:space="0" w:color="auto"/>
        <w:left w:val="none" w:sz="0" w:space="0" w:color="auto"/>
        <w:bottom w:val="none" w:sz="0" w:space="0" w:color="auto"/>
        <w:right w:val="none" w:sz="0" w:space="0" w:color="auto"/>
      </w:divBdr>
    </w:div>
    <w:div w:id="145365390">
      <w:bodyDiv w:val="1"/>
      <w:marLeft w:val="0"/>
      <w:marRight w:val="0"/>
      <w:marTop w:val="0"/>
      <w:marBottom w:val="0"/>
      <w:divBdr>
        <w:top w:val="none" w:sz="0" w:space="0" w:color="auto"/>
        <w:left w:val="none" w:sz="0" w:space="0" w:color="auto"/>
        <w:bottom w:val="none" w:sz="0" w:space="0" w:color="auto"/>
        <w:right w:val="none" w:sz="0" w:space="0" w:color="auto"/>
      </w:divBdr>
    </w:div>
    <w:div w:id="147552080">
      <w:bodyDiv w:val="1"/>
      <w:marLeft w:val="0"/>
      <w:marRight w:val="0"/>
      <w:marTop w:val="0"/>
      <w:marBottom w:val="0"/>
      <w:divBdr>
        <w:top w:val="none" w:sz="0" w:space="0" w:color="auto"/>
        <w:left w:val="none" w:sz="0" w:space="0" w:color="auto"/>
        <w:bottom w:val="none" w:sz="0" w:space="0" w:color="auto"/>
        <w:right w:val="none" w:sz="0" w:space="0" w:color="auto"/>
      </w:divBdr>
    </w:div>
    <w:div w:id="150677640">
      <w:bodyDiv w:val="1"/>
      <w:marLeft w:val="0"/>
      <w:marRight w:val="0"/>
      <w:marTop w:val="0"/>
      <w:marBottom w:val="0"/>
      <w:divBdr>
        <w:top w:val="none" w:sz="0" w:space="0" w:color="auto"/>
        <w:left w:val="none" w:sz="0" w:space="0" w:color="auto"/>
        <w:bottom w:val="none" w:sz="0" w:space="0" w:color="auto"/>
        <w:right w:val="none" w:sz="0" w:space="0" w:color="auto"/>
      </w:divBdr>
    </w:div>
    <w:div w:id="152453506">
      <w:bodyDiv w:val="1"/>
      <w:marLeft w:val="0"/>
      <w:marRight w:val="0"/>
      <w:marTop w:val="0"/>
      <w:marBottom w:val="0"/>
      <w:divBdr>
        <w:top w:val="none" w:sz="0" w:space="0" w:color="auto"/>
        <w:left w:val="none" w:sz="0" w:space="0" w:color="auto"/>
        <w:bottom w:val="none" w:sz="0" w:space="0" w:color="auto"/>
        <w:right w:val="none" w:sz="0" w:space="0" w:color="auto"/>
      </w:divBdr>
    </w:div>
    <w:div w:id="157619297">
      <w:bodyDiv w:val="1"/>
      <w:marLeft w:val="0"/>
      <w:marRight w:val="0"/>
      <w:marTop w:val="0"/>
      <w:marBottom w:val="0"/>
      <w:divBdr>
        <w:top w:val="none" w:sz="0" w:space="0" w:color="auto"/>
        <w:left w:val="none" w:sz="0" w:space="0" w:color="auto"/>
        <w:bottom w:val="none" w:sz="0" w:space="0" w:color="auto"/>
        <w:right w:val="none" w:sz="0" w:space="0" w:color="auto"/>
      </w:divBdr>
    </w:div>
    <w:div w:id="160319778">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170219645">
      <w:bodyDiv w:val="1"/>
      <w:marLeft w:val="0"/>
      <w:marRight w:val="0"/>
      <w:marTop w:val="0"/>
      <w:marBottom w:val="0"/>
      <w:divBdr>
        <w:top w:val="none" w:sz="0" w:space="0" w:color="auto"/>
        <w:left w:val="none" w:sz="0" w:space="0" w:color="auto"/>
        <w:bottom w:val="none" w:sz="0" w:space="0" w:color="auto"/>
        <w:right w:val="none" w:sz="0" w:space="0" w:color="auto"/>
      </w:divBdr>
    </w:div>
    <w:div w:id="170805150">
      <w:bodyDiv w:val="1"/>
      <w:marLeft w:val="0"/>
      <w:marRight w:val="0"/>
      <w:marTop w:val="0"/>
      <w:marBottom w:val="0"/>
      <w:divBdr>
        <w:top w:val="none" w:sz="0" w:space="0" w:color="auto"/>
        <w:left w:val="none" w:sz="0" w:space="0" w:color="auto"/>
        <w:bottom w:val="none" w:sz="0" w:space="0" w:color="auto"/>
        <w:right w:val="none" w:sz="0" w:space="0" w:color="auto"/>
      </w:divBdr>
    </w:div>
    <w:div w:id="173765560">
      <w:bodyDiv w:val="1"/>
      <w:marLeft w:val="0"/>
      <w:marRight w:val="0"/>
      <w:marTop w:val="0"/>
      <w:marBottom w:val="0"/>
      <w:divBdr>
        <w:top w:val="none" w:sz="0" w:space="0" w:color="auto"/>
        <w:left w:val="none" w:sz="0" w:space="0" w:color="auto"/>
        <w:bottom w:val="none" w:sz="0" w:space="0" w:color="auto"/>
        <w:right w:val="none" w:sz="0" w:space="0" w:color="auto"/>
      </w:divBdr>
    </w:div>
    <w:div w:id="181673715">
      <w:bodyDiv w:val="1"/>
      <w:marLeft w:val="0"/>
      <w:marRight w:val="0"/>
      <w:marTop w:val="0"/>
      <w:marBottom w:val="0"/>
      <w:divBdr>
        <w:top w:val="none" w:sz="0" w:space="0" w:color="auto"/>
        <w:left w:val="none" w:sz="0" w:space="0" w:color="auto"/>
        <w:bottom w:val="none" w:sz="0" w:space="0" w:color="auto"/>
        <w:right w:val="none" w:sz="0" w:space="0" w:color="auto"/>
      </w:divBdr>
    </w:div>
    <w:div w:id="191498058">
      <w:bodyDiv w:val="1"/>
      <w:marLeft w:val="0"/>
      <w:marRight w:val="0"/>
      <w:marTop w:val="0"/>
      <w:marBottom w:val="0"/>
      <w:divBdr>
        <w:top w:val="none" w:sz="0" w:space="0" w:color="auto"/>
        <w:left w:val="none" w:sz="0" w:space="0" w:color="auto"/>
        <w:bottom w:val="none" w:sz="0" w:space="0" w:color="auto"/>
        <w:right w:val="none" w:sz="0" w:space="0" w:color="auto"/>
      </w:divBdr>
    </w:div>
    <w:div w:id="199321894">
      <w:bodyDiv w:val="1"/>
      <w:marLeft w:val="0"/>
      <w:marRight w:val="0"/>
      <w:marTop w:val="0"/>
      <w:marBottom w:val="0"/>
      <w:divBdr>
        <w:top w:val="none" w:sz="0" w:space="0" w:color="auto"/>
        <w:left w:val="none" w:sz="0" w:space="0" w:color="auto"/>
        <w:bottom w:val="none" w:sz="0" w:space="0" w:color="auto"/>
        <w:right w:val="none" w:sz="0" w:space="0" w:color="auto"/>
      </w:divBdr>
    </w:div>
    <w:div w:id="199322892">
      <w:bodyDiv w:val="1"/>
      <w:marLeft w:val="0"/>
      <w:marRight w:val="0"/>
      <w:marTop w:val="0"/>
      <w:marBottom w:val="0"/>
      <w:divBdr>
        <w:top w:val="none" w:sz="0" w:space="0" w:color="auto"/>
        <w:left w:val="none" w:sz="0" w:space="0" w:color="auto"/>
        <w:bottom w:val="none" w:sz="0" w:space="0" w:color="auto"/>
        <w:right w:val="none" w:sz="0" w:space="0" w:color="auto"/>
      </w:divBdr>
    </w:div>
    <w:div w:id="206527676">
      <w:bodyDiv w:val="1"/>
      <w:marLeft w:val="0"/>
      <w:marRight w:val="0"/>
      <w:marTop w:val="0"/>
      <w:marBottom w:val="0"/>
      <w:divBdr>
        <w:top w:val="none" w:sz="0" w:space="0" w:color="auto"/>
        <w:left w:val="none" w:sz="0" w:space="0" w:color="auto"/>
        <w:bottom w:val="none" w:sz="0" w:space="0" w:color="auto"/>
        <w:right w:val="none" w:sz="0" w:space="0" w:color="auto"/>
      </w:divBdr>
    </w:div>
    <w:div w:id="208346601">
      <w:bodyDiv w:val="1"/>
      <w:marLeft w:val="0"/>
      <w:marRight w:val="0"/>
      <w:marTop w:val="0"/>
      <w:marBottom w:val="0"/>
      <w:divBdr>
        <w:top w:val="none" w:sz="0" w:space="0" w:color="auto"/>
        <w:left w:val="none" w:sz="0" w:space="0" w:color="auto"/>
        <w:bottom w:val="none" w:sz="0" w:space="0" w:color="auto"/>
        <w:right w:val="none" w:sz="0" w:space="0" w:color="auto"/>
      </w:divBdr>
    </w:div>
    <w:div w:id="220941794">
      <w:bodyDiv w:val="1"/>
      <w:marLeft w:val="0"/>
      <w:marRight w:val="0"/>
      <w:marTop w:val="0"/>
      <w:marBottom w:val="0"/>
      <w:divBdr>
        <w:top w:val="none" w:sz="0" w:space="0" w:color="auto"/>
        <w:left w:val="none" w:sz="0" w:space="0" w:color="auto"/>
        <w:bottom w:val="none" w:sz="0" w:space="0" w:color="auto"/>
        <w:right w:val="none" w:sz="0" w:space="0" w:color="auto"/>
      </w:divBdr>
    </w:div>
    <w:div w:id="221019028">
      <w:bodyDiv w:val="1"/>
      <w:marLeft w:val="0"/>
      <w:marRight w:val="0"/>
      <w:marTop w:val="0"/>
      <w:marBottom w:val="0"/>
      <w:divBdr>
        <w:top w:val="none" w:sz="0" w:space="0" w:color="auto"/>
        <w:left w:val="none" w:sz="0" w:space="0" w:color="auto"/>
        <w:bottom w:val="none" w:sz="0" w:space="0" w:color="auto"/>
        <w:right w:val="none" w:sz="0" w:space="0" w:color="auto"/>
      </w:divBdr>
    </w:div>
    <w:div w:id="223370903">
      <w:bodyDiv w:val="1"/>
      <w:marLeft w:val="0"/>
      <w:marRight w:val="0"/>
      <w:marTop w:val="0"/>
      <w:marBottom w:val="0"/>
      <w:divBdr>
        <w:top w:val="none" w:sz="0" w:space="0" w:color="auto"/>
        <w:left w:val="none" w:sz="0" w:space="0" w:color="auto"/>
        <w:bottom w:val="none" w:sz="0" w:space="0" w:color="auto"/>
        <w:right w:val="none" w:sz="0" w:space="0" w:color="auto"/>
      </w:divBdr>
    </w:div>
    <w:div w:id="226301203">
      <w:bodyDiv w:val="1"/>
      <w:marLeft w:val="0"/>
      <w:marRight w:val="0"/>
      <w:marTop w:val="0"/>
      <w:marBottom w:val="0"/>
      <w:divBdr>
        <w:top w:val="none" w:sz="0" w:space="0" w:color="auto"/>
        <w:left w:val="none" w:sz="0" w:space="0" w:color="auto"/>
        <w:bottom w:val="none" w:sz="0" w:space="0" w:color="auto"/>
        <w:right w:val="none" w:sz="0" w:space="0" w:color="auto"/>
      </w:divBdr>
    </w:div>
    <w:div w:id="226310432">
      <w:bodyDiv w:val="1"/>
      <w:marLeft w:val="0"/>
      <w:marRight w:val="0"/>
      <w:marTop w:val="0"/>
      <w:marBottom w:val="0"/>
      <w:divBdr>
        <w:top w:val="none" w:sz="0" w:space="0" w:color="auto"/>
        <w:left w:val="none" w:sz="0" w:space="0" w:color="auto"/>
        <w:bottom w:val="none" w:sz="0" w:space="0" w:color="auto"/>
        <w:right w:val="none" w:sz="0" w:space="0" w:color="auto"/>
      </w:divBdr>
    </w:div>
    <w:div w:id="232669545">
      <w:bodyDiv w:val="1"/>
      <w:marLeft w:val="0"/>
      <w:marRight w:val="0"/>
      <w:marTop w:val="0"/>
      <w:marBottom w:val="0"/>
      <w:divBdr>
        <w:top w:val="none" w:sz="0" w:space="0" w:color="auto"/>
        <w:left w:val="none" w:sz="0" w:space="0" w:color="auto"/>
        <w:bottom w:val="none" w:sz="0" w:space="0" w:color="auto"/>
        <w:right w:val="none" w:sz="0" w:space="0" w:color="auto"/>
      </w:divBdr>
    </w:div>
    <w:div w:id="233056279">
      <w:bodyDiv w:val="1"/>
      <w:marLeft w:val="0"/>
      <w:marRight w:val="0"/>
      <w:marTop w:val="0"/>
      <w:marBottom w:val="0"/>
      <w:divBdr>
        <w:top w:val="none" w:sz="0" w:space="0" w:color="auto"/>
        <w:left w:val="none" w:sz="0" w:space="0" w:color="auto"/>
        <w:bottom w:val="none" w:sz="0" w:space="0" w:color="auto"/>
        <w:right w:val="none" w:sz="0" w:space="0" w:color="auto"/>
      </w:divBdr>
    </w:div>
    <w:div w:id="234710844">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256210289">
      <w:bodyDiv w:val="1"/>
      <w:marLeft w:val="0"/>
      <w:marRight w:val="0"/>
      <w:marTop w:val="0"/>
      <w:marBottom w:val="0"/>
      <w:divBdr>
        <w:top w:val="none" w:sz="0" w:space="0" w:color="auto"/>
        <w:left w:val="none" w:sz="0" w:space="0" w:color="auto"/>
        <w:bottom w:val="none" w:sz="0" w:space="0" w:color="auto"/>
        <w:right w:val="none" w:sz="0" w:space="0" w:color="auto"/>
      </w:divBdr>
    </w:div>
    <w:div w:id="258802111">
      <w:bodyDiv w:val="1"/>
      <w:marLeft w:val="0"/>
      <w:marRight w:val="0"/>
      <w:marTop w:val="0"/>
      <w:marBottom w:val="0"/>
      <w:divBdr>
        <w:top w:val="none" w:sz="0" w:space="0" w:color="auto"/>
        <w:left w:val="none" w:sz="0" w:space="0" w:color="auto"/>
        <w:bottom w:val="none" w:sz="0" w:space="0" w:color="auto"/>
        <w:right w:val="none" w:sz="0" w:space="0" w:color="auto"/>
      </w:divBdr>
    </w:div>
    <w:div w:id="267391172">
      <w:bodyDiv w:val="1"/>
      <w:marLeft w:val="0"/>
      <w:marRight w:val="0"/>
      <w:marTop w:val="0"/>
      <w:marBottom w:val="0"/>
      <w:divBdr>
        <w:top w:val="none" w:sz="0" w:space="0" w:color="auto"/>
        <w:left w:val="none" w:sz="0" w:space="0" w:color="auto"/>
        <w:bottom w:val="none" w:sz="0" w:space="0" w:color="auto"/>
        <w:right w:val="none" w:sz="0" w:space="0" w:color="auto"/>
      </w:divBdr>
    </w:div>
    <w:div w:id="268317889">
      <w:bodyDiv w:val="1"/>
      <w:marLeft w:val="0"/>
      <w:marRight w:val="0"/>
      <w:marTop w:val="0"/>
      <w:marBottom w:val="0"/>
      <w:divBdr>
        <w:top w:val="none" w:sz="0" w:space="0" w:color="auto"/>
        <w:left w:val="none" w:sz="0" w:space="0" w:color="auto"/>
        <w:bottom w:val="none" w:sz="0" w:space="0" w:color="auto"/>
        <w:right w:val="none" w:sz="0" w:space="0" w:color="auto"/>
      </w:divBdr>
    </w:div>
    <w:div w:id="277755980">
      <w:bodyDiv w:val="1"/>
      <w:marLeft w:val="0"/>
      <w:marRight w:val="0"/>
      <w:marTop w:val="0"/>
      <w:marBottom w:val="0"/>
      <w:divBdr>
        <w:top w:val="none" w:sz="0" w:space="0" w:color="auto"/>
        <w:left w:val="none" w:sz="0" w:space="0" w:color="auto"/>
        <w:bottom w:val="none" w:sz="0" w:space="0" w:color="auto"/>
        <w:right w:val="none" w:sz="0" w:space="0" w:color="auto"/>
      </w:divBdr>
    </w:div>
    <w:div w:id="295262481">
      <w:bodyDiv w:val="1"/>
      <w:marLeft w:val="0"/>
      <w:marRight w:val="0"/>
      <w:marTop w:val="0"/>
      <w:marBottom w:val="0"/>
      <w:divBdr>
        <w:top w:val="none" w:sz="0" w:space="0" w:color="auto"/>
        <w:left w:val="none" w:sz="0" w:space="0" w:color="auto"/>
        <w:bottom w:val="none" w:sz="0" w:space="0" w:color="auto"/>
        <w:right w:val="none" w:sz="0" w:space="0" w:color="auto"/>
      </w:divBdr>
    </w:div>
    <w:div w:id="297492197">
      <w:bodyDiv w:val="1"/>
      <w:marLeft w:val="0"/>
      <w:marRight w:val="0"/>
      <w:marTop w:val="0"/>
      <w:marBottom w:val="0"/>
      <w:divBdr>
        <w:top w:val="none" w:sz="0" w:space="0" w:color="auto"/>
        <w:left w:val="none" w:sz="0" w:space="0" w:color="auto"/>
        <w:bottom w:val="none" w:sz="0" w:space="0" w:color="auto"/>
        <w:right w:val="none" w:sz="0" w:space="0" w:color="auto"/>
      </w:divBdr>
    </w:div>
    <w:div w:id="301231632">
      <w:bodyDiv w:val="1"/>
      <w:marLeft w:val="0"/>
      <w:marRight w:val="0"/>
      <w:marTop w:val="0"/>
      <w:marBottom w:val="0"/>
      <w:divBdr>
        <w:top w:val="none" w:sz="0" w:space="0" w:color="auto"/>
        <w:left w:val="none" w:sz="0" w:space="0" w:color="auto"/>
        <w:bottom w:val="none" w:sz="0" w:space="0" w:color="auto"/>
        <w:right w:val="none" w:sz="0" w:space="0" w:color="auto"/>
      </w:divBdr>
    </w:div>
    <w:div w:id="308481405">
      <w:bodyDiv w:val="1"/>
      <w:marLeft w:val="0"/>
      <w:marRight w:val="0"/>
      <w:marTop w:val="0"/>
      <w:marBottom w:val="0"/>
      <w:divBdr>
        <w:top w:val="none" w:sz="0" w:space="0" w:color="auto"/>
        <w:left w:val="none" w:sz="0" w:space="0" w:color="auto"/>
        <w:bottom w:val="none" w:sz="0" w:space="0" w:color="auto"/>
        <w:right w:val="none" w:sz="0" w:space="0" w:color="auto"/>
      </w:divBdr>
    </w:div>
    <w:div w:id="313070880">
      <w:bodyDiv w:val="1"/>
      <w:marLeft w:val="0"/>
      <w:marRight w:val="0"/>
      <w:marTop w:val="0"/>
      <w:marBottom w:val="0"/>
      <w:divBdr>
        <w:top w:val="none" w:sz="0" w:space="0" w:color="auto"/>
        <w:left w:val="none" w:sz="0" w:space="0" w:color="auto"/>
        <w:bottom w:val="none" w:sz="0" w:space="0" w:color="auto"/>
        <w:right w:val="none" w:sz="0" w:space="0" w:color="auto"/>
      </w:divBdr>
    </w:div>
    <w:div w:id="313876674">
      <w:bodyDiv w:val="1"/>
      <w:marLeft w:val="0"/>
      <w:marRight w:val="0"/>
      <w:marTop w:val="0"/>
      <w:marBottom w:val="0"/>
      <w:divBdr>
        <w:top w:val="none" w:sz="0" w:space="0" w:color="auto"/>
        <w:left w:val="none" w:sz="0" w:space="0" w:color="auto"/>
        <w:bottom w:val="none" w:sz="0" w:space="0" w:color="auto"/>
        <w:right w:val="none" w:sz="0" w:space="0" w:color="auto"/>
      </w:divBdr>
    </w:div>
    <w:div w:id="317199240">
      <w:bodyDiv w:val="1"/>
      <w:marLeft w:val="0"/>
      <w:marRight w:val="0"/>
      <w:marTop w:val="0"/>
      <w:marBottom w:val="0"/>
      <w:divBdr>
        <w:top w:val="none" w:sz="0" w:space="0" w:color="auto"/>
        <w:left w:val="none" w:sz="0" w:space="0" w:color="auto"/>
        <w:bottom w:val="none" w:sz="0" w:space="0" w:color="auto"/>
        <w:right w:val="none" w:sz="0" w:space="0" w:color="auto"/>
      </w:divBdr>
    </w:div>
    <w:div w:id="331568902">
      <w:bodyDiv w:val="1"/>
      <w:marLeft w:val="0"/>
      <w:marRight w:val="0"/>
      <w:marTop w:val="0"/>
      <w:marBottom w:val="0"/>
      <w:divBdr>
        <w:top w:val="none" w:sz="0" w:space="0" w:color="auto"/>
        <w:left w:val="none" w:sz="0" w:space="0" w:color="auto"/>
        <w:bottom w:val="none" w:sz="0" w:space="0" w:color="auto"/>
        <w:right w:val="none" w:sz="0" w:space="0" w:color="auto"/>
      </w:divBdr>
    </w:div>
    <w:div w:id="333649391">
      <w:bodyDiv w:val="1"/>
      <w:marLeft w:val="0"/>
      <w:marRight w:val="0"/>
      <w:marTop w:val="0"/>
      <w:marBottom w:val="0"/>
      <w:divBdr>
        <w:top w:val="none" w:sz="0" w:space="0" w:color="auto"/>
        <w:left w:val="none" w:sz="0" w:space="0" w:color="auto"/>
        <w:bottom w:val="none" w:sz="0" w:space="0" w:color="auto"/>
        <w:right w:val="none" w:sz="0" w:space="0" w:color="auto"/>
      </w:divBdr>
    </w:div>
    <w:div w:id="334918710">
      <w:bodyDiv w:val="1"/>
      <w:marLeft w:val="0"/>
      <w:marRight w:val="0"/>
      <w:marTop w:val="0"/>
      <w:marBottom w:val="0"/>
      <w:divBdr>
        <w:top w:val="none" w:sz="0" w:space="0" w:color="auto"/>
        <w:left w:val="none" w:sz="0" w:space="0" w:color="auto"/>
        <w:bottom w:val="none" w:sz="0" w:space="0" w:color="auto"/>
        <w:right w:val="none" w:sz="0" w:space="0" w:color="auto"/>
      </w:divBdr>
    </w:div>
    <w:div w:id="343097977">
      <w:bodyDiv w:val="1"/>
      <w:marLeft w:val="0"/>
      <w:marRight w:val="0"/>
      <w:marTop w:val="0"/>
      <w:marBottom w:val="0"/>
      <w:divBdr>
        <w:top w:val="none" w:sz="0" w:space="0" w:color="auto"/>
        <w:left w:val="none" w:sz="0" w:space="0" w:color="auto"/>
        <w:bottom w:val="none" w:sz="0" w:space="0" w:color="auto"/>
        <w:right w:val="none" w:sz="0" w:space="0" w:color="auto"/>
      </w:divBdr>
    </w:div>
    <w:div w:id="346249729">
      <w:bodyDiv w:val="1"/>
      <w:marLeft w:val="0"/>
      <w:marRight w:val="0"/>
      <w:marTop w:val="0"/>
      <w:marBottom w:val="0"/>
      <w:divBdr>
        <w:top w:val="none" w:sz="0" w:space="0" w:color="auto"/>
        <w:left w:val="none" w:sz="0" w:space="0" w:color="auto"/>
        <w:bottom w:val="none" w:sz="0" w:space="0" w:color="auto"/>
        <w:right w:val="none" w:sz="0" w:space="0" w:color="auto"/>
      </w:divBdr>
    </w:div>
    <w:div w:id="349188147">
      <w:bodyDiv w:val="1"/>
      <w:marLeft w:val="0"/>
      <w:marRight w:val="0"/>
      <w:marTop w:val="0"/>
      <w:marBottom w:val="0"/>
      <w:divBdr>
        <w:top w:val="none" w:sz="0" w:space="0" w:color="auto"/>
        <w:left w:val="none" w:sz="0" w:space="0" w:color="auto"/>
        <w:bottom w:val="none" w:sz="0" w:space="0" w:color="auto"/>
        <w:right w:val="none" w:sz="0" w:space="0" w:color="auto"/>
      </w:divBdr>
    </w:div>
    <w:div w:id="349719336">
      <w:bodyDiv w:val="1"/>
      <w:marLeft w:val="0"/>
      <w:marRight w:val="0"/>
      <w:marTop w:val="0"/>
      <w:marBottom w:val="0"/>
      <w:divBdr>
        <w:top w:val="none" w:sz="0" w:space="0" w:color="auto"/>
        <w:left w:val="none" w:sz="0" w:space="0" w:color="auto"/>
        <w:bottom w:val="none" w:sz="0" w:space="0" w:color="auto"/>
        <w:right w:val="none" w:sz="0" w:space="0" w:color="auto"/>
      </w:divBdr>
    </w:div>
    <w:div w:id="350305257">
      <w:bodyDiv w:val="1"/>
      <w:marLeft w:val="0"/>
      <w:marRight w:val="0"/>
      <w:marTop w:val="0"/>
      <w:marBottom w:val="0"/>
      <w:divBdr>
        <w:top w:val="none" w:sz="0" w:space="0" w:color="auto"/>
        <w:left w:val="none" w:sz="0" w:space="0" w:color="auto"/>
        <w:bottom w:val="none" w:sz="0" w:space="0" w:color="auto"/>
        <w:right w:val="none" w:sz="0" w:space="0" w:color="auto"/>
      </w:divBdr>
    </w:div>
    <w:div w:id="350374772">
      <w:bodyDiv w:val="1"/>
      <w:marLeft w:val="0"/>
      <w:marRight w:val="0"/>
      <w:marTop w:val="0"/>
      <w:marBottom w:val="0"/>
      <w:divBdr>
        <w:top w:val="none" w:sz="0" w:space="0" w:color="auto"/>
        <w:left w:val="none" w:sz="0" w:space="0" w:color="auto"/>
        <w:bottom w:val="none" w:sz="0" w:space="0" w:color="auto"/>
        <w:right w:val="none" w:sz="0" w:space="0" w:color="auto"/>
      </w:divBdr>
    </w:div>
    <w:div w:id="366956051">
      <w:bodyDiv w:val="1"/>
      <w:marLeft w:val="0"/>
      <w:marRight w:val="0"/>
      <w:marTop w:val="0"/>
      <w:marBottom w:val="0"/>
      <w:divBdr>
        <w:top w:val="none" w:sz="0" w:space="0" w:color="auto"/>
        <w:left w:val="none" w:sz="0" w:space="0" w:color="auto"/>
        <w:bottom w:val="none" w:sz="0" w:space="0" w:color="auto"/>
        <w:right w:val="none" w:sz="0" w:space="0" w:color="auto"/>
      </w:divBdr>
    </w:div>
    <w:div w:id="372467646">
      <w:bodyDiv w:val="1"/>
      <w:marLeft w:val="0"/>
      <w:marRight w:val="0"/>
      <w:marTop w:val="0"/>
      <w:marBottom w:val="0"/>
      <w:divBdr>
        <w:top w:val="none" w:sz="0" w:space="0" w:color="auto"/>
        <w:left w:val="none" w:sz="0" w:space="0" w:color="auto"/>
        <w:bottom w:val="none" w:sz="0" w:space="0" w:color="auto"/>
        <w:right w:val="none" w:sz="0" w:space="0" w:color="auto"/>
      </w:divBdr>
    </w:div>
    <w:div w:id="375783636">
      <w:bodyDiv w:val="1"/>
      <w:marLeft w:val="0"/>
      <w:marRight w:val="0"/>
      <w:marTop w:val="0"/>
      <w:marBottom w:val="0"/>
      <w:divBdr>
        <w:top w:val="none" w:sz="0" w:space="0" w:color="auto"/>
        <w:left w:val="none" w:sz="0" w:space="0" w:color="auto"/>
        <w:bottom w:val="none" w:sz="0" w:space="0" w:color="auto"/>
        <w:right w:val="none" w:sz="0" w:space="0" w:color="auto"/>
      </w:divBdr>
    </w:div>
    <w:div w:id="380793233">
      <w:bodyDiv w:val="1"/>
      <w:marLeft w:val="0"/>
      <w:marRight w:val="0"/>
      <w:marTop w:val="0"/>
      <w:marBottom w:val="0"/>
      <w:divBdr>
        <w:top w:val="none" w:sz="0" w:space="0" w:color="auto"/>
        <w:left w:val="none" w:sz="0" w:space="0" w:color="auto"/>
        <w:bottom w:val="none" w:sz="0" w:space="0" w:color="auto"/>
        <w:right w:val="none" w:sz="0" w:space="0" w:color="auto"/>
      </w:divBdr>
    </w:div>
    <w:div w:id="382875647">
      <w:bodyDiv w:val="1"/>
      <w:marLeft w:val="0"/>
      <w:marRight w:val="0"/>
      <w:marTop w:val="0"/>
      <w:marBottom w:val="0"/>
      <w:divBdr>
        <w:top w:val="none" w:sz="0" w:space="0" w:color="auto"/>
        <w:left w:val="none" w:sz="0" w:space="0" w:color="auto"/>
        <w:bottom w:val="none" w:sz="0" w:space="0" w:color="auto"/>
        <w:right w:val="none" w:sz="0" w:space="0" w:color="auto"/>
      </w:divBdr>
    </w:div>
    <w:div w:id="388386555">
      <w:bodyDiv w:val="1"/>
      <w:marLeft w:val="0"/>
      <w:marRight w:val="0"/>
      <w:marTop w:val="0"/>
      <w:marBottom w:val="0"/>
      <w:divBdr>
        <w:top w:val="none" w:sz="0" w:space="0" w:color="auto"/>
        <w:left w:val="none" w:sz="0" w:space="0" w:color="auto"/>
        <w:bottom w:val="none" w:sz="0" w:space="0" w:color="auto"/>
        <w:right w:val="none" w:sz="0" w:space="0" w:color="auto"/>
      </w:divBdr>
    </w:div>
    <w:div w:id="396363584">
      <w:bodyDiv w:val="1"/>
      <w:marLeft w:val="0"/>
      <w:marRight w:val="0"/>
      <w:marTop w:val="0"/>
      <w:marBottom w:val="0"/>
      <w:divBdr>
        <w:top w:val="none" w:sz="0" w:space="0" w:color="auto"/>
        <w:left w:val="none" w:sz="0" w:space="0" w:color="auto"/>
        <w:bottom w:val="none" w:sz="0" w:space="0" w:color="auto"/>
        <w:right w:val="none" w:sz="0" w:space="0" w:color="auto"/>
      </w:divBdr>
    </w:div>
    <w:div w:id="397750558">
      <w:bodyDiv w:val="1"/>
      <w:marLeft w:val="0"/>
      <w:marRight w:val="0"/>
      <w:marTop w:val="0"/>
      <w:marBottom w:val="0"/>
      <w:divBdr>
        <w:top w:val="none" w:sz="0" w:space="0" w:color="auto"/>
        <w:left w:val="none" w:sz="0" w:space="0" w:color="auto"/>
        <w:bottom w:val="none" w:sz="0" w:space="0" w:color="auto"/>
        <w:right w:val="none" w:sz="0" w:space="0" w:color="auto"/>
      </w:divBdr>
    </w:div>
    <w:div w:id="401679339">
      <w:bodyDiv w:val="1"/>
      <w:marLeft w:val="0"/>
      <w:marRight w:val="0"/>
      <w:marTop w:val="0"/>
      <w:marBottom w:val="0"/>
      <w:divBdr>
        <w:top w:val="none" w:sz="0" w:space="0" w:color="auto"/>
        <w:left w:val="none" w:sz="0" w:space="0" w:color="auto"/>
        <w:bottom w:val="none" w:sz="0" w:space="0" w:color="auto"/>
        <w:right w:val="none" w:sz="0" w:space="0" w:color="auto"/>
      </w:divBdr>
    </w:div>
    <w:div w:id="404376791">
      <w:bodyDiv w:val="1"/>
      <w:marLeft w:val="0"/>
      <w:marRight w:val="0"/>
      <w:marTop w:val="0"/>
      <w:marBottom w:val="0"/>
      <w:divBdr>
        <w:top w:val="none" w:sz="0" w:space="0" w:color="auto"/>
        <w:left w:val="none" w:sz="0" w:space="0" w:color="auto"/>
        <w:bottom w:val="none" w:sz="0" w:space="0" w:color="auto"/>
        <w:right w:val="none" w:sz="0" w:space="0" w:color="auto"/>
      </w:divBdr>
    </w:div>
    <w:div w:id="404883856">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412554731">
      <w:bodyDiv w:val="1"/>
      <w:marLeft w:val="0"/>
      <w:marRight w:val="0"/>
      <w:marTop w:val="0"/>
      <w:marBottom w:val="0"/>
      <w:divBdr>
        <w:top w:val="none" w:sz="0" w:space="0" w:color="auto"/>
        <w:left w:val="none" w:sz="0" w:space="0" w:color="auto"/>
        <w:bottom w:val="none" w:sz="0" w:space="0" w:color="auto"/>
        <w:right w:val="none" w:sz="0" w:space="0" w:color="auto"/>
      </w:divBdr>
    </w:div>
    <w:div w:id="415709859">
      <w:bodyDiv w:val="1"/>
      <w:marLeft w:val="0"/>
      <w:marRight w:val="0"/>
      <w:marTop w:val="0"/>
      <w:marBottom w:val="0"/>
      <w:divBdr>
        <w:top w:val="none" w:sz="0" w:space="0" w:color="auto"/>
        <w:left w:val="none" w:sz="0" w:space="0" w:color="auto"/>
        <w:bottom w:val="none" w:sz="0" w:space="0" w:color="auto"/>
        <w:right w:val="none" w:sz="0" w:space="0" w:color="auto"/>
      </w:divBdr>
    </w:div>
    <w:div w:id="416824885">
      <w:bodyDiv w:val="1"/>
      <w:marLeft w:val="0"/>
      <w:marRight w:val="0"/>
      <w:marTop w:val="0"/>
      <w:marBottom w:val="0"/>
      <w:divBdr>
        <w:top w:val="none" w:sz="0" w:space="0" w:color="auto"/>
        <w:left w:val="none" w:sz="0" w:space="0" w:color="auto"/>
        <w:bottom w:val="none" w:sz="0" w:space="0" w:color="auto"/>
        <w:right w:val="none" w:sz="0" w:space="0" w:color="auto"/>
      </w:divBdr>
    </w:div>
    <w:div w:id="418259480">
      <w:bodyDiv w:val="1"/>
      <w:marLeft w:val="0"/>
      <w:marRight w:val="0"/>
      <w:marTop w:val="0"/>
      <w:marBottom w:val="0"/>
      <w:divBdr>
        <w:top w:val="none" w:sz="0" w:space="0" w:color="auto"/>
        <w:left w:val="none" w:sz="0" w:space="0" w:color="auto"/>
        <w:bottom w:val="none" w:sz="0" w:space="0" w:color="auto"/>
        <w:right w:val="none" w:sz="0" w:space="0" w:color="auto"/>
      </w:divBdr>
    </w:div>
    <w:div w:id="428503547">
      <w:bodyDiv w:val="1"/>
      <w:marLeft w:val="0"/>
      <w:marRight w:val="0"/>
      <w:marTop w:val="0"/>
      <w:marBottom w:val="0"/>
      <w:divBdr>
        <w:top w:val="none" w:sz="0" w:space="0" w:color="auto"/>
        <w:left w:val="none" w:sz="0" w:space="0" w:color="auto"/>
        <w:bottom w:val="none" w:sz="0" w:space="0" w:color="auto"/>
        <w:right w:val="none" w:sz="0" w:space="0" w:color="auto"/>
      </w:divBdr>
    </w:div>
    <w:div w:id="433062285">
      <w:bodyDiv w:val="1"/>
      <w:marLeft w:val="0"/>
      <w:marRight w:val="0"/>
      <w:marTop w:val="0"/>
      <w:marBottom w:val="0"/>
      <w:divBdr>
        <w:top w:val="none" w:sz="0" w:space="0" w:color="auto"/>
        <w:left w:val="none" w:sz="0" w:space="0" w:color="auto"/>
        <w:bottom w:val="none" w:sz="0" w:space="0" w:color="auto"/>
        <w:right w:val="none" w:sz="0" w:space="0" w:color="auto"/>
      </w:divBdr>
    </w:div>
    <w:div w:id="435100768">
      <w:bodyDiv w:val="1"/>
      <w:marLeft w:val="0"/>
      <w:marRight w:val="0"/>
      <w:marTop w:val="0"/>
      <w:marBottom w:val="0"/>
      <w:divBdr>
        <w:top w:val="none" w:sz="0" w:space="0" w:color="auto"/>
        <w:left w:val="none" w:sz="0" w:space="0" w:color="auto"/>
        <w:bottom w:val="none" w:sz="0" w:space="0" w:color="auto"/>
        <w:right w:val="none" w:sz="0" w:space="0" w:color="auto"/>
      </w:divBdr>
    </w:div>
    <w:div w:id="438381362">
      <w:bodyDiv w:val="1"/>
      <w:marLeft w:val="0"/>
      <w:marRight w:val="0"/>
      <w:marTop w:val="0"/>
      <w:marBottom w:val="0"/>
      <w:divBdr>
        <w:top w:val="none" w:sz="0" w:space="0" w:color="auto"/>
        <w:left w:val="none" w:sz="0" w:space="0" w:color="auto"/>
        <w:bottom w:val="none" w:sz="0" w:space="0" w:color="auto"/>
        <w:right w:val="none" w:sz="0" w:space="0" w:color="auto"/>
      </w:divBdr>
    </w:div>
    <w:div w:id="445464045">
      <w:bodyDiv w:val="1"/>
      <w:marLeft w:val="0"/>
      <w:marRight w:val="0"/>
      <w:marTop w:val="0"/>
      <w:marBottom w:val="0"/>
      <w:divBdr>
        <w:top w:val="none" w:sz="0" w:space="0" w:color="auto"/>
        <w:left w:val="none" w:sz="0" w:space="0" w:color="auto"/>
        <w:bottom w:val="none" w:sz="0" w:space="0" w:color="auto"/>
        <w:right w:val="none" w:sz="0" w:space="0" w:color="auto"/>
      </w:divBdr>
    </w:div>
    <w:div w:id="450368518">
      <w:bodyDiv w:val="1"/>
      <w:marLeft w:val="0"/>
      <w:marRight w:val="0"/>
      <w:marTop w:val="0"/>
      <w:marBottom w:val="0"/>
      <w:divBdr>
        <w:top w:val="none" w:sz="0" w:space="0" w:color="auto"/>
        <w:left w:val="none" w:sz="0" w:space="0" w:color="auto"/>
        <w:bottom w:val="none" w:sz="0" w:space="0" w:color="auto"/>
        <w:right w:val="none" w:sz="0" w:space="0" w:color="auto"/>
      </w:divBdr>
    </w:div>
    <w:div w:id="451049720">
      <w:bodyDiv w:val="1"/>
      <w:marLeft w:val="0"/>
      <w:marRight w:val="0"/>
      <w:marTop w:val="0"/>
      <w:marBottom w:val="0"/>
      <w:divBdr>
        <w:top w:val="none" w:sz="0" w:space="0" w:color="auto"/>
        <w:left w:val="none" w:sz="0" w:space="0" w:color="auto"/>
        <w:bottom w:val="none" w:sz="0" w:space="0" w:color="auto"/>
        <w:right w:val="none" w:sz="0" w:space="0" w:color="auto"/>
      </w:divBdr>
    </w:div>
    <w:div w:id="456796137">
      <w:bodyDiv w:val="1"/>
      <w:marLeft w:val="0"/>
      <w:marRight w:val="0"/>
      <w:marTop w:val="0"/>
      <w:marBottom w:val="0"/>
      <w:divBdr>
        <w:top w:val="none" w:sz="0" w:space="0" w:color="auto"/>
        <w:left w:val="none" w:sz="0" w:space="0" w:color="auto"/>
        <w:bottom w:val="none" w:sz="0" w:space="0" w:color="auto"/>
        <w:right w:val="none" w:sz="0" w:space="0" w:color="auto"/>
      </w:divBdr>
    </w:div>
    <w:div w:id="460154468">
      <w:bodyDiv w:val="1"/>
      <w:marLeft w:val="0"/>
      <w:marRight w:val="0"/>
      <w:marTop w:val="0"/>
      <w:marBottom w:val="0"/>
      <w:divBdr>
        <w:top w:val="none" w:sz="0" w:space="0" w:color="auto"/>
        <w:left w:val="none" w:sz="0" w:space="0" w:color="auto"/>
        <w:bottom w:val="none" w:sz="0" w:space="0" w:color="auto"/>
        <w:right w:val="none" w:sz="0" w:space="0" w:color="auto"/>
      </w:divBdr>
    </w:div>
    <w:div w:id="478350018">
      <w:bodyDiv w:val="1"/>
      <w:marLeft w:val="0"/>
      <w:marRight w:val="0"/>
      <w:marTop w:val="0"/>
      <w:marBottom w:val="0"/>
      <w:divBdr>
        <w:top w:val="none" w:sz="0" w:space="0" w:color="auto"/>
        <w:left w:val="none" w:sz="0" w:space="0" w:color="auto"/>
        <w:bottom w:val="none" w:sz="0" w:space="0" w:color="auto"/>
        <w:right w:val="none" w:sz="0" w:space="0" w:color="auto"/>
      </w:divBdr>
    </w:div>
    <w:div w:id="482239675">
      <w:bodyDiv w:val="1"/>
      <w:marLeft w:val="0"/>
      <w:marRight w:val="0"/>
      <w:marTop w:val="0"/>
      <w:marBottom w:val="0"/>
      <w:divBdr>
        <w:top w:val="none" w:sz="0" w:space="0" w:color="auto"/>
        <w:left w:val="none" w:sz="0" w:space="0" w:color="auto"/>
        <w:bottom w:val="none" w:sz="0" w:space="0" w:color="auto"/>
        <w:right w:val="none" w:sz="0" w:space="0" w:color="auto"/>
      </w:divBdr>
    </w:div>
    <w:div w:id="509678808">
      <w:bodyDiv w:val="1"/>
      <w:marLeft w:val="0"/>
      <w:marRight w:val="0"/>
      <w:marTop w:val="0"/>
      <w:marBottom w:val="0"/>
      <w:divBdr>
        <w:top w:val="none" w:sz="0" w:space="0" w:color="auto"/>
        <w:left w:val="none" w:sz="0" w:space="0" w:color="auto"/>
        <w:bottom w:val="none" w:sz="0" w:space="0" w:color="auto"/>
        <w:right w:val="none" w:sz="0" w:space="0" w:color="auto"/>
      </w:divBdr>
    </w:div>
    <w:div w:id="510872553">
      <w:bodyDiv w:val="1"/>
      <w:marLeft w:val="0"/>
      <w:marRight w:val="0"/>
      <w:marTop w:val="0"/>
      <w:marBottom w:val="0"/>
      <w:divBdr>
        <w:top w:val="none" w:sz="0" w:space="0" w:color="auto"/>
        <w:left w:val="none" w:sz="0" w:space="0" w:color="auto"/>
        <w:bottom w:val="none" w:sz="0" w:space="0" w:color="auto"/>
        <w:right w:val="none" w:sz="0" w:space="0" w:color="auto"/>
      </w:divBdr>
    </w:div>
    <w:div w:id="517935543">
      <w:bodyDiv w:val="1"/>
      <w:marLeft w:val="0"/>
      <w:marRight w:val="0"/>
      <w:marTop w:val="0"/>
      <w:marBottom w:val="0"/>
      <w:divBdr>
        <w:top w:val="none" w:sz="0" w:space="0" w:color="auto"/>
        <w:left w:val="none" w:sz="0" w:space="0" w:color="auto"/>
        <w:bottom w:val="none" w:sz="0" w:space="0" w:color="auto"/>
        <w:right w:val="none" w:sz="0" w:space="0" w:color="auto"/>
      </w:divBdr>
    </w:div>
    <w:div w:id="531040421">
      <w:bodyDiv w:val="1"/>
      <w:marLeft w:val="0"/>
      <w:marRight w:val="0"/>
      <w:marTop w:val="0"/>
      <w:marBottom w:val="0"/>
      <w:divBdr>
        <w:top w:val="none" w:sz="0" w:space="0" w:color="auto"/>
        <w:left w:val="none" w:sz="0" w:space="0" w:color="auto"/>
        <w:bottom w:val="none" w:sz="0" w:space="0" w:color="auto"/>
        <w:right w:val="none" w:sz="0" w:space="0" w:color="auto"/>
      </w:divBdr>
    </w:div>
    <w:div w:id="539559739">
      <w:bodyDiv w:val="1"/>
      <w:marLeft w:val="0"/>
      <w:marRight w:val="0"/>
      <w:marTop w:val="0"/>
      <w:marBottom w:val="0"/>
      <w:divBdr>
        <w:top w:val="none" w:sz="0" w:space="0" w:color="auto"/>
        <w:left w:val="none" w:sz="0" w:space="0" w:color="auto"/>
        <w:bottom w:val="none" w:sz="0" w:space="0" w:color="auto"/>
        <w:right w:val="none" w:sz="0" w:space="0" w:color="auto"/>
      </w:divBdr>
    </w:div>
    <w:div w:id="540438124">
      <w:bodyDiv w:val="1"/>
      <w:marLeft w:val="0"/>
      <w:marRight w:val="0"/>
      <w:marTop w:val="0"/>
      <w:marBottom w:val="0"/>
      <w:divBdr>
        <w:top w:val="none" w:sz="0" w:space="0" w:color="auto"/>
        <w:left w:val="none" w:sz="0" w:space="0" w:color="auto"/>
        <w:bottom w:val="none" w:sz="0" w:space="0" w:color="auto"/>
        <w:right w:val="none" w:sz="0" w:space="0" w:color="auto"/>
      </w:divBdr>
    </w:div>
    <w:div w:id="542639532">
      <w:bodyDiv w:val="1"/>
      <w:marLeft w:val="0"/>
      <w:marRight w:val="0"/>
      <w:marTop w:val="0"/>
      <w:marBottom w:val="0"/>
      <w:divBdr>
        <w:top w:val="none" w:sz="0" w:space="0" w:color="auto"/>
        <w:left w:val="none" w:sz="0" w:space="0" w:color="auto"/>
        <w:bottom w:val="none" w:sz="0" w:space="0" w:color="auto"/>
        <w:right w:val="none" w:sz="0" w:space="0" w:color="auto"/>
      </w:divBdr>
    </w:div>
    <w:div w:id="543294793">
      <w:bodyDiv w:val="1"/>
      <w:marLeft w:val="0"/>
      <w:marRight w:val="0"/>
      <w:marTop w:val="0"/>
      <w:marBottom w:val="0"/>
      <w:divBdr>
        <w:top w:val="none" w:sz="0" w:space="0" w:color="auto"/>
        <w:left w:val="none" w:sz="0" w:space="0" w:color="auto"/>
        <w:bottom w:val="none" w:sz="0" w:space="0" w:color="auto"/>
        <w:right w:val="none" w:sz="0" w:space="0" w:color="auto"/>
      </w:divBdr>
    </w:div>
    <w:div w:id="549613774">
      <w:bodyDiv w:val="1"/>
      <w:marLeft w:val="0"/>
      <w:marRight w:val="0"/>
      <w:marTop w:val="0"/>
      <w:marBottom w:val="0"/>
      <w:divBdr>
        <w:top w:val="none" w:sz="0" w:space="0" w:color="auto"/>
        <w:left w:val="none" w:sz="0" w:space="0" w:color="auto"/>
        <w:bottom w:val="none" w:sz="0" w:space="0" w:color="auto"/>
        <w:right w:val="none" w:sz="0" w:space="0" w:color="auto"/>
      </w:divBdr>
    </w:div>
    <w:div w:id="558901015">
      <w:bodyDiv w:val="1"/>
      <w:marLeft w:val="0"/>
      <w:marRight w:val="0"/>
      <w:marTop w:val="0"/>
      <w:marBottom w:val="0"/>
      <w:divBdr>
        <w:top w:val="none" w:sz="0" w:space="0" w:color="auto"/>
        <w:left w:val="none" w:sz="0" w:space="0" w:color="auto"/>
        <w:bottom w:val="none" w:sz="0" w:space="0" w:color="auto"/>
        <w:right w:val="none" w:sz="0" w:space="0" w:color="auto"/>
      </w:divBdr>
    </w:div>
    <w:div w:id="560604914">
      <w:bodyDiv w:val="1"/>
      <w:marLeft w:val="0"/>
      <w:marRight w:val="0"/>
      <w:marTop w:val="0"/>
      <w:marBottom w:val="0"/>
      <w:divBdr>
        <w:top w:val="none" w:sz="0" w:space="0" w:color="auto"/>
        <w:left w:val="none" w:sz="0" w:space="0" w:color="auto"/>
        <w:bottom w:val="none" w:sz="0" w:space="0" w:color="auto"/>
        <w:right w:val="none" w:sz="0" w:space="0" w:color="auto"/>
      </w:divBdr>
    </w:div>
    <w:div w:id="567375711">
      <w:bodyDiv w:val="1"/>
      <w:marLeft w:val="0"/>
      <w:marRight w:val="0"/>
      <w:marTop w:val="0"/>
      <w:marBottom w:val="0"/>
      <w:divBdr>
        <w:top w:val="none" w:sz="0" w:space="0" w:color="auto"/>
        <w:left w:val="none" w:sz="0" w:space="0" w:color="auto"/>
        <w:bottom w:val="none" w:sz="0" w:space="0" w:color="auto"/>
        <w:right w:val="none" w:sz="0" w:space="0" w:color="auto"/>
      </w:divBdr>
    </w:div>
    <w:div w:id="577399006">
      <w:bodyDiv w:val="1"/>
      <w:marLeft w:val="0"/>
      <w:marRight w:val="0"/>
      <w:marTop w:val="0"/>
      <w:marBottom w:val="0"/>
      <w:divBdr>
        <w:top w:val="none" w:sz="0" w:space="0" w:color="auto"/>
        <w:left w:val="none" w:sz="0" w:space="0" w:color="auto"/>
        <w:bottom w:val="none" w:sz="0" w:space="0" w:color="auto"/>
        <w:right w:val="none" w:sz="0" w:space="0" w:color="auto"/>
      </w:divBdr>
    </w:div>
    <w:div w:id="585767293">
      <w:bodyDiv w:val="1"/>
      <w:marLeft w:val="0"/>
      <w:marRight w:val="0"/>
      <w:marTop w:val="0"/>
      <w:marBottom w:val="0"/>
      <w:divBdr>
        <w:top w:val="none" w:sz="0" w:space="0" w:color="auto"/>
        <w:left w:val="none" w:sz="0" w:space="0" w:color="auto"/>
        <w:bottom w:val="none" w:sz="0" w:space="0" w:color="auto"/>
        <w:right w:val="none" w:sz="0" w:space="0" w:color="auto"/>
      </w:divBdr>
    </w:div>
    <w:div w:id="591744532">
      <w:bodyDiv w:val="1"/>
      <w:marLeft w:val="0"/>
      <w:marRight w:val="0"/>
      <w:marTop w:val="0"/>
      <w:marBottom w:val="0"/>
      <w:divBdr>
        <w:top w:val="none" w:sz="0" w:space="0" w:color="auto"/>
        <w:left w:val="none" w:sz="0" w:space="0" w:color="auto"/>
        <w:bottom w:val="none" w:sz="0" w:space="0" w:color="auto"/>
        <w:right w:val="none" w:sz="0" w:space="0" w:color="auto"/>
      </w:divBdr>
    </w:div>
    <w:div w:id="595091727">
      <w:bodyDiv w:val="1"/>
      <w:marLeft w:val="0"/>
      <w:marRight w:val="0"/>
      <w:marTop w:val="0"/>
      <w:marBottom w:val="0"/>
      <w:divBdr>
        <w:top w:val="none" w:sz="0" w:space="0" w:color="auto"/>
        <w:left w:val="none" w:sz="0" w:space="0" w:color="auto"/>
        <w:bottom w:val="none" w:sz="0" w:space="0" w:color="auto"/>
        <w:right w:val="none" w:sz="0" w:space="0" w:color="auto"/>
      </w:divBdr>
    </w:div>
    <w:div w:id="600066913">
      <w:bodyDiv w:val="1"/>
      <w:marLeft w:val="0"/>
      <w:marRight w:val="0"/>
      <w:marTop w:val="0"/>
      <w:marBottom w:val="0"/>
      <w:divBdr>
        <w:top w:val="none" w:sz="0" w:space="0" w:color="auto"/>
        <w:left w:val="none" w:sz="0" w:space="0" w:color="auto"/>
        <w:bottom w:val="none" w:sz="0" w:space="0" w:color="auto"/>
        <w:right w:val="none" w:sz="0" w:space="0" w:color="auto"/>
      </w:divBdr>
    </w:div>
    <w:div w:id="602961562">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19800111">
      <w:bodyDiv w:val="1"/>
      <w:marLeft w:val="0"/>
      <w:marRight w:val="0"/>
      <w:marTop w:val="0"/>
      <w:marBottom w:val="0"/>
      <w:divBdr>
        <w:top w:val="none" w:sz="0" w:space="0" w:color="auto"/>
        <w:left w:val="none" w:sz="0" w:space="0" w:color="auto"/>
        <w:bottom w:val="none" w:sz="0" w:space="0" w:color="auto"/>
        <w:right w:val="none" w:sz="0" w:space="0" w:color="auto"/>
      </w:divBdr>
    </w:div>
    <w:div w:id="622610794">
      <w:bodyDiv w:val="1"/>
      <w:marLeft w:val="0"/>
      <w:marRight w:val="0"/>
      <w:marTop w:val="0"/>
      <w:marBottom w:val="0"/>
      <w:divBdr>
        <w:top w:val="none" w:sz="0" w:space="0" w:color="auto"/>
        <w:left w:val="none" w:sz="0" w:space="0" w:color="auto"/>
        <w:bottom w:val="none" w:sz="0" w:space="0" w:color="auto"/>
        <w:right w:val="none" w:sz="0" w:space="0" w:color="auto"/>
      </w:divBdr>
    </w:div>
    <w:div w:id="628826489">
      <w:bodyDiv w:val="1"/>
      <w:marLeft w:val="0"/>
      <w:marRight w:val="0"/>
      <w:marTop w:val="0"/>
      <w:marBottom w:val="0"/>
      <w:divBdr>
        <w:top w:val="none" w:sz="0" w:space="0" w:color="auto"/>
        <w:left w:val="none" w:sz="0" w:space="0" w:color="auto"/>
        <w:bottom w:val="none" w:sz="0" w:space="0" w:color="auto"/>
        <w:right w:val="none" w:sz="0" w:space="0" w:color="auto"/>
      </w:divBdr>
    </w:div>
    <w:div w:id="638415279">
      <w:bodyDiv w:val="1"/>
      <w:marLeft w:val="0"/>
      <w:marRight w:val="0"/>
      <w:marTop w:val="0"/>
      <w:marBottom w:val="0"/>
      <w:divBdr>
        <w:top w:val="none" w:sz="0" w:space="0" w:color="auto"/>
        <w:left w:val="none" w:sz="0" w:space="0" w:color="auto"/>
        <w:bottom w:val="none" w:sz="0" w:space="0" w:color="auto"/>
        <w:right w:val="none" w:sz="0" w:space="0" w:color="auto"/>
      </w:divBdr>
    </w:div>
    <w:div w:id="646323791">
      <w:bodyDiv w:val="1"/>
      <w:marLeft w:val="0"/>
      <w:marRight w:val="0"/>
      <w:marTop w:val="0"/>
      <w:marBottom w:val="0"/>
      <w:divBdr>
        <w:top w:val="none" w:sz="0" w:space="0" w:color="auto"/>
        <w:left w:val="none" w:sz="0" w:space="0" w:color="auto"/>
        <w:bottom w:val="none" w:sz="0" w:space="0" w:color="auto"/>
        <w:right w:val="none" w:sz="0" w:space="0" w:color="auto"/>
      </w:divBdr>
    </w:div>
    <w:div w:id="653949835">
      <w:bodyDiv w:val="1"/>
      <w:marLeft w:val="0"/>
      <w:marRight w:val="0"/>
      <w:marTop w:val="0"/>
      <w:marBottom w:val="0"/>
      <w:divBdr>
        <w:top w:val="none" w:sz="0" w:space="0" w:color="auto"/>
        <w:left w:val="none" w:sz="0" w:space="0" w:color="auto"/>
        <w:bottom w:val="none" w:sz="0" w:space="0" w:color="auto"/>
        <w:right w:val="none" w:sz="0" w:space="0" w:color="auto"/>
      </w:divBdr>
    </w:div>
    <w:div w:id="659581606">
      <w:bodyDiv w:val="1"/>
      <w:marLeft w:val="0"/>
      <w:marRight w:val="0"/>
      <w:marTop w:val="0"/>
      <w:marBottom w:val="0"/>
      <w:divBdr>
        <w:top w:val="none" w:sz="0" w:space="0" w:color="auto"/>
        <w:left w:val="none" w:sz="0" w:space="0" w:color="auto"/>
        <w:bottom w:val="none" w:sz="0" w:space="0" w:color="auto"/>
        <w:right w:val="none" w:sz="0" w:space="0" w:color="auto"/>
      </w:divBdr>
    </w:div>
    <w:div w:id="659964973">
      <w:bodyDiv w:val="1"/>
      <w:marLeft w:val="0"/>
      <w:marRight w:val="0"/>
      <w:marTop w:val="0"/>
      <w:marBottom w:val="0"/>
      <w:divBdr>
        <w:top w:val="none" w:sz="0" w:space="0" w:color="auto"/>
        <w:left w:val="none" w:sz="0" w:space="0" w:color="auto"/>
        <w:bottom w:val="none" w:sz="0" w:space="0" w:color="auto"/>
        <w:right w:val="none" w:sz="0" w:space="0" w:color="auto"/>
      </w:divBdr>
    </w:div>
    <w:div w:id="669410355">
      <w:bodyDiv w:val="1"/>
      <w:marLeft w:val="0"/>
      <w:marRight w:val="0"/>
      <w:marTop w:val="0"/>
      <w:marBottom w:val="0"/>
      <w:divBdr>
        <w:top w:val="none" w:sz="0" w:space="0" w:color="auto"/>
        <w:left w:val="none" w:sz="0" w:space="0" w:color="auto"/>
        <w:bottom w:val="none" w:sz="0" w:space="0" w:color="auto"/>
        <w:right w:val="none" w:sz="0" w:space="0" w:color="auto"/>
      </w:divBdr>
    </w:div>
    <w:div w:id="670643600">
      <w:bodyDiv w:val="1"/>
      <w:marLeft w:val="0"/>
      <w:marRight w:val="0"/>
      <w:marTop w:val="0"/>
      <w:marBottom w:val="0"/>
      <w:divBdr>
        <w:top w:val="none" w:sz="0" w:space="0" w:color="auto"/>
        <w:left w:val="none" w:sz="0" w:space="0" w:color="auto"/>
        <w:bottom w:val="none" w:sz="0" w:space="0" w:color="auto"/>
        <w:right w:val="none" w:sz="0" w:space="0" w:color="auto"/>
      </w:divBdr>
    </w:div>
    <w:div w:id="672998439">
      <w:bodyDiv w:val="1"/>
      <w:marLeft w:val="0"/>
      <w:marRight w:val="0"/>
      <w:marTop w:val="0"/>
      <w:marBottom w:val="0"/>
      <w:divBdr>
        <w:top w:val="none" w:sz="0" w:space="0" w:color="auto"/>
        <w:left w:val="none" w:sz="0" w:space="0" w:color="auto"/>
        <w:bottom w:val="none" w:sz="0" w:space="0" w:color="auto"/>
        <w:right w:val="none" w:sz="0" w:space="0" w:color="auto"/>
      </w:divBdr>
    </w:div>
    <w:div w:id="676999343">
      <w:bodyDiv w:val="1"/>
      <w:marLeft w:val="0"/>
      <w:marRight w:val="0"/>
      <w:marTop w:val="0"/>
      <w:marBottom w:val="0"/>
      <w:divBdr>
        <w:top w:val="none" w:sz="0" w:space="0" w:color="auto"/>
        <w:left w:val="none" w:sz="0" w:space="0" w:color="auto"/>
        <w:bottom w:val="none" w:sz="0" w:space="0" w:color="auto"/>
        <w:right w:val="none" w:sz="0" w:space="0" w:color="auto"/>
      </w:divBdr>
    </w:div>
    <w:div w:id="678778804">
      <w:bodyDiv w:val="1"/>
      <w:marLeft w:val="0"/>
      <w:marRight w:val="0"/>
      <w:marTop w:val="0"/>
      <w:marBottom w:val="0"/>
      <w:divBdr>
        <w:top w:val="none" w:sz="0" w:space="0" w:color="auto"/>
        <w:left w:val="none" w:sz="0" w:space="0" w:color="auto"/>
        <w:bottom w:val="none" w:sz="0" w:space="0" w:color="auto"/>
        <w:right w:val="none" w:sz="0" w:space="0" w:color="auto"/>
      </w:divBdr>
    </w:div>
    <w:div w:id="689528076">
      <w:bodyDiv w:val="1"/>
      <w:marLeft w:val="0"/>
      <w:marRight w:val="0"/>
      <w:marTop w:val="0"/>
      <w:marBottom w:val="0"/>
      <w:divBdr>
        <w:top w:val="none" w:sz="0" w:space="0" w:color="auto"/>
        <w:left w:val="none" w:sz="0" w:space="0" w:color="auto"/>
        <w:bottom w:val="none" w:sz="0" w:space="0" w:color="auto"/>
        <w:right w:val="none" w:sz="0" w:space="0" w:color="auto"/>
      </w:divBdr>
    </w:div>
    <w:div w:id="698941902">
      <w:bodyDiv w:val="1"/>
      <w:marLeft w:val="0"/>
      <w:marRight w:val="0"/>
      <w:marTop w:val="0"/>
      <w:marBottom w:val="0"/>
      <w:divBdr>
        <w:top w:val="none" w:sz="0" w:space="0" w:color="auto"/>
        <w:left w:val="none" w:sz="0" w:space="0" w:color="auto"/>
        <w:bottom w:val="none" w:sz="0" w:space="0" w:color="auto"/>
        <w:right w:val="none" w:sz="0" w:space="0" w:color="auto"/>
      </w:divBdr>
    </w:div>
    <w:div w:id="703791225">
      <w:bodyDiv w:val="1"/>
      <w:marLeft w:val="0"/>
      <w:marRight w:val="0"/>
      <w:marTop w:val="0"/>
      <w:marBottom w:val="0"/>
      <w:divBdr>
        <w:top w:val="none" w:sz="0" w:space="0" w:color="auto"/>
        <w:left w:val="none" w:sz="0" w:space="0" w:color="auto"/>
        <w:bottom w:val="none" w:sz="0" w:space="0" w:color="auto"/>
        <w:right w:val="none" w:sz="0" w:space="0" w:color="auto"/>
      </w:divBdr>
    </w:div>
    <w:div w:id="705175727">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14736992">
      <w:bodyDiv w:val="1"/>
      <w:marLeft w:val="0"/>
      <w:marRight w:val="0"/>
      <w:marTop w:val="0"/>
      <w:marBottom w:val="0"/>
      <w:divBdr>
        <w:top w:val="none" w:sz="0" w:space="0" w:color="auto"/>
        <w:left w:val="none" w:sz="0" w:space="0" w:color="auto"/>
        <w:bottom w:val="none" w:sz="0" w:space="0" w:color="auto"/>
        <w:right w:val="none" w:sz="0" w:space="0" w:color="auto"/>
      </w:divBdr>
    </w:div>
    <w:div w:id="721372814">
      <w:bodyDiv w:val="1"/>
      <w:marLeft w:val="0"/>
      <w:marRight w:val="0"/>
      <w:marTop w:val="0"/>
      <w:marBottom w:val="0"/>
      <w:divBdr>
        <w:top w:val="none" w:sz="0" w:space="0" w:color="auto"/>
        <w:left w:val="none" w:sz="0" w:space="0" w:color="auto"/>
        <w:bottom w:val="none" w:sz="0" w:space="0" w:color="auto"/>
        <w:right w:val="none" w:sz="0" w:space="0" w:color="auto"/>
      </w:divBdr>
    </w:div>
    <w:div w:id="728767718">
      <w:bodyDiv w:val="1"/>
      <w:marLeft w:val="0"/>
      <w:marRight w:val="0"/>
      <w:marTop w:val="0"/>
      <w:marBottom w:val="0"/>
      <w:divBdr>
        <w:top w:val="none" w:sz="0" w:space="0" w:color="auto"/>
        <w:left w:val="none" w:sz="0" w:space="0" w:color="auto"/>
        <w:bottom w:val="none" w:sz="0" w:space="0" w:color="auto"/>
        <w:right w:val="none" w:sz="0" w:space="0" w:color="auto"/>
      </w:divBdr>
    </w:div>
    <w:div w:id="749078831">
      <w:bodyDiv w:val="1"/>
      <w:marLeft w:val="0"/>
      <w:marRight w:val="0"/>
      <w:marTop w:val="0"/>
      <w:marBottom w:val="0"/>
      <w:divBdr>
        <w:top w:val="none" w:sz="0" w:space="0" w:color="auto"/>
        <w:left w:val="none" w:sz="0" w:space="0" w:color="auto"/>
        <w:bottom w:val="none" w:sz="0" w:space="0" w:color="auto"/>
        <w:right w:val="none" w:sz="0" w:space="0" w:color="auto"/>
      </w:divBdr>
    </w:div>
    <w:div w:id="749501364">
      <w:bodyDiv w:val="1"/>
      <w:marLeft w:val="0"/>
      <w:marRight w:val="0"/>
      <w:marTop w:val="0"/>
      <w:marBottom w:val="0"/>
      <w:divBdr>
        <w:top w:val="none" w:sz="0" w:space="0" w:color="auto"/>
        <w:left w:val="none" w:sz="0" w:space="0" w:color="auto"/>
        <w:bottom w:val="none" w:sz="0" w:space="0" w:color="auto"/>
        <w:right w:val="none" w:sz="0" w:space="0" w:color="auto"/>
      </w:divBdr>
    </w:div>
    <w:div w:id="751119210">
      <w:bodyDiv w:val="1"/>
      <w:marLeft w:val="0"/>
      <w:marRight w:val="0"/>
      <w:marTop w:val="0"/>
      <w:marBottom w:val="0"/>
      <w:divBdr>
        <w:top w:val="none" w:sz="0" w:space="0" w:color="auto"/>
        <w:left w:val="none" w:sz="0" w:space="0" w:color="auto"/>
        <w:bottom w:val="none" w:sz="0" w:space="0" w:color="auto"/>
        <w:right w:val="none" w:sz="0" w:space="0" w:color="auto"/>
      </w:divBdr>
    </w:div>
    <w:div w:id="761337647">
      <w:bodyDiv w:val="1"/>
      <w:marLeft w:val="0"/>
      <w:marRight w:val="0"/>
      <w:marTop w:val="0"/>
      <w:marBottom w:val="0"/>
      <w:divBdr>
        <w:top w:val="none" w:sz="0" w:space="0" w:color="auto"/>
        <w:left w:val="none" w:sz="0" w:space="0" w:color="auto"/>
        <w:bottom w:val="none" w:sz="0" w:space="0" w:color="auto"/>
        <w:right w:val="none" w:sz="0" w:space="0" w:color="auto"/>
      </w:divBdr>
    </w:div>
    <w:div w:id="761611537">
      <w:bodyDiv w:val="1"/>
      <w:marLeft w:val="0"/>
      <w:marRight w:val="0"/>
      <w:marTop w:val="0"/>
      <w:marBottom w:val="0"/>
      <w:divBdr>
        <w:top w:val="none" w:sz="0" w:space="0" w:color="auto"/>
        <w:left w:val="none" w:sz="0" w:space="0" w:color="auto"/>
        <w:bottom w:val="none" w:sz="0" w:space="0" w:color="auto"/>
        <w:right w:val="none" w:sz="0" w:space="0" w:color="auto"/>
      </w:divBdr>
    </w:div>
    <w:div w:id="764687543">
      <w:bodyDiv w:val="1"/>
      <w:marLeft w:val="0"/>
      <w:marRight w:val="0"/>
      <w:marTop w:val="0"/>
      <w:marBottom w:val="0"/>
      <w:divBdr>
        <w:top w:val="none" w:sz="0" w:space="0" w:color="auto"/>
        <w:left w:val="none" w:sz="0" w:space="0" w:color="auto"/>
        <w:bottom w:val="none" w:sz="0" w:space="0" w:color="auto"/>
        <w:right w:val="none" w:sz="0" w:space="0" w:color="auto"/>
      </w:divBdr>
    </w:div>
    <w:div w:id="764886093">
      <w:bodyDiv w:val="1"/>
      <w:marLeft w:val="0"/>
      <w:marRight w:val="0"/>
      <w:marTop w:val="0"/>
      <w:marBottom w:val="0"/>
      <w:divBdr>
        <w:top w:val="none" w:sz="0" w:space="0" w:color="auto"/>
        <w:left w:val="none" w:sz="0" w:space="0" w:color="auto"/>
        <w:bottom w:val="none" w:sz="0" w:space="0" w:color="auto"/>
        <w:right w:val="none" w:sz="0" w:space="0" w:color="auto"/>
      </w:divBdr>
    </w:div>
    <w:div w:id="765419014">
      <w:bodyDiv w:val="1"/>
      <w:marLeft w:val="0"/>
      <w:marRight w:val="0"/>
      <w:marTop w:val="0"/>
      <w:marBottom w:val="0"/>
      <w:divBdr>
        <w:top w:val="none" w:sz="0" w:space="0" w:color="auto"/>
        <w:left w:val="none" w:sz="0" w:space="0" w:color="auto"/>
        <w:bottom w:val="none" w:sz="0" w:space="0" w:color="auto"/>
        <w:right w:val="none" w:sz="0" w:space="0" w:color="auto"/>
      </w:divBdr>
    </w:div>
    <w:div w:id="769354293">
      <w:bodyDiv w:val="1"/>
      <w:marLeft w:val="0"/>
      <w:marRight w:val="0"/>
      <w:marTop w:val="0"/>
      <w:marBottom w:val="0"/>
      <w:divBdr>
        <w:top w:val="none" w:sz="0" w:space="0" w:color="auto"/>
        <w:left w:val="none" w:sz="0" w:space="0" w:color="auto"/>
        <w:bottom w:val="none" w:sz="0" w:space="0" w:color="auto"/>
        <w:right w:val="none" w:sz="0" w:space="0" w:color="auto"/>
      </w:divBdr>
    </w:div>
    <w:div w:id="777990353">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780339031">
      <w:bodyDiv w:val="1"/>
      <w:marLeft w:val="0"/>
      <w:marRight w:val="0"/>
      <w:marTop w:val="0"/>
      <w:marBottom w:val="0"/>
      <w:divBdr>
        <w:top w:val="none" w:sz="0" w:space="0" w:color="auto"/>
        <w:left w:val="none" w:sz="0" w:space="0" w:color="auto"/>
        <w:bottom w:val="none" w:sz="0" w:space="0" w:color="auto"/>
        <w:right w:val="none" w:sz="0" w:space="0" w:color="auto"/>
      </w:divBdr>
    </w:div>
    <w:div w:id="784422676">
      <w:bodyDiv w:val="1"/>
      <w:marLeft w:val="0"/>
      <w:marRight w:val="0"/>
      <w:marTop w:val="0"/>
      <w:marBottom w:val="0"/>
      <w:divBdr>
        <w:top w:val="none" w:sz="0" w:space="0" w:color="auto"/>
        <w:left w:val="none" w:sz="0" w:space="0" w:color="auto"/>
        <w:bottom w:val="none" w:sz="0" w:space="0" w:color="auto"/>
        <w:right w:val="none" w:sz="0" w:space="0" w:color="auto"/>
      </w:divBdr>
    </w:div>
    <w:div w:id="792138652">
      <w:bodyDiv w:val="1"/>
      <w:marLeft w:val="0"/>
      <w:marRight w:val="0"/>
      <w:marTop w:val="0"/>
      <w:marBottom w:val="0"/>
      <w:divBdr>
        <w:top w:val="none" w:sz="0" w:space="0" w:color="auto"/>
        <w:left w:val="none" w:sz="0" w:space="0" w:color="auto"/>
        <w:bottom w:val="none" w:sz="0" w:space="0" w:color="auto"/>
        <w:right w:val="none" w:sz="0" w:space="0" w:color="auto"/>
      </w:divBdr>
    </w:div>
    <w:div w:id="794055671">
      <w:bodyDiv w:val="1"/>
      <w:marLeft w:val="0"/>
      <w:marRight w:val="0"/>
      <w:marTop w:val="0"/>
      <w:marBottom w:val="0"/>
      <w:divBdr>
        <w:top w:val="none" w:sz="0" w:space="0" w:color="auto"/>
        <w:left w:val="none" w:sz="0" w:space="0" w:color="auto"/>
        <w:bottom w:val="none" w:sz="0" w:space="0" w:color="auto"/>
        <w:right w:val="none" w:sz="0" w:space="0" w:color="auto"/>
      </w:divBdr>
    </w:div>
    <w:div w:id="798884747">
      <w:bodyDiv w:val="1"/>
      <w:marLeft w:val="0"/>
      <w:marRight w:val="0"/>
      <w:marTop w:val="0"/>
      <w:marBottom w:val="0"/>
      <w:divBdr>
        <w:top w:val="none" w:sz="0" w:space="0" w:color="auto"/>
        <w:left w:val="none" w:sz="0" w:space="0" w:color="auto"/>
        <w:bottom w:val="none" w:sz="0" w:space="0" w:color="auto"/>
        <w:right w:val="none" w:sz="0" w:space="0" w:color="auto"/>
      </w:divBdr>
    </w:div>
    <w:div w:id="810102039">
      <w:bodyDiv w:val="1"/>
      <w:marLeft w:val="0"/>
      <w:marRight w:val="0"/>
      <w:marTop w:val="0"/>
      <w:marBottom w:val="0"/>
      <w:divBdr>
        <w:top w:val="none" w:sz="0" w:space="0" w:color="auto"/>
        <w:left w:val="none" w:sz="0" w:space="0" w:color="auto"/>
        <w:bottom w:val="none" w:sz="0" w:space="0" w:color="auto"/>
        <w:right w:val="none" w:sz="0" w:space="0" w:color="auto"/>
      </w:divBdr>
    </w:div>
    <w:div w:id="817499315">
      <w:bodyDiv w:val="1"/>
      <w:marLeft w:val="0"/>
      <w:marRight w:val="0"/>
      <w:marTop w:val="0"/>
      <w:marBottom w:val="0"/>
      <w:divBdr>
        <w:top w:val="none" w:sz="0" w:space="0" w:color="auto"/>
        <w:left w:val="none" w:sz="0" w:space="0" w:color="auto"/>
        <w:bottom w:val="none" w:sz="0" w:space="0" w:color="auto"/>
        <w:right w:val="none" w:sz="0" w:space="0" w:color="auto"/>
      </w:divBdr>
    </w:div>
    <w:div w:id="830756266">
      <w:bodyDiv w:val="1"/>
      <w:marLeft w:val="0"/>
      <w:marRight w:val="0"/>
      <w:marTop w:val="0"/>
      <w:marBottom w:val="0"/>
      <w:divBdr>
        <w:top w:val="none" w:sz="0" w:space="0" w:color="auto"/>
        <w:left w:val="none" w:sz="0" w:space="0" w:color="auto"/>
        <w:bottom w:val="none" w:sz="0" w:space="0" w:color="auto"/>
        <w:right w:val="none" w:sz="0" w:space="0" w:color="auto"/>
      </w:divBdr>
    </w:div>
    <w:div w:id="839586947">
      <w:bodyDiv w:val="1"/>
      <w:marLeft w:val="0"/>
      <w:marRight w:val="0"/>
      <w:marTop w:val="0"/>
      <w:marBottom w:val="0"/>
      <w:divBdr>
        <w:top w:val="none" w:sz="0" w:space="0" w:color="auto"/>
        <w:left w:val="none" w:sz="0" w:space="0" w:color="auto"/>
        <w:bottom w:val="none" w:sz="0" w:space="0" w:color="auto"/>
        <w:right w:val="none" w:sz="0" w:space="0" w:color="auto"/>
      </w:divBdr>
    </w:div>
    <w:div w:id="840848426">
      <w:bodyDiv w:val="1"/>
      <w:marLeft w:val="0"/>
      <w:marRight w:val="0"/>
      <w:marTop w:val="0"/>
      <w:marBottom w:val="0"/>
      <w:divBdr>
        <w:top w:val="none" w:sz="0" w:space="0" w:color="auto"/>
        <w:left w:val="none" w:sz="0" w:space="0" w:color="auto"/>
        <w:bottom w:val="none" w:sz="0" w:space="0" w:color="auto"/>
        <w:right w:val="none" w:sz="0" w:space="0" w:color="auto"/>
      </w:divBdr>
    </w:div>
    <w:div w:id="843399146">
      <w:bodyDiv w:val="1"/>
      <w:marLeft w:val="0"/>
      <w:marRight w:val="0"/>
      <w:marTop w:val="0"/>
      <w:marBottom w:val="0"/>
      <w:divBdr>
        <w:top w:val="none" w:sz="0" w:space="0" w:color="auto"/>
        <w:left w:val="none" w:sz="0" w:space="0" w:color="auto"/>
        <w:bottom w:val="none" w:sz="0" w:space="0" w:color="auto"/>
        <w:right w:val="none" w:sz="0" w:space="0" w:color="auto"/>
      </w:divBdr>
    </w:div>
    <w:div w:id="845679303">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854421317">
      <w:bodyDiv w:val="1"/>
      <w:marLeft w:val="0"/>
      <w:marRight w:val="0"/>
      <w:marTop w:val="0"/>
      <w:marBottom w:val="0"/>
      <w:divBdr>
        <w:top w:val="none" w:sz="0" w:space="0" w:color="auto"/>
        <w:left w:val="none" w:sz="0" w:space="0" w:color="auto"/>
        <w:bottom w:val="none" w:sz="0" w:space="0" w:color="auto"/>
        <w:right w:val="none" w:sz="0" w:space="0" w:color="auto"/>
      </w:divBdr>
    </w:div>
    <w:div w:id="856893684">
      <w:bodyDiv w:val="1"/>
      <w:marLeft w:val="0"/>
      <w:marRight w:val="0"/>
      <w:marTop w:val="0"/>
      <w:marBottom w:val="0"/>
      <w:divBdr>
        <w:top w:val="none" w:sz="0" w:space="0" w:color="auto"/>
        <w:left w:val="none" w:sz="0" w:space="0" w:color="auto"/>
        <w:bottom w:val="none" w:sz="0" w:space="0" w:color="auto"/>
        <w:right w:val="none" w:sz="0" w:space="0" w:color="auto"/>
      </w:divBdr>
    </w:div>
    <w:div w:id="866795058">
      <w:bodyDiv w:val="1"/>
      <w:marLeft w:val="0"/>
      <w:marRight w:val="0"/>
      <w:marTop w:val="0"/>
      <w:marBottom w:val="0"/>
      <w:divBdr>
        <w:top w:val="none" w:sz="0" w:space="0" w:color="auto"/>
        <w:left w:val="none" w:sz="0" w:space="0" w:color="auto"/>
        <w:bottom w:val="none" w:sz="0" w:space="0" w:color="auto"/>
        <w:right w:val="none" w:sz="0" w:space="0" w:color="auto"/>
      </w:divBdr>
    </w:div>
    <w:div w:id="873925962">
      <w:bodyDiv w:val="1"/>
      <w:marLeft w:val="0"/>
      <w:marRight w:val="0"/>
      <w:marTop w:val="0"/>
      <w:marBottom w:val="0"/>
      <w:divBdr>
        <w:top w:val="none" w:sz="0" w:space="0" w:color="auto"/>
        <w:left w:val="none" w:sz="0" w:space="0" w:color="auto"/>
        <w:bottom w:val="none" w:sz="0" w:space="0" w:color="auto"/>
        <w:right w:val="none" w:sz="0" w:space="0" w:color="auto"/>
      </w:divBdr>
    </w:div>
    <w:div w:id="874659444">
      <w:bodyDiv w:val="1"/>
      <w:marLeft w:val="0"/>
      <w:marRight w:val="0"/>
      <w:marTop w:val="0"/>
      <w:marBottom w:val="0"/>
      <w:divBdr>
        <w:top w:val="none" w:sz="0" w:space="0" w:color="auto"/>
        <w:left w:val="none" w:sz="0" w:space="0" w:color="auto"/>
        <w:bottom w:val="none" w:sz="0" w:space="0" w:color="auto"/>
        <w:right w:val="none" w:sz="0" w:space="0" w:color="auto"/>
      </w:divBdr>
    </w:div>
    <w:div w:id="875200402">
      <w:bodyDiv w:val="1"/>
      <w:marLeft w:val="0"/>
      <w:marRight w:val="0"/>
      <w:marTop w:val="0"/>
      <w:marBottom w:val="0"/>
      <w:divBdr>
        <w:top w:val="none" w:sz="0" w:space="0" w:color="auto"/>
        <w:left w:val="none" w:sz="0" w:space="0" w:color="auto"/>
        <w:bottom w:val="none" w:sz="0" w:space="0" w:color="auto"/>
        <w:right w:val="none" w:sz="0" w:space="0" w:color="auto"/>
      </w:divBdr>
    </w:div>
    <w:div w:id="877859165">
      <w:bodyDiv w:val="1"/>
      <w:marLeft w:val="0"/>
      <w:marRight w:val="0"/>
      <w:marTop w:val="0"/>
      <w:marBottom w:val="0"/>
      <w:divBdr>
        <w:top w:val="none" w:sz="0" w:space="0" w:color="auto"/>
        <w:left w:val="none" w:sz="0" w:space="0" w:color="auto"/>
        <w:bottom w:val="none" w:sz="0" w:space="0" w:color="auto"/>
        <w:right w:val="none" w:sz="0" w:space="0" w:color="auto"/>
      </w:divBdr>
    </w:div>
    <w:div w:id="883758534">
      <w:bodyDiv w:val="1"/>
      <w:marLeft w:val="0"/>
      <w:marRight w:val="0"/>
      <w:marTop w:val="0"/>
      <w:marBottom w:val="0"/>
      <w:divBdr>
        <w:top w:val="none" w:sz="0" w:space="0" w:color="auto"/>
        <w:left w:val="none" w:sz="0" w:space="0" w:color="auto"/>
        <w:bottom w:val="none" w:sz="0" w:space="0" w:color="auto"/>
        <w:right w:val="none" w:sz="0" w:space="0" w:color="auto"/>
      </w:divBdr>
    </w:div>
    <w:div w:id="883835616">
      <w:bodyDiv w:val="1"/>
      <w:marLeft w:val="0"/>
      <w:marRight w:val="0"/>
      <w:marTop w:val="0"/>
      <w:marBottom w:val="0"/>
      <w:divBdr>
        <w:top w:val="none" w:sz="0" w:space="0" w:color="auto"/>
        <w:left w:val="none" w:sz="0" w:space="0" w:color="auto"/>
        <w:bottom w:val="none" w:sz="0" w:space="0" w:color="auto"/>
        <w:right w:val="none" w:sz="0" w:space="0" w:color="auto"/>
      </w:divBdr>
    </w:div>
    <w:div w:id="888422689">
      <w:bodyDiv w:val="1"/>
      <w:marLeft w:val="0"/>
      <w:marRight w:val="0"/>
      <w:marTop w:val="0"/>
      <w:marBottom w:val="0"/>
      <w:divBdr>
        <w:top w:val="none" w:sz="0" w:space="0" w:color="auto"/>
        <w:left w:val="none" w:sz="0" w:space="0" w:color="auto"/>
        <w:bottom w:val="none" w:sz="0" w:space="0" w:color="auto"/>
        <w:right w:val="none" w:sz="0" w:space="0" w:color="auto"/>
      </w:divBdr>
    </w:div>
    <w:div w:id="888956170">
      <w:bodyDiv w:val="1"/>
      <w:marLeft w:val="0"/>
      <w:marRight w:val="0"/>
      <w:marTop w:val="0"/>
      <w:marBottom w:val="0"/>
      <w:divBdr>
        <w:top w:val="none" w:sz="0" w:space="0" w:color="auto"/>
        <w:left w:val="none" w:sz="0" w:space="0" w:color="auto"/>
        <w:bottom w:val="none" w:sz="0" w:space="0" w:color="auto"/>
        <w:right w:val="none" w:sz="0" w:space="0" w:color="auto"/>
      </w:divBdr>
    </w:div>
    <w:div w:id="894583015">
      <w:bodyDiv w:val="1"/>
      <w:marLeft w:val="0"/>
      <w:marRight w:val="0"/>
      <w:marTop w:val="0"/>
      <w:marBottom w:val="0"/>
      <w:divBdr>
        <w:top w:val="none" w:sz="0" w:space="0" w:color="auto"/>
        <w:left w:val="none" w:sz="0" w:space="0" w:color="auto"/>
        <w:bottom w:val="none" w:sz="0" w:space="0" w:color="auto"/>
        <w:right w:val="none" w:sz="0" w:space="0" w:color="auto"/>
      </w:divBdr>
    </w:div>
    <w:div w:id="910963029">
      <w:bodyDiv w:val="1"/>
      <w:marLeft w:val="0"/>
      <w:marRight w:val="0"/>
      <w:marTop w:val="0"/>
      <w:marBottom w:val="0"/>
      <w:divBdr>
        <w:top w:val="none" w:sz="0" w:space="0" w:color="auto"/>
        <w:left w:val="none" w:sz="0" w:space="0" w:color="auto"/>
        <w:bottom w:val="none" w:sz="0" w:space="0" w:color="auto"/>
        <w:right w:val="none" w:sz="0" w:space="0" w:color="auto"/>
      </w:divBdr>
    </w:div>
    <w:div w:id="911961268">
      <w:bodyDiv w:val="1"/>
      <w:marLeft w:val="0"/>
      <w:marRight w:val="0"/>
      <w:marTop w:val="0"/>
      <w:marBottom w:val="0"/>
      <w:divBdr>
        <w:top w:val="none" w:sz="0" w:space="0" w:color="auto"/>
        <w:left w:val="none" w:sz="0" w:space="0" w:color="auto"/>
        <w:bottom w:val="none" w:sz="0" w:space="0" w:color="auto"/>
        <w:right w:val="none" w:sz="0" w:space="0" w:color="auto"/>
      </w:divBdr>
    </w:div>
    <w:div w:id="921138483">
      <w:bodyDiv w:val="1"/>
      <w:marLeft w:val="0"/>
      <w:marRight w:val="0"/>
      <w:marTop w:val="0"/>
      <w:marBottom w:val="0"/>
      <w:divBdr>
        <w:top w:val="none" w:sz="0" w:space="0" w:color="auto"/>
        <w:left w:val="none" w:sz="0" w:space="0" w:color="auto"/>
        <w:bottom w:val="none" w:sz="0" w:space="0" w:color="auto"/>
        <w:right w:val="none" w:sz="0" w:space="0" w:color="auto"/>
      </w:divBdr>
    </w:div>
    <w:div w:id="925502459">
      <w:bodyDiv w:val="1"/>
      <w:marLeft w:val="0"/>
      <w:marRight w:val="0"/>
      <w:marTop w:val="0"/>
      <w:marBottom w:val="0"/>
      <w:divBdr>
        <w:top w:val="none" w:sz="0" w:space="0" w:color="auto"/>
        <w:left w:val="none" w:sz="0" w:space="0" w:color="auto"/>
        <w:bottom w:val="none" w:sz="0" w:space="0" w:color="auto"/>
        <w:right w:val="none" w:sz="0" w:space="0" w:color="auto"/>
      </w:divBdr>
    </w:div>
    <w:div w:id="934023114">
      <w:bodyDiv w:val="1"/>
      <w:marLeft w:val="0"/>
      <w:marRight w:val="0"/>
      <w:marTop w:val="0"/>
      <w:marBottom w:val="0"/>
      <w:divBdr>
        <w:top w:val="none" w:sz="0" w:space="0" w:color="auto"/>
        <w:left w:val="none" w:sz="0" w:space="0" w:color="auto"/>
        <w:bottom w:val="none" w:sz="0" w:space="0" w:color="auto"/>
        <w:right w:val="none" w:sz="0" w:space="0" w:color="auto"/>
      </w:divBdr>
    </w:div>
    <w:div w:id="942495947">
      <w:bodyDiv w:val="1"/>
      <w:marLeft w:val="0"/>
      <w:marRight w:val="0"/>
      <w:marTop w:val="0"/>
      <w:marBottom w:val="0"/>
      <w:divBdr>
        <w:top w:val="none" w:sz="0" w:space="0" w:color="auto"/>
        <w:left w:val="none" w:sz="0" w:space="0" w:color="auto"/>
        <w:bottom w:val="none" w:sz="0" w:space="0" w:color="auto"/>
        <w:right w:val="none" w:sz="0" w:space="0" w:color="auto"/>
      </w:divBdr>
    </w:div>
    <w:div w:id="944263151">
      <w:bodyDiv w:val="1"/>
      <w:marLeft w:val="0"/>
      <w:marRight w:val="0"/>
      <w:marTop w:val="0"/>
      <w:marBottom w:val="0"/>
      <w:divBdr>
        <w:top w:val="none" w:sz="0" w:space="0" w:color="auto"/>
        <w:left w:val="none" w:sz="0" w:space="0" w:color="auto"/>
        <w:bottom w:val="none" w:sz="0" w:space="0" w:color="auto"/>
        <w:right w:val="none" w:sz="0" w:space="0" w:color="auto"/>
      </w:divBdr>
    </w:div>
    <w:div w:id="945579390">
      <w:bodyDiv w:val="1"/>
      <w:marLeft w:val="0"/>
      <w:marRight w:val="0"/>
      <w:marTop w:val="0"/>
      <w:marBottom w:val="0"/>
      <w:divBdr>
        <w:top w:val="none" w:sz="0" w:space="0" w:color="auto"/>
        <w:left w:val="none" w:sz="0" w:space="0" w:color="auto"/>
        <w:bottom w:val="none" w:sz="0" w:space="0" w:color="auto"/>
        <w:right w:val="none" w:sz="0" w:space="0" w:color="auto"/>
      </w:divBdr>
    </w:div>
    <w:div w:id="946547814">
      <w:bodyDiv w:val="1"/>
      <w:marLeft w:val="0"/>
      <w:marRight w:val="0"/>
      <w:marTop w:val="0"/>
      <w:marBottom w:val="0"/>
      <w:divBdr>
        <w:top w:val="none" w:sz="0" w:space="0" w:color="auto"/>
        <w:left w:val="none" w:sz="0" w:space="0" w:color="auto"/>
        <w:bottom w:val="none" w:sz="0" w:space="0" w:color="auto"/>
        <w:right w:val="none" w:sz="0" w:space="0" w:color="auto"/>
      </w:divBdr>
    </w:div>
    <w:div w:id="957879670">
      <w:bodyDiv w:val="1"/>
      <w:marLeft w:val="0"/>
      <w:marRight w:val="0"/>
      <w:marTop w:val="0"/>
      <w:marBottom w:val="0"/>
      <w:divBdr>
        <w:top w:val="none" w:sz="0" w:space="0" w:color="auto"/>
        <w:left w:val="none" w:sz="0" w:space="0" w:color="auto"/>
        <w:bottom w:val="none" w:sz="0" w:space="0" w:color="auto"/>
        <w:right w:val="none" w:sz="0" w:space="0" w:color="auto"/>
      </w:divBdr>
    </w:div>
    <w:div w:id="958532826">
      <w:bodyDiv w:val="1"/>
      <w:marLeft w:val="0"/>
      <w:marRight w:val="0"/>
      <w:marTop w:val="0"/>
      <w:marBottom w:val="0"/>
      <w:divBdr>
        <w:top w:val="none" w:sz="0" w:space="0" w:color="auto"/>
        <w:left w:val="none" w:sz="0" w:space="0" w:color="auto"/>
        <w:bottom w:val="none" w:sz="0" w:space="0" w:color="auto"/>
        <w:right w:val="none" w:sz="0" w:space="0" w:color="auto"/>
      </w:divBdr>
    </w:div>
    <w:div w:id="963343243">
      <w:bodyDiv w:val="1"/>
      <w:marLeft w:val="0"/>
      <w:marRight w:val="0"/>
      <w:marTop w:val="0"/>
      <w:marBottom w:val="0"/>
      <w:divBdr>
        <w:top w:val="none" w:sz="0" w:space="0" w:color="auto"/>
        <w:left w:val="none" w:sz="0" w:space="0" w:color="auto"/>
        <w:bottom w:val="none" w:sz="0" w:space="0" w:color="auto"/>
        <w:right w:val="none" w:sz="0" w:space="0" w:color="auto"/>
      </w:divBdr>
    </w:div>
    <w:div w:id="967974999">
      <w:bodyDiv w:val="1"/>
      <w:marLeft w:val="0"/>
      <w:marRight w:val="0"/>
      <w:marTop w:val="0"/>
      <w:marBottom w:val="0"/>
      <w:divBdr>
        <w:top w:val="none" w:sz="0" w:space="0" w:color="auto"/>
        <w:left w:val="none" w:sz="0" w:space="0" w:color="auto"/>
        <w:bottom w:val="none" w:sz="0" w:space="0" w:color="auto"/>
        <w:right w:val="none" w:sz="0" w:space="0" w:color="auto"/>
      </w:divBdr>
    </w:div>
    <w:div w:id="983392861">
      <w:bodyDiv w:val="1"/>
      <w:marLeft w:val="0"/>
      <w:marRight w:val="0"/>
      <w:marTop w:val="0"/>
      <w:marBottom w:val="0"/>
      <w:divBdr>
        <w:top w:val="none" w:sz="0" w:space="0" w:color="auto"/>
        <w:left w:val="none" w:sz="0" w:space="0" w:color="auto"/>
        <w:bottom w:val="none" w:sz="0" w:space="0" w:color="auto"/>
        <w:right w:val="none" w:sz="0" w:space="0" w:color="auto"/>
      </w:divBdr>
    </w:div>
    <w:div w:id="986977666">
      <w:bodyDiv w:val="1"/>
      <w:marLeft w:val="0"/>
      <w:marRight w:val="0"/>
      <w:marTop w:val="0"/>
      <w:marBottom w:val="0"/>
      <w:divBdr>
        <w:top w:val="none" w:sz="0" w:space="0" w:color="auto"/>
        <w:left w:val="none" w:sz="0" w:space="0" w:color="auto"/>
        <w:bottom w:val="none" w:sz="0" w:space="0" w:color="auto"/>
        <w:right w:val="none" w:sz="0" w:space="0" w:color="auto"/>
      </w:divBdr>
    </w:div>
    <w:div w:id="988903574">
      <w:bodyDiv w:val="1"/>
      <w:marLeft w:val="0"/>
      <w:marRight w:val="0"/>
      <w:marTop w:val="0"/>
      <w:marBottom w:val="0"/>
      <w:divBdr>
        <w:top w:val="none" w:sz="0" w:space="0" w:color="auto"/>
        <w:left w:val="none" w:sz="0" w:space="0" w:color="auto"/>
        <w:bottom w:val="none" w:sz="0" w:space="0" w:color="auto"/>
        <w:right w:val="none" w:sz="0" w:space="0" w:color="auto"/>
      </w:divBdr>
    </w:div>
    <w:div w:id="999114729">
      <w:bodyDiv w:val="1"/>
      <w:marLeft w:val="0"/>
      <w:marRight w:val="0"/>
      <w:marTop w:val="0"/>
      <w:marBottom w:val="0"/>
      <w:divBdr>
        <w:top w:val="none" w:sz="0" w:space="0" w:color="auto"/>
        <w:left w:val="none" w:sz="0" w:space="0" w:color="auto"/>
        <w:bottom w:val="none" w:sz="0" w:space="0" w:color="auto"/>
        <w:right w:val="none" w:sz="0" w:space="0" w:color="auto"/>
      </w:divBdr>
    </w:div>
    <w:div w:id="1001665774">
      <w:bodyDiv w:val="1"/>
      <w:marLeft w:val="0"/>
      <w:marRight w:val="0"/>
      <w:marTop w:val="0"/>
      <w:marBottom w:val="0"/>
      <w:divBdr>
        <w:top w:val="none" w:sz="0" w:space="0" w:color="auto"/>
        <w:left w:val="none" w:sz="0" w:space="0" w:color="auto"/>
        <w:bottom w:val="none" w:sz="0" w:space="0" w:color="auto"/>
        <w:right w:val="none" w:sz="0" w:space="0" w:color="auto"/>
      </w:divBdr>
    </w:div>
    <w:div w:id="1021203621">
      <w:bodyDiv w:val="1"/>
      <w:marLeft w:val="0"/>
      <w:marRight w:val="0"/>
      <w:marTop w:val="0"/>
      <w:marBottom w:val="0"/>
      <w:divBdr>
        <w:top w:val="none" w:sz="0" w:space="0" w:color="auto"/>
        <w:left w:val="none" w:sz="0" w:space="0" w:color="auto"/>
        <w:bottom w:val="none" w:sz="0" w:space="0" w:color="auto"/>
        <w:right w:val="none" w:sz="0" w:space="0" w:color="auto"/>
      </w:divBdr>
    </w:div>
    <w:div w:id="1029143573">
      <w:bodyDiv w:val="1"/>
      <w:marLeft w:val="0"/>
      <w:marRight w:val="0"/>
      <w:marTop w:val="0"/>
      <w:marBottom w:val="0"/>
      <w:divBdr>
        <w:top w:val="none" w:sz="0" w:space="0" w:color="auto"/>
        <w:left w:val="none" w:sz="0" w:space="0" w:color="auto"/>
        <w:bottom w:val="none" w:sz="0" w:space="0" w:color="auto"/>
        <w:right w:val="none" w:sz="0" w:space="0" w:color="auto"/>
      </w:divBdr>
    </w:div>
    <w:div w:id="1030033619">
      <w:bodyDiv w:val="1"/>
      <w:marLeft w:val="0"/>
      <w:marRight w:val="0"/>
      <w:marTop w:val="0"/>
      <w:marBottom w:val="0"/>
      <w:divBdr>
        <w:top w:val="none" w:sz="0" w:space="0" w:color="auto"/>
        <w:left w:val="none" w:sz="0" w:space="0" w:color="auto"/>
        <w:bottom w:val="none" w:sz="0" w:space="0" w:color="auto"/>
        <w:right w:val="none" w:sz="0" w:space="0" w:color="auto"/>
      </w:divBdr>
    </w:div>
    <w:div w:id="1033194295">
      <w:bodyDiv w:val="1"/>
      <w:marLeft w:val="0"/>
      <w:marRight w:val="0"/>
      <w:marTop w:val="0"/>
      <w:marBottom w:val="0"/>
      <w:divBdr>
        <w:top w:val="none" w:sz="0" w:space="0" w:color="auto"/>
        <w:left w:val="none" w:sz="0" w:space="0" w:color="auto"/>
        <w:bottom w:val="none" w:sz="0" w:space="0" w:color="auto"/>
        <w:right w:val="none" w:sz="0" w:space="0" w:color="auto"/>
      </w:divBdr>
    </w:div>
    <w:div w:id="1033966061">
      <w:bodyDiv w:val="1"/>
      <w:marLeft w:val="0"/>
      <w:marRight w:val="0"/>
      <w:marTop w:val="0"/>
      <w:marBottom w:val="0"/>
      <w:divBdr>
        <w:top w:val="none" w:sz="0" w:space="0" w:color="auto"/>
        <w:left w:val="none" w:sz="0" w:space="0" w:color="auto"/>
        <w:bottom w:val="none" w:sz="0" w:space="0" w:color="auto"/>
        <w:right w:val="none" w:sz="0" w:space="0" w:color="auto"/>
      </w:divBdr>
    </w:div>
    <w:div w:id="1034384136">
      <w:bodyDiv w:val="1"/>
      <w:marLeft w:val="0"/>
      <w:marRight w:val="0"/>
      <w:marTop w:val="0"/>
      <w:marBottom w:val="0"/>
      <w:divBdr>
        <w:top w:val="none" w:sz="0" w:space="0" w:color="auto"/>
        <w:left w:val="none" w:sz="0" w:space="0" w:color="auto"/>
        <w:bottom w:val="none" w:sz="0" w:space="0" w:color="auto"/>
        <w:right w:val="none" w:sz="0" w:space="0" w:color="auto"/>
      </w:divBdr>
    </w:div>
    <w:div w:id="1038552104">
      <w:bodyDiv w:val="1"/>
      <w:marLeft w:val="0"/>
      <w:marRight w:val="0"/>
      <w:marTop w:val="0"/>
      <w:marBottom w:val="0"/>
      <w:divBdr>
        <w:top w:val="none" w:sz="0" w:space="0" w:color="auto"/>
        <w:left w:val="none" w:sz="0" w:space="0" w:color="auto"/>
        <w:bottom w:val="none" w:sz="0" w:space="0" w:color="auto"/>
        <w:right w:val="none" w:sz="0" w:space="0" w:color="auto"/>
      </w:divBdr>
    </w:div>
    <w:div w:id="1063598941">
      <w:bodyDiv w:val="1"/>
      <w:marLeft w:val="0"/>
      <w:marRight w:val="0"/>
      <w:marTop w:val="0"/>
      <w:marBottom w:val="0"/>
      <w:divBdr>
        <w:top w:val="none" w:sz="0" w:space="0" w:color="auto"/>
        <w:left w:val="none" w:sz="0" w:space="0" w:color="auto"/>
        <w:bottom w:val="none" w:sz="0" w:space="0" w:color="auto"/>
        <w:right w:val="none" w:sz="0" w:space="0" w:color="auto"/>
      </w:divBdr>
    </w:div>
    <w:div w:id="1064136669">
      <w:bodyDiv w:val="1"/>
      <w:marLeft w:val="0"/>
      <w:marRight w:val="0"/>
      <w:marTop w:val="0"/>
      <w:marBottom w:val="0"/>
      <w:divBdr>
        <w:top w:val="none" w:sz="0" w:space="0" w:color="auto"/>
        <w:left w:val="none" w:sz="0" w:space="0" w:color="auto"/>
        <w:bottom w:val="none" w:sz="0" w:space="0" w:color="auto"/>
        <w:right w:val="none" w:sz="0" w:space="0" w:color="auto"/>
      </w:divBdr>
    </w:div>
    <w:div w:id="1091663764">
      <w:bodyDiv w:val="1"/>
      <w:marLeft w:val="0"/>
      <w:marRight w:val="0"/>
      <w:marTop w:val="0"/>
      <w:marBottom w:val="0"/>
      <w:divBdr>
        <w:top w:val="none" w:sz="0" w:space="0" w:color="auto"/>
        <w:left w:val="none" w:sz="0" w:space="0" w:color="auto"/>
        <w:bottom w:val="none" w:sz="0" w:space="0" w:color="auto"/>
        <w:right w:val="none" w:sz="0" w:space="0" w:color="auto"/>
      </w:divBdr>
    </w:div>
    <w:div w:id="1093550663">
      <w:bodyDiv w:val="1"/>
      <w:marLeft w:val="0"/>
      <w:marRight w:val="0"/>
      <w:marTop w:val="0"/>
      <w:marBottom w:val="0"/>
      <w:divBdr>
        <w:top w:val="none" w:sz="0" w:space="0" w:color="auto"/>
        <w:left w:val="none" w:sz="0" w:space="0" w:color="auto"/>
        <w:bottom w:val="none" w:sz="0" w:space="0" w:color="auto"/>
        <w:right w:val="none" w:sz="0" w:space="0" w:color="auto"/>
      </w:divBdr>
    </w:div>
    <w:div w:id="1095713977">
      <w:bodyDiv w:val="1"/>
      <w:marLeft w:val="0"/>
      <w:marRight w:val="0"/>
      <w:marTop w:val="0"/>
      <w:marBottom w:val="0"/>
      <w:divBdr>
        <w:top w:val="none" w:sz="0" w:space="0" w:color="auto"/>
        <w:left w:val="none" w:sz="0" w:space="0" w:color="auto"/>
        <w:bottom w:val="none" w:sz="0" w:space="0" w:color="auto"/>
        <w:right w:val="none" w:sz="0" w:space="0" w:color="auto"/>
      </w:divBdr>
    </w:div>
    <w:div w:id="1101994525">
      <w:bodyDiv w:val="1"/>
      <w:marLeft w:val="0"/>
      <w:marRight w:val="0"/>
      <w:marTop w:val="0"/>
      <w:marBottom w:val="0"/>
      <w:divBdr>
        <w:top w:val="none" w:sz="0" w:space="0" w:color="auto"/>
        <w:left w:val="none" w:sz="0" w:space="0" w:color="auto"/>
        <w:bottom w:val="none" w:sz="0" w:space="0" w:color="auto"/>
        <w:right w:val="none" w:sz="0" w:space="0" w:color="auto"/>
      </w:divBdr>
    </w:div>
    <w:div w:id="1103962874">
      <w:bodyDiv w:val="1"/>
      <w:marLeft w:val="0"/>
      <w:marRight w:val="0"/>
      <w:marTop w:val="0"/>
      <w:marBottom w:val="0"/>
      <w:divBdr>
        <w:top w:val="none" w:sz="0" w:space="0" w:color="auto"/>
        <w:left w:val="none" w:sz="0" w:space="0" w:color="auto"/>
        <w:bottom w:val="none" w:sz="0" w:space="0" w:color="auto"/>
        <w:right w:val="none" w:sz="0" w:space="0" w:color="auto"/>
      </w:divBdr>
    </w:div>
    <w:div w:id="1117335907">
      <w:bodyDiv w:val="1"/>
      <w:marLeft w:val="0"/>
      <w:marRight w:val="0"/>
      <w:marTop w:val="0"/>
      <w:marBottom w:val="0"/>
      <w:divBdr>
        <w:top w:val="none" w:sz="0" w:space="0" w:color="auto"/>
        <w:left w:val="none" w:sz="0" w:space="0" w:color="auto"/>
        <w:bottom w:val="none" w:sz="0" w:space="0" w:color="auto"/>
        <w:right w:val="none" w:sz="0" w:space="0" w:color="auto"/>
      </w:divBdr>
    </w:div>
    <w:div w:id="1120076219">
      <w:bodyDiv w:val="1"/>
      <w:marLeft w:val="0"/>
      <w:marRight w:val="0"/>
      <w:marTop w:val="0"/>
      <w:marBottom w:val="0"/>
      <w:divBdr>
        <w:top w:val="none" w:sz="0" w:space="0" w:color="auto"/>
        <w:left w:val="none" w:sz="0" w:space="0" w:color="auto"/>
        <w:bottom w:val="none" w:sz="0" w:space="0" w:color="auto"/>
        <w:right w:val="none" w:sz="0" w:space="0" w:color="auto"/>
      </w:divBdr>
    </w:div>
    <w:div w:id="1120413985">
      <w:bodyDiv w:val="1"/>
      <w:marLeft w:val="0"/>
      <w:marRight w:val="0"/>
      <w:marTop w:val="0"/>
      <w:marBottom w:val="0"/>
      <w:divBdr>
        <w:top w:val="none" w:sz="0" w:space="0" w:color="auto"/>
        <w:left w:val="none" w:sz="0" w:space="0" w:color="auto"/>
        <w:bottom w:val="none" w:sz="0" w:space="0" w:color="auto"/>
        <w:right w:val="none" w:sz="0" w:space="0" w:color="auto"/>
      </w:divBdr>
    </w:div>
    <w:div w:id="1130132245">
      <w:bodyDiv w:val="1"/>
      <w:marLeft w:val="0"/>
      <w:marRight w:val="0"/>
      <w:marTop w:val="0"/>
      <w:marBottom w:val="0"/>
      <w:divBdr>
        <w:top w:val="none" w:sz="0" w:space="0" w:color="auto"/>
        <w:left w:val="none" w:sz="0" w:space="0" w:color="auto"/>
        <w:bottom w:val="none" w:sz="0" w:space="0" w:color="auto"/>
        <w:right w:val="none" w:sz="0" w:space="0" w:color="auto"/>
      </w:divBdr>
    </w:div>
    <w:div w:id="1131484496">
      <w:bodyDiv w:val="1"/>
      <w:marLeft w:val="0"/>
      <w:marRight w:val="0"/>
      <w:marTop w:val="0"/>
      <w:marBottom w:val="0"/>
      <w:divBdr>
        <w:top w:val="none" w:sz="0" w:space="0" w:color="auto"/>
        <w:left w:val="none" w:sz="0" w:space="0" w:color="auto"/>
        <w:bottom w:val="none" w:sz="0" w:space="0" w:color="auto"/>
        <w:right w:val="none" w:sz="0" w:space="0" w:color="auto"/>
      </w:divBdr>
    </w:div>
    <w:div w:id="1135023638">
      <w:bodyDiv w:val="1"/>
      <w:marLeft w:val="0"/>
      <w:marRight w:val="0"/>
      <w:marTop w:val="0"/>
      <w:marBottom w:val="0"/>
      <w:divBdr>
        <w:top w:val="none" w:sz="0" w:space="0" w:color="auto"/>
        <w:left w:val="none" w:sz="0" w:space="0" w:color="auto"/>
        <w:bottom w:val="none" w:sz="0" w:space="0" w:color="auto"/>
        <w:right w:val="none" w:sz="0" w:space="0" w:color="auto"/>
      </w:divBdr>
    </w:div>
    <w:div w:id="1136727887">
      <w:bodyDiv w:val="1"/>
      <w:marLeft w:val="0"/>
      <w:marRight w:val="0"/>
      <w:marTop w:val="0"/>
      <w:marBottom w:val="0"/>
      <w:divBdr>
        <w:top w:val="none" w:sz="0" w:space="0" w:color="auto"/>
        <w:left w:val="none" w:sz="0" w:space="0" w:color="auto"/>
        <w:bottom w:val="none" w:sz="0" w:space="0" w:color="auto"/>
        <w:right w:val="none" w:sz="0" w:space="0" w:color="auto"/>
      </w:divBdr>
    </w:div>
    <w:div w:id="1139298510">
      <w:bodyDiv w:val="1"/>
      <w:marLeft w:val="0"/>
      <w:marRight w:val="0"/>
      <w:marTop w:val="0"/>
      <w:marBottom w:val="0"/>
      <w:divBdr>
        <w:top w:val="none" w:sz="0" w:space="0" w:color="auto"/>
        <w:left w:val="none" w:sz="0" w:space="0" w:color="auto"/>
        <w:bottom w:val="none" w:sz="0" w:space="0" w:color="auto"/>
        <w:right w:val="none" w:sz="0" w:space="0" w:color="auto"/>
      </w:divBdr>
    </w:div>
    <w:div w:id="1158422321">
      <w:bodyDiv w:val="1"/>
      <w:marLeft w:val="0"/>
      <w:marRight w:val="0"/>
      <w:marTop w:val="0"/>
      <w:marBottom w:val="0"/>
      <w:divBdr>
        <w:top w:val="none" w:sz="0" w:space="0" w:color="auto"/>
        <w:left w:val="none" w:sz="0" w:space="0" w:color="auto"/>
        <w:bottom w:val="none" w:sz="0" w:space="0" w:color="auto"/>
        <w:right w:val="none" w:sz="0" w:space="0" w:color="auto"/>
      </w:divBdr>
    </w:div>
    <w:div w:id="1162741008">
      <w:bodyDiv w:val="1"/>
      <w:marLeft w:val="0"/>
      <w:marRight w:val="0"/>
      <w:marTop w:val="0"/>
      <w:marBottom w:val="0"/>
      <w:divBdr>
        <w:top w:val="none" w:sz="0" w:space="0" w:color="auto"/>
        <w:left w:val="none" w:sz="0" w:space="0" w:color="auto"/>
        <w:bottom w:val="none" w:sz="0" w:space="0" w:color="auto"/>
        <w:right w:val="none" w:sz="0" w:space="0" w:color="auto"/>
      </w:divBdr>
    </w:div>
    <w:div w:id="1168710202">
      <w:bodyDiv w:val="1"/>
      <w:marLeft w:val="0"/>
      <w:marRight w:val="0"/>
      <w:marTop w:val="0"/>
      <w:marBottom w:val="0"/>
      <w:divBdr>
        <w:top w:val="none" w:sz="0" w:space="0" w:color="auto"/>
        <w:left w:val="none" w:sz="0" w:space="0" w:color="auto"/>
        <w:bottom w:val="none" w:sz="0" w:space="0" w:color="auto"/>
        <w:right w:val="none" w:sz="0" w:space="0" w:color="auto"/>
      </w:divBdr>
    </w:div>
    <w:div w:id="1169760337">
      <w:bodyDiv w:val="1"/>
      <w:marLeft w:val="0"/>
      <w:marRight w:val="0"/>
      <w:marTop w:val="0"/>
      <w:marBottom w:val="0"/>
      <w:divBdr>
        <w:top w:val="none" w:sz="0" w:space="0" w:color="auto"/>
        <w:left w:val="none" w:sz="0" w:space="0" w:color="auto"/>
        <w:bottom w:val="none" w:sz="0" w:space="0" w:color="auto"/>
        <w:right w:val="none" w:sz="0" w:space="0" w:color="auto"/>
      </w:divBdr>
    </w:div>
    <w:div w:id="1170488697">
      <w:bodyDiv w:val="1"/>
      <w:marLeft w:val="0"/>
      <w:marRight w:val="0"/>
      <w:marTop w:val="0"/>
      <w:marBottom w:val="0"/>
      <w:divBdr>
        <w:top w:val="none" w:sz="0" w:space="0" w:color="auto"/>
        <w:left w:val="none" w:sz="0" w:space="0" w:color="auto"/>
        <w:bottom w:val="none" w:sz="0" w:space="0" w:color="auto"/>
        <w:right w:val="none" w:sz="0" w:space="0" w:color="auto"/>
      </w:divBdr>
    </w:div>
    <w:div w:id="1179810232">
      <w:bodyDiv w:val="1"/>
      <w:marLeft w:val="0"/>
      <w:marRight w:val="0"/>
      <w:marTop w:val="0"/>
      <w:marBottom w:val="0"/>
      <w:divBdr>
        <w:top w:val="none" w:sz="0" w:space="0" w:color="auto"/>
        <w:left w:val="none" w:sz="0" w:space="0" w:color="auto"/>
        <w:bottom w:val="none" w:sz="0" w:space="0" w:color="auto"/>
        <w:right w:val="none" w:sz="0" w:space="0" w:color="auto"/>
      </w:divBdr>
    </w:div>
    <w:div w:id="1183204067">
      <w:bodyDiv w:val="1"/>
      <w:marLeft w:val="0"/>
      <w:marRight w:val="0"/>
      <w:marTop w:val="0"/>
      <w:marBottom w:val="0"/>
      <w:divBdr>
        <w:top w:val="none" w:sz="0" w:space="0" w:color="auto"/>
        <w:left w:val="none" w:sz="0" w:space="0" w:color="auto"/>
        <w:bottom w:val="none" w:sz="0" w:space="0" w:color="auto"/>
        <w:right w:val="none" w:sz="0" w:space="0" w:color="auto"/>
      </w:divBdr>
    </w:div>
    <w:div w:id="1193835289">
      <w:bodyDiv w:val="1"/>
      <w:marLeft w:val="0"/>
      <w:marRight w:val="0"/>
      <w:marTop w:val="0"/>
      <w:marBottom w:val="0"/>
      <w:divBdr>
        <w:top w:val="none" w:sz="0" w:space="0" w:color="auto"/>
        <w:left w:val="none" w:sz="0" w:space="0" w:color="auto"/>
        <w:bottom w:val="none" w:sz="0" w:space="0" w:color="auto"/>
        <w:right w:val="none" w:sz="0" w:space="0" w:color="auto"/>
      </w:divBdr>
    </w:div>
    <w:div w:id="1201864745">
      <w:bodyDiv w:val="1"/>
      <w:marLeft w:val="0"/>
      <w:marRight w:val="0"/>
      <w:marTop w:val="0"/>
      <w:marBottom w:val="0"/>
      <w:divBdr>
        <w:top w:val="none" w:sz="0" w:space="0" w:color="auto"/>
        <w:left w:val="none" w:sz="0" w:space="0" w:color="auto"/>
        <w:bottom w:val="none" w:sz="0" w:space="0" w:color="auto"/>
        <w:right w:val="none" w:sz="0" w:space="0" w:color="auto"/>
      </w:divBdr>
    </w:div>
    <w:div w:id="1202135021">
      <w:bodyDiv w:val="1"/>
      <w:marLeft w:val="0"/>
      <w:marRight w:val="0"/>
      <w:marTop w:val="0"/>
      <w:marBottom w:val="0"/>
      <w:divBdr>
        <w:top w:val="none" w:sz="0" w:space="0" w:color="auto"/>
        <w:left w:val="none" w:sz="0" w:space="0" w:color="auto"/>
        <w:bottom w:val="none" w:sz="0" w:space="0" w:color="auto"/>
        <w:right w:val="none" w:sz="0" w:space="0" w:color="auto"/>
      </w:divBdr>
    </w:div>
    <w:div w:id="1210145810">
      <w:bodyDiv w:val="1"/>
      <w:marLeft w:val="0"/>
      <w:marRight w:val="0"/>
      <w:marTop w:val="0"/>
      <w:marBottom w:val="0"/>
      <w:divBdr>
        <w:top w:val="none" w:sz="0" w:space="0" w:color="auto"/>
        <w:left w:val="none" w:sz="0" w:space="0" w:color="auto"/>
        <w:bottom w:val="none" w:sz="0" w:space="0" w:color="auto"/>
        <w:right w:val="none" w:sz="0" w:space="0" w:color="auto"/>
      </w:divBdr>
    </w:div>
    <w:div w:id="1226065778">
      <w:bodyDiv w:val="1"/>
      <w:marLeft w:val="0"/>
      <w:marRight w:val="0"/>
      <w:marTop w:val="0"/>
      <w:marBottom w:val="0"/>
      <w:divBdr>
        <w:top w:val="none" w:sz="0" w:space="0" w:color="auto"/>
        <w:left w:val="none" w:sz="0" w:space="0" w:color="auto"/>
        <w:bottom w:val="none" w:sz="0" w:space="0" w:color="auto"/>
        <w:right w:val="none" w:sz="0" w:space="0" w:color="auto"/>
      </w:divBdr>
    </w:div>
    <w:div w:id="1229613273">
      <w:bodyDiv w:val="1"/>
      <w:marLeft w:val="0"/>
      <w:marRight w:val="0"/>
      <w:marTop w:val="0"/>
      <w:marBottom w:val="0"/>
      <w:divBdr>
        <w:top w:val="none" w:sz="0" w:space="0" w:color="auto"/>
        <w:left w:val="none" w:sz="0" w:space="0" w:color="auto"/>
        <w:bottom w:val="none" w:sz="0" w:space="0" w:color="auto"/>
        <w:right w:val="none" w:sz="0" w:space="0" w:color="auto"/>
      </w:divBdr>
    </w:div>
    <w:div w:id="1241868391">
      <w:bodyDiv w:val="1"/>
      <w:marLeft w:val="0"/>
      <w:marRight w:val="0"/>
      <w:marTop w:val="0"/>
      <w:marBottom w:val="0"/>
      <w:divBdr>
        <w:top w:val="none" w:sz="0" w:space="0" w:color="auto"/>
        <w:left w:val="none" w:sz="0" w:space="0" w:color="auto"/>
        <w:bottom w:val="none" w:sz="0" w:space="0" w:color="auto"/>
        <w:right w:val="none" w:sz="0" w:space="0" w:color="auto"/>
      </w:divBdr>
    </w:div>
    <w:div w:id="1249073925">
      <w:bodyDiv w:val="1"/>
      <w:marLeft w:val="0"/>
      <w:marRight w:val="0"/>
      <w:marTop w:val="0"/>
      <w:marBottom w:val="0"/>
      <w:divBdr>
        <w:top w:val="none" w:sz="0" w:space="0" w:color="auto"/>
        <w:left w:val="none" w:sz="0" w:space="0" w:color="auto"/>
        <w:bottom w:val="none" w:sz="0" w:space="0" w:color="auto"/>
        <w:right w:val="none" w:sz="0" w:space="0" w:color="auto"/>
      </w:divBdr>
    </w:div>
    <w:div w:id="1252349392">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72277371">
      <w:bodyDiv w:val="1"/>
      <w:marLeft w:val="0"/>
      <w:marRight w:val="0"/>
      <w:marTop w:val="0"/>
      <w:marBottom w:val="0"/>
      <w:divBdr>
        <w:top w:val="none" w:sz="0" w:space="0" w:color="auto"/>
        <w:left w:val="none" w:sz="0" w:space="0" w:color="auto"/>
        <w:bottom w:val="none" w:sz="0" w:space="0" w:color="auto"/>
        <w:right w:val="none" w:sz="0" w:space="0" w:color="auto"/>
      </w:divBdr>
    </w:div>
    <w:div w:id="1285306592">
      <w:bodyDiv w:val="1"/>
      <w:marLeft w:val="0"/>
      <w:marRight w:val="0"/>
      <w:marTop w:val="0"/>
      <w:marBottom w:val="0"/>
      <w:divBdr>
        <w:top w:val="none" w:sz="0" w:space="0" w:color="auto"/>
        <w:left w:val="none" w:sz="0" w:space="0" w:color="auto"/>
        <w:bottom w:val="none" w:sz="0" w:space="0" w:color="auto"/>
        <w:right w:val="none" w:sz="0" w:space="0" w:color="auto"/>
      </w:divBdr>
    </w:div>
    <w:div w:id="1291936486">
      <w:bodyDiv w:val="1"/>
      <w:marLeft w:val="0"/>
      <w:marRight w:val="0"/>
      <w:marTop w:val="0"/>
      <w:marBottom w:val="0"/>
      <w:divBdr>
        <w:top w:val="none" w:sz="0" w:space="0" w:color="auto"/>
        <w:left w:val="none" w:sz="0" w:space="0" w:color="auto"/>
        <w:bottom w:val="none" w:sz="0" w:space="0" w:color="auto"/>
        <w:right w:val="none" w:sz="0" w:space="0" w:color="auto"/>
      </w:divBdr>
    </w:div>
    <w:div w:id="1292441580">
      <w:bodyDiv w:val="1"/>
      <w:marLeft w:val="0"/>
      <w:marRight w:val="0"/>
      <w:marTop w:val="0"/>
      <w:marBottom w:val="0"/>
      <w:divBdr>
        <w:top w:val="none" w:sz="0" w:space="0" w:color="auto"/>
        <w:left w:val="none" w:sz="0" w:space="0" w:color="auto"/>
        <w:bottom w:val="none" w:sz="0" w:space="0" w:color="auto"/>
        <w:right w:val="none" w:sz="0" w:space="0" w:color="auto"/>
      </w:divBdr>
    </w:div>
    <w:div w:id="1296452093">
      <w:bodyDiv w:val="1"/>
      <w:marLeft w:val="0"/>
      <w:marRight w:val="0"/>
      <w:marTop w:val="0"/>
      <w:marBottom w:val="0"/>
      <w:divBdr>
        <w:top w:val="none" w:sz="0" w:space="0" w:color="auto"/>
        <w:left w:val="none" w:sz="0" w:space="0" w:color="auto"/>
        <w:bottom w:val="none" w:sz="0" w:space="0" w:color="auto"/>
        <w:right w:val="none" w:sz="0" w:space="0" w:color="auto"/>
      </w:divBdr>
    </w:div>
    <w:div w:id="1298149620">
      <w:bodyDiv w:val="1"/>
      <w:marLeft w:val="0"/>
      <w:marRight w:val="0"/>
      <w:marTop w:val="0"/>
      <w:marBottom w:val="0"/>
      <w:divBdr>
        <w:top w:val="none" w:sz="0" w:space="0" w:color="auto"/>
        <w:left w:val="none" w:sz="0" w:space="0" w:color="auto"/>
        <w:bottom w:val="none" w:sz="0" w:space="0" w:color="auto"/>
        <w:right w:val="none" w:sz="0" w:space="0" w:color="auto"/>
      </w:divBdr>
    </w:div>
    <w:div w:id="1303776255">
      <w:bodyDiv w:val="1"/>
      <w:marLeft w:val="0"/>
      <w:marRight w:val="0"/>
      <w:marTop w:val="0"/>
      <w:marBottom w:val="0"/>
      <w:divBdr>
        <w:top w:val="none" w:sz="0" w:space="0" w:color="auto"/>
        <w:left w:val="none" w:sz="0" w:space="0" w:color="auto"/>
        <w:bottom w:val="none" w:sz="0" w:space="0" w:color="auto"/>
        <w:right w:val="none" w:sz="0" w:space="0" w:color="auto"/>
      </w:divBdr>
    </w:div>
    <w:div w:id="1313175207">
      <w:bodyDiv w:val="1"/>
      <w:marLeft w:val="0"/>
      <w:marRight w:val="0"/>
      <w:marTop w:val="0"/>
      <w:marBottom w:val="0"/>
      <w:divBdr>
        <w:top w:val="none" w:sz="0" w:space="0" w:color="auto"/>
        <w:left w:val="none" w:sz="0" w:space="0" w:color="auto"/>
        <w:bottom w:val="none" w:sz="0" w:space="0" w:color="auto"/>
        <w:right w:val="none" w:sz="0" w:space="0" w:color="auto"/>
      </w:divBdr>
    </w:div>
    <w:div w:id="1319461959">
      <w:bodyDiv w:val="1"/>
      <w:marLeft w:val="0"/>
      <w:marRight w:val="0"/>
      <w:marTop w:val="0"/>
      <w:marBottom w:val="0"/>
      <w:divBdr>
        <w:top w:val="none" w:sz="0" w:space="0" w:color="auto"/>
        <w:left w:val="none" w:sz="0" w:space="0" w:color="auto"/>
        <w:bottom w:val="none" w:sz="0" w:space="0" w:color="auto"/>
        <w:right w:val="none" w:sz="0" w:space="0" w:color="auto"/>
      </w:divBdr>
    </w:div>
    <w:div w:id="1322349171">
      <w:bodyDiv w:val="1"/>
      <w:marLeft w:val="0"/>
      <w:marRight w:val="0"/>
      <w:marTop w:val="0"/>
      <w:marBottom w:val="0"/>
      <w:divBdr>
        <w:top w:val="none" w:sz="0" w:space="0" w:color="auto"/>
        <w:left w:val="none" w:sz="0" w:space="0" w:color="auto"/>
        <w:bottom w:val="none" w:sz="0" w:space="0" w:color="auto"/>
        <w:right w:val="none" w:sz="0" w:space="0" w:color="auto"/>
      </w:divBdr>
    </w:div>
    <w:div w:id="1325938018">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37609178">
      <w:bodyDiv w:val="1"/>
      <w:marLeft w:val="0"/>
      <w:marRight w:val="0"/>
      <w:marTop w:val="0"/>
      <w:marBottom w:val="0"/>
      <w:divBdr>
        <w:top w:val="none" w:sz="0" w:space="0" w:color="auto"/>
        <w:left w:val="none" w:sz="0" w:space="0" w:color="auto"/>
        <w:bottom w:val="none" w:sz="0" w:space="0" w:color="auto"/>
        <w:right w:val="none" w:sz="0" w:space="0" w:color="auto"/>
      </w:divBdr>
    </w:div>
    <w:div w:id="1349867924">
      <w:bodyDiv w:val="1"/>
      <w:marLeft w:val="0"/>
      <w:marRight w:val="0"/>
      <w:marTop w:val="0"/>
      <w:marBottom w:val="0"/>
      <w:divBdr>
        <w:top w:val="none" w:sz="0" w:space="0" w:color="auto"/>
        <w:left w:val="none" w:sz="0" w:space="0" w:color="auto"/>
        <w:bottom w:val="none" w:sz="0" w:space="0" w:color="auto"/>
        <w:right w:val="none" w:sz="0" w:space="0" w:color="auto"/>
      </w:divBdr>
    </w:div>
    <w:div w:id="1352074294">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59768895">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72924770">
      <w:bodyDiv w:val="1"/>
      <w:marLeft w:val="0"/>
      <w:marRight w:val="0"/>
      <w:marTop w:val="0"/>
      <w:marBottom w:val="0"/>
      <w:divBdr>
        <w:top w:val="none" w:sz="0" w:space="0" w:color="auto"/>
        <w:left w:val="none" w:sz="0" w:space="0" w:color="auto"/>
        <w:bottom w:val="none" w:sz="0" w:space="0" w:color="auto"/>
        <w:right w:val="none" w:sz="0" w:space="0" w:color="auto"/>
      </w:divBdr>
    </w:div>
    <w:div w:id="1384257805">
      <w:bodyDiv w:val="1"/>
      <w:marLeft w:val="0"/>
      <w:marRight w:val="0"/>
      <w:marTop w:val="0"/>
      <w:marBottom w:val="0"/>
      <w:divBdr>
        <w:top w:val="none" w:sz="0" w:space="0" w:color="auto"/>
        <w:left w:val="none" w:sz="0" w:space="0" w:color="auto"/>
        <w:bottom w:val="none" w:sz="0" w:space="0" w:color="auto"/>
        <w:right w:val="none" w:sz="0" w:space="0" w:color="auto"/>
      </w:divBdr>
    </w:div>
    <w:div w:id="1388457027">
      <w:bodyDiv w:val="1"/>
      <w:marLeft w:val="0"/>
      <w:marRight w:val="0"/>
      <w:marTop w:val="0"/>
      <w:marBottom w:val="0"/>
      <w:divBdr>
        <w:top w:val="none" w:sz="0" w:space="0" w:color="auto"/>
        <w:left w:val="none" w:sz="0" w:space="0" w:color="auto"/>
        <w:bottom w:val="none" w:sz="0" w:space="0" w:color="auto"/>
        <w:right w:val="none" w:sz="0" w:space="0" w:color="auto"/>
      </w:divBdr>
    </w:div>
    <w:div w:id="1393193788">
      <w:bodyDiv w:val="1"/>
      <w:marLeft w:val="0"/>
      <w:marRight w:val="0"/>
      <w:marTop w:val="0"/>
      <w:marBottom w:val="0"/>
      <w:divBdr>
        <w:top w:val="none" w:sz="0" w:space="0" w:color="auto"/>
        <w:left w:val="none" w:sz="0" w:space="0" w:color="auto"/>
        <w:bottom w:val="none" w:sz="0" w:space="0" w:color="auto"/>
        <w:right w:val="none" w:sz="0" w:space="0" w:color="auto"/>
      </w:divBdr>
    </w:div>
    <w:div w:id="1397823409">
      <w:bodyDiv w:val="1"/>
      <w:marLeft w:val="0"/>
      <w:marRight w:val="0"/>
      <w:marTop w:val="0"/>
      <w:marBottom w:val="0"/>
      <w:divBdr>
        <w:top w:val="none" w:sz="0" w:space="0" w:color="auto"/>
        <w:left w:val="none" w:sz="0" w:space="0" w:color="auto"/>
        <w:bottom w:val="none" w:sz="0" w:space="0" w:color="auto"/>
        <w:right w:val="none" w:sz="0" w:space="0" w:color="auto"/>
      </w:divBdr>
    </w:div>
    <w:div w:id="1399863282">
      <w:bodyDiv w:val="1"/>
      <w:marLeft w:val="0"/>
      <w:marRight w:val="0"/>
      <w:marTop w:val="0"/>
      <w:marBottom w:val="0"/>
      <w:divBdr>
        <w:top w:val="none" w:sz="0" w:space="0" w:color="auto"/>
        <w:left w:val="none" w:sz="0" w:space="0" w:color="auto"/>
        <w:bottom w:val="none" w:sz="0" w:space="0" w:color="auto"/>
        <w:right w:val="none" w:sz="0" w:space="0" w:color="auto"/>
      </w:divBdr>
    </w:div>
    <w:div w:id="1407461393">
      <w:bodyDiv w:val="1"/>
      <w:marLeft w:val="0"/>
      <w:marRight w:val="0"/>
      <w:marTop w:val="0"/>
      <w:marBottom w:val="0"/>
      <w:divBdr>
        <w:top w:val="none" w:sz="0" w:space="0" w:color="auto"/>
        <w:left w:val="none" w:sz="0" w:space="0" w:color="auto"/>
        <w:bottom w:val="none" w:sz="0" w:space="0" w:color="auto"/>
        <w:right w:val="none" w:sz="0" w:space="0" w:color="auto"/>
      </w:divBdr>
    </w:div>
    <w:div w:id="1411194003">
      <w:bodyDiv w:val="1"/>
      <w:marLeft w:val="0"/>
      <w:marRight w:val="0"/>
      <w:marTop w:val="0"/>
      <w:marBottom w:val="0"/>
      <w:divBdr>
        <w:top w:val="none" w:sz="0" w:space="0" w:color="auto"/>
        <w:left w:val="none" w:sz="0" w:space="0" w:color="auto"/>
        <w:bottom w:val="none" w:sz="0" w:space="0" w:color="auto"/>
        <w:right w:val="none" w:sz="0" w:space="0" w:color="auto"/>
      </w:divBdr>
    </w:div>
    <w:div w:id="1419328679">
      <w:bodyDiv w:val="1"/>
      <w:marLeft w:val="0"/>
      <w:marRight w:val="0"/>
      <w:marTop w:val="0"/>
      <w:marBottom w:val="0"/>
      <w:divBdr>
        <w:top w:val="none" w:sz="0" w:space="0" w:color="auto"/>
        <w:left w:val="none" w:sz="0" w:space="0" w:color="auto"/>
        <w:bottom w:val="none" w:sz="0" w:space="0" w:color="auto"/>
        <w:right w:val="none" w:sz="0" w:space="0" w:color="auto"/>
      </w:divBdr>
    </w:div>
    <w:div w:id="1426805937">
      <w:bodyDiv w:val="1"/>
      <w:marLeft w:val="0"/>
      <w:marRight w:val="0"/>
      <w:marTop w:val="0"/>
      <w:marBottom w:val="0"/>
      <w:divBdr>
        <w:top w:val="none" w:sz="0" w:space="0" w:color="auto"/>
        <w:left w:val="none" w:sz="0" w:space="0" w:color="auto"/>
        <w:bottom w:val="none" w:sz="0" w:space="0" w:color="auto"/>
        <w:right w:val="none" w:sz="0" w:space="0" w:color="auto"/>
      </w:divBdr>
    </w:div>
    <w:div w:id="1427263476">
      <w:bodyDiv w:val="1"/>
      <w:marLeft w:val="0"/>
      <w:marRight w:val="0"/>
      <w:marTop w:val="0"/>
      <w:marBottom w:val="0"/>
      <w:divBdr>
        <w:top w:val="none" w:sz="0" w:space="0" w:color="auto"/>
        <w:left w:val="none" w:sz="0" w:space="0" w:color="auto"/>
        <w:bottom w:val="none" w:sz="0" w:space="0" w:color="auto"/>
        <w:right w:val="none" w:sz="0" w:space="0" w:color="auto"/>
      </w:divBdr>
    </w:div>
    <w:div w:id="1432503757">
      <w:bodyDiv w:val="1"/>
      <w:marLeft w:val="0"/>
      <w:marRight w:val="0"/>
      <w:marTop w:val="0"/>
      <w:marBottom w:val="0"/>
      <w:divBdr>
        <w:top w:val="none" w:sz="0" w:space="0" w:color="auto"/>
        <w:left w:val="none" w:sz="0" w:space="0" w:color="auto"/>
        <w:bottom w:val="none" w:sz="0" w:space="0" w:color="auto"/>
        <w:right w:val="none" w:sz="0" w:space="0" w:color="auto"/>
      </w:divBdr>
    </w:div>
    <w:div w:id="1437560661">
      <w:bodyDiv w:val="1"/>
      <w:marLeft w:val="0"/>
      <w:marRight w:val="0"/>
      <w:marTop w:val="0"/>
      <w:marBottom w:val="0"/>
      <w:divBdr>
        <w:top w:val="none" w:sz="0" w:space="0" w:color="auto"/>
        <w:left w:val="none" w:sz="0" w:space="0" w:color="auto"/>
        <w:bottom w:val="none" w:sz="0" w:space="0" w:color="auto"/>
        <w:right w:val="none" w:sz="0" w:space="0" w:color="auto"/>
      </w:divBdr>
    </w:div>
    <w:div w:id="1455707900">
      <w:bodyDiv w:val="1"/>
      <w:marLeft w:val="0"/>
      <w:marRight w:val="0"/>
      <w:marTop w:val="0"/>
      <w:marBottom w:val="0"/>
      <w:divBdr>
        <w:top w:val="none" w:sz="0" w:space="0" w:color="auto"/>
        <w:left w:val="none" w:sz="0" w:space="0" w:color="auto"/>
        <w:bottom w:val="none" w:sz="0" w:space="0" w:color="auto"/>
        <w:right w:val="none" w:sz="0" w:space="0" w:color="auto"/>
      </w:divBdr>
    </w:div>
    <w:div w:id="1456678765">
      <w:bodyDiv w:val="1"/>
      <w:marLeft w:val="0"/>
      <w:marRight w:val="0"/>
      <w:marTop w:val="0"/>
      <w:marBottom w:val="0"/>
      <w:divBdr>
        <w:top w:val="none" w:sz="0" w:space="0" w:color="auto"/>
        <w:left w:val="none" w:sz="0" w:space="0" w:color="auto"/>
        <w:bottom w:val="none" w:sz="0" w:space="0" w:color="auto"/>
        <w:right w:val="none" w:sz="0" w:space="0" w:color="auto"/>
      </w:divBdr>
    </w:div>
    <w:div w:id="1459911067">
      <w:bodyDiv w:val="1"/>
      <w:marLeft w:val="0"/>
      <w:marRight w:val="0"/>
      <w:marTop w:val="0"/>
      <w:marBottom w:val="0"/>
      <w:divBdr>
        <w:top w:val="none" w:sz="0" w:space="0" w:color="auto"/>
        <w:left w:val="none" w:sz="0" w:space="0" w:color="auto"/>
        <w:bottom w:val="none" w:sz="0" w:space="0" w:color="auto"/>
        <w:right w:val="none" w:sz="0" w:space="0" w:color="auto"/>
      </w:divBdr>
    </w:div>
    <w:div w:id="1462532873">
      <w:bodyDiv w:val="1"/>
      <w:marLeft w:val="0"/>
      <w:marRight w:val="0"/>
      <w:marTop w:val="0"/>
      <w:marBottom w:val="0"/>
      <w:divBdr>
        <w:top w:val="none" w:sz="0" w:space="0" w:color="auto"/>
        <w:left w:val="none" w:sz="0" w:space="0" w:color="auto"/>
        <w:bottom w:val="none" w:sz="0" w:space="0" w:color="auto"/>
        <w:right w:val="none" w:sz="0" w:space="0" w:color="auto"/>
      </w:divBdr>
    </w:div>
    <w:div w:id="1465349615">
      <w:bodyDiv w:val="1"/>
      <w:marLeft w:val="0"/>
      <w:marRight w:val="0"/>
      <w:marTop w:val="0"/>
      <w:marBottom w:val="0"/>
      <w:divBdr>
        <w:top w:val="none" w:sz="0" w:space="0" w:color="auto"/>
        <w:left w:val="none" w:sz="0" w:space="0" w:color="auto"/>
        <w:bottom w:val="none" w:sz="0" w:space="0" w:color="auto"/>
        <w:right w:val="none" w:sz="0" w:space="0" w:color="auto"/>
      </w:divBdr>
    </w:div>
    <w:div w:id="1465581870">
      <w:bodyDiv w:val="1"/>
      <w:marLeft w:val="0"/>
      <w:marRight w:val="0"/>
      <w:marTop w:val="0"/>
      <w:marBottom w:val="0"/>
      <w:divBdr>
        <w:top w:val="none" w:sz="0" w:space="0" w:color="auto"/>
        <w:left w:val="none" w:sz="0" w:space="0" w:color="auto"/>
        <w:bottom w:val="none" w:sz="0" w:space="0" w:color="auto"/>
        <w:right w:val="none" w:sz="0" w:space="0" w:color="auto"/>
      </w:divBdr>
    </w:div>
    <w:div w:id="1476222114">
      <w:bodyDiv w:val="1"/>
      <w:marLeft w:val="0"/>
      <w:marRight w:val="0"/>
      <w:marTop w:val="0"/>
      <w:marBottom w:val="0"/>
      <w:divBdr>
        <w:top w:val="none" w:sz="0" w:space="0" w:color="auto"/>
        <w:left w:val="none" w:sz="0" w:space="0" w:color="auto"/>
        <w:bottom w:val="none" w:sz="0" w:space="0" w:color="auto"/>
        <w:right w:val="none" w:sz="0" w:space="0" w:color="auto"/>
      </w:divBdr>
    </w:div>
    <w:div w:id="1480995671">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482844681">
      <w:bodyDiv w:val="1"/>
      <w:marLeft w:val="0"/>
      <w:marRight w:val="0"/>
      <w:marTop w:val="0"/>
      <w:marBottom w:val="0"/>
      <w:divBdr>
        <w:top w:val="none" w:sz="0" w:space="0" w:color="auto"/>
        <w:left w:val="none" w:sz="0" w:space="0" w:color="auto"/>
        <w:bottom w:val="none" w:sz="0" w:space="0" w:color="auto"/>
        <w:right w:val="none" w:sz="0" w:space="0" w:color="auto"/>
      </w:divBdr>
    </w:div>
    <w:div w:id="1491363770">
      <w:bodyDiv w:val="1"/>
      <w:marLeft w:val="0"/>
      <w:marRight w:val="0"/>
      <w:marTop w:val="0"/>
      <w:marBottom w:val="0"/>
      <w:divBdr>
        <w:top w:val="none" w:sz="0" w:space="0" w:color="auto"/>
        <w:left w:val="none" w:sz="0" w:space="0" w:color="auto"/>
        <w:bottom w:val="none" w:sz="0" w:space="0" w:color="auto"/>
        <w:right w:val="none" w:sz="0" w:space="0" w:color="auto"/>
      </w:divBdr>
    </w:div>
    <w:div w:id="1504471751">
      <w:bodyDiv w:val="1"/>
      <w:marLeft w:val="0"/>
      <w:marRight w:val="0"/>
      <w:marTop w:val="0"/>
      <w:marBottom w:val="0"/>
      <w:divBdr>
        <w:top w:val="none" w:sz="0" w:space="0" w:color="auto"/>
        <w:left w:val="none" w:sz="0" w:space="0" w:color="auto"/>
        <w:bottom w:val="none" w:sz="0" w:space="0" w:color="auto"/>
        <w:right w:val="none" w:sz="0" w:space="0" w:color="auto"/>
      </w:divBdr>
    </w:div>
    <w:div w:id="1511411133">
      <w:bodyDiv w:val="1"/>
      <w:marLeft w:val="0"/>
      <w:marRight w:val="0"/>
      <w:marTop w:val="0"/>
      <w:marBottom w:val="0"/>
      <w:divBdr>
        <w:top w:val="none" w:sz="0" w:space="0" w:color="auto"/>
        <w:left w:val="none" w:sz="0" w:space="0" w:color="auto"/>
        <w:bottom w:val="none" w:sz="0" w:space="0" w:color="auto"/>
        <w:right w:val="none" w:sz="0" w:space="0" w:color="auto"/>
      </w:divBdr>
    </w:div>
    <w:div w:id="1521822052">
      <w:bodyDiv w:val="1"/>
      <w:marLeft w:val="0"/>
      <w:marRight w:val="0"/>
      <w:marTop w:val="0"/>
      <w:marBottom w:val="0"/>
      <w:divBdr>
        <w:top w:val="none" w:sz="0" w:space="0" w:color="auto"/>
        <w:left w:val="none" w:sz="0" w:space="0" w:color="auto"/>
        <w:bottom w:val="none" w:sz="0" w:space="0" w:color="auto"/>
        <w:right w:val="none" w:sz="0" w:space="0" w:color="auto"/>
      </w:divBdr>
    </w:div>
    <w:div w:id="1529290865">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40433475">
      <w:bodyDiv w:val="1"/>
      <w:marLeft w:val="0"/>
      <w:marRight w:val="0"/>
      <w:marTop w:val="0"/>
      <w:marBottom w:val="0"/>
      <w:divBdr>
        <w:top w:val="none" w:sz="0" w:space="0" w:color="auto"/>
        <w:left w:val="none" w:sz="0" w:space="0" w:color="auto"/>
        <w:bottom w:val="none" w:sz="0" w:space="0" w:color="auto"/>
        <w:right w:val="none" w:sz="0" w:space="0" w:color="auto"/>
      </w:divBdr>
    </w:div>
    <w:div w:id="1542092114">
      <w:bodyDiv w:val="1"/>
      <w:marLeft w:val="0"/>
      <w:marRight w:val="0"/>
      <w:marTop w:val="0"/>
      <w:marBottom w:val="0"/>
      <w:divBdr>
        <w:top w:val="none" w:sz="0" w:space="0" w:color="auto"/>
        <w:left w:val="none" w:sz="0" w:space="0" w:color="auto"/>
        <w:bottom w:val="none" w:sz="0" w:space="0" w:color="auto"/>
        <w:right w:val="none" w:sz="0" w:space="0" w:color="auto"/>
      </w:divBdr>
    </w:div>
    <w:div w:id="1545604140">
      <w:bodyDiv w:val="1"/>
      <w:marLeft w:val="0"/>
      <w:marRight w:val="0"/>
      <w:marTop w:val="0"/>
      <w:marBottom w:val="0"/>
      <w:divBdr>
        <w:top w:val="none" w:sz="0" w:space="0" w:color="auto"/>
        <w:left w:val="none" w:sz="0" w:space="0" w:color="auto"/>
        <w:bottom w:val="none" w:sz="0" w:space="0" w:color="auto"/>
        <w:right w:val="none" w:sz="0" w:space="0" w:color="auto"/>
      </w:divBdr>
    </w:div>
    <w:div w:id="1549606733">
      <w:bodyDiv w:val="1"/>
      <w:marLeft w:val="0"/>
      <w:marRight w:val="0"/>
      <w:marTop w:val="0"/>
      <w:marBottom w:val="0"/>
      <w:divBdr>
        <w:top w:val="none" w:sz="0" w:space="0" w:color="auto"/>
        <w:left w:val="none" w:sz="0" w:space="0" w:color="auto"/>
        <w:bottom w:val="none" w:sz="0" w:space="0" w:color="auto"/>
        <w:right w:val="none" w:sz="0" w:space="0" w:color="auto"/>
      </w:divBdr>
    </w:div>
    <w:div w:id="1569925201">
      <w:bodyDiv w:val="1"/>
      <w:marLeft w:val="0"/>
      <w:marRight w:val="0"/>
      <w:marTop w:val="0"/>
      <w:marBottom w:val="0"/>
      <w:divBdr>
        <w:top w:val="none" w:sz="0" w:space="0" w:color="auto"/>
        <w:left w:val="none" w:sz="0" w:space="0" w:color="auto"/>
        <w:bottom w:val="none" w:sz="0" w:space="0" w:color="auto"/>
        <w:right w:val="none" w:sz="0" w:space="0" w:color="auto"/>
      </w:divBdr>
    </w:div>
    <w:div w:id="1570456584">
      <w:bodyDiv w:val="1"/>
      <w:marLeft w:val="0"/>
      <w:marRight w:val="0"/>
      <w:marTop w:val="0"/>
      <w:marBottom w:val="0"/>
      <w:divBdr>
        <w:top w:val="none" w:sz="0" w:space="0" w:color="auto"/>
        <w:left w:val="none" w:sz="0" w:space="0" w:color="auto"/>
        <w:bottom w:val="none" w:sz="0" w:space="0" w:color="auto"/>
        <w:right w:val="none" w:sz="0" w:space="0" w:color="auto"/>
      </w:divBdr>
    </w:div>
    <w:div w:id="1579167080">
      <w:bodyDiv w:val="1"/>
      <w:marLeft w:val="0"/>
      <w:marRight w:val="0"/>
      <w:marTop w:val="0"/>
      <w:marBottom w:val="0"/>
      <w:divBdr>
        <w:top w:val="none" w:sz="0" w:space="0" w:color="auto"/>
        <w:left w:val="none" w:sz="0" w:space="0" w:color="auto"/>
        <w:bottom w:val="none" w:sz="0" w:space="0" w:color="auto"/>
        <w:right w:val="none" w:sz="0" w:space="0" w:color="auto"/>
      </w:divBdr>
    </w:div>
    <w:div w:id="1580092997">
      <w:bodyDiv w:val="1"/>
      <w:marLeft w:val="0"/>
      <w:marRight w:val="0"/>
      <w:marTop w:val="0"/>
      <w:marBottom w:val="0"/>
      <w:divBdr>
        <w:top w:val="none" w:sz="0" w:space="0" w:color="auto"/>
        <w:left w:val="none" w:sz="0" w:space="0" w:color="auto"/>
        <w:bottom w:val="none" w:sz="0" w:space="0" w:color="auto"/>
        <w:right w:val="none" w:sz="0" w:space="0" w:color="auto"/>
      </w:divBdr>
    </w:div>
    <w:div w:id="1596554987">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598906107">
      <w:bodyDiv w:val="1"/>
      <w:marLeft w:val="0"/>
      <w:marRight w:val="0"/>
      <w:marTop w:val="0"/>
      <w:marBottom w:val="0"/>
      <w:divBdr>
        <w:top w:val="none" w:sz="0" w:space="0" w:color="auto"/>
        <w:left w:val="none" w:sz="0" w:space="0" w:color="auto"/>
        <w:bottom w:val="none" w:sz="0" w:space="0" w:color="auto"/>
        <w:right w:val="none" w:sz="0" w:space="0" w:color="auto"/>
      </w:divBdr>
    </w:div>
    <w:div w:id="1604650680">
      <w:bodyDiv w:val="1"/>
      <w:marLeft w:val="0"/>
      <w:marRight w:val="0"/>
      <w:marTop w:val="0"/>
      <w:marBottom w:val="0"/>
      <w:divBdr>
        <w:top w:val="none" w:sz="0" w:space="0" w:color="auto"/>
        <w:left w:val="none" w:sz="0" w:space="0" w:color="auto"/>
        <w:bottom w:val="none" w:sz="0" w:space="0" w:color="auto"/>
        <w:right w:val="none" w:sz="0" w:space="0" w:color="auto"/>
      </w:divBdr>
    </w:div>
    <w:div w:id="1609000545">
      <w:bodyDiv w:val="1"/>
      <w:marLeft w:val="0"/>
      <w:marRight w:val="0"/>
      <w:marTop w:val="0"/>
      <w:marBottom w:val="0"/>
      <w:divBdr>
        <w:top w:val="none" w:sz="0" w:space="0" w:color="auto"/>
        <w:left w:val="none" w:sz="0" w:space="0" w:color="auto"/>
        <w:bottom w:val="none" w:sz="0" w:space="0" w:color="auto"/>
        <w:right w:val="none" w:sz="0" w:space="0" w:color="auto"/>
      </w:divBdr>
    </w:div>
    <w:div w:id="1618098542">
      <w:bodyDiv w:val="1"/>
      <w:marLeft w:val="0"/>
      <w:marRight w:val="0"/>
      <w:marTop w:val="0"/>
      <w:marBottom w:val="0"/>
      <w:divBdr>
        <w:top w:val="none" w:sz="0" w:space="0" w:color="auto"/>
        <w:left w:val="none" w:sz="0" w:space="0" w:color="auto"/>
        <w:bottom w:val="none" w:sz="0" w:space="0" w:color="auto"/>
        <w:right w:val="none" w:sz="0" w:space="0" w:color="auto"/>
      </w:divBdr>
    </w:div>
    <w:div w:id="1618440796">
      <w:bodyDiv w:val="1"/>
      <w:marLeft w:val="0"/>
      <w:marRight w:val="0"/>
      <w:marTop w:val="0"/>
      <w:marBottom w:val="0"/>
      <w:divBdr>
        <w:top w:val="none" w:sz="0" w:space="0" w:color="auto"/>
        <w:left w:val="none" w:sz="0" w:space="0" w:color="auto"/>
        <w:bottom w:val="none" w:sz="0" w:space="0" w:color="auto"/>
        <w:right w:val="none" w:sz="0" w:space="0" w:color="auto"/>
      </w:divBdr>
    </w:div>
    <w:div w:id="1620992467">
      <w:bodyDiv w:val="1"/>
      <w:marLeft w:val="0"/>
      <w:marRight w:val="0"/>
      <w:marTop w:val="0"/>
      <w:marBottom w:val="0"/>
      <w:divBdr>
        <w:top w:val="none" w:sz="0" w:space="0" w:color="auto"/>
        <w:left w:val="none" w:sz="0" w:space="0" w:color="auto"/>
        <w:bottom w:val="none" w:sz="0" w:space="0" w:color="auto"/>
        <w:right w:val="none" w:sz="0" w:space="0" w:color="auto"/>
      </w:divBdr>
    </w:div>
    <w:div w:id="1651010750">
      <w:bodyDiv w:val="1"/>
      <w:marLeft w:val="0"/>
      <w:marRight w:val="0"/>
      <w:marTop w:val="0"/>
      <w:marBottom w:val="0"/>
      <w:divBdr>
        <w:top w:val="none" w:sz="0" w:space="0" w:color="auto"/>
        <w:left w:val="none" w:sz="0" w:space="0" w:color="auto"/>
        <w:bottom w:val="none" w:sz="0" w:space="0" w:color="auto"/>
        <w:right w:val="none" w:sz="0" w:space="0" w:color="auto"/>
      </w:divBdr>
    </w:div>
    <w:div w:id="1660766857">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675841875">
      <w:bodyDiv w:val="1"/>
      <w:marLeft w:val="0"/>
      <w:marRight w:val="0"/>
      <w:marTop w:val="0"/>
      <w:marBottom w:val="0"/>
      <w:divBdr>
        <w:top w:val="none" w:sz="0" w:space="0" w:color="auto"/>
        <w:left w:val="none" w:sz="0" w:space="0" w:color="auto"/>
        <w:bottom w:val="none" w:sz="0" w:space="0" w:color="auto"/>
        <w:right w:val="none" w:sz="0" w:space="0" w:color="auto"/>
      </w:divBdr>
    </w:div>
    <w:div w:id="1677807601">
      <w:bodyDiv w:val="1"/>
      <w:marLeft w:val="0"/>
      <w:marRight w:val="0"/>
      <w:marTop w:val="0"/>
      <w:marBottom w:val="0"/>
      <w:divBdr>
        <w:top w:val="none" w:sz="0" w:space="0" w:color="auto"/>
        <w:left w:val="none" w:sz="0" w:space="0" w:color="auto"/>
        <w:bottom w:val="none" w:sz="0" w:space="0" w:color="auto"/>
        <w:right w:val="none" w:sz="0" w:space="0" w:color="auto"/>
      </w:divBdr>
    </w:div>
    <w:div w:id="1678993954">
      <w:bodyDiv w:val="1"/>
      <w:marLeft w:val="0"/>
      <w:marRight w:val="0"/>
      <w:marTop w:val="0"/>
      <w:marBottom w:val="0"/>
      <w:divBdr>
        <w:top w:val="none" w:sz="0" w:space="0" w:color="auto"/>
        <w:left w:val="none" w:sz="0" w:space="0" w:color="auto"/>
        <w:bottom w:val="none" w:sz="0" w:space="0" w:color="auto"/>
        <w:right w:val="none" w:sz="0" w:space="0" w:color="auto"/>
      </w:divBdr>
    </w:div>
    <w:div w:id="1688024700">
      <w:bodyDiv w:val="1"/>
      <w:marLeft w:val="0"/>
      <w:marRight w:val="0"/>
      <w:marTop w:val="0"/>
      <w:marBottom w:val="0"/>
      <w:divBdr>
        <w:top w:val="none" w:sz="0" w:space="0" w:color="auto"/>
        <w:left w:val="none" w:sz="0" w:space="0" w:color="auto"/>
        <w:bottom w:val="none" w:sz="0" w:space="0" w:color="auto"/>
        <w:right w:val="none" w:sz="0" w:space="0" w:color="auto"/>
      </w:divBdr>
    </w:div>
    <w:div w:id="1697534336">
      <w:bodyDiv w:val="1"/>
      <w:marLeft w:val="0"/>
      <w:marRight w:val="0"/>
      <w:marTop w:val="0"/>
      <w:marBottom w:val="0"/>
      <w:divBdr>
        <w:top w:val="none" w:sz="0" w:space="0" w:color="auto"/>
        <w:left w:val="none" w:sz="0" w:space="0" w:color="auto"/>
        <w:bottom w:val="none" w:sz="0" w:space="0" w:color="auto"/>
        <w:right w:val="none" w:sz="0" w:space="0" w:color="auto"/>
      </w:divBdr>
    </w:div>
    <w:div w:id="1704095243">
      <w:bodyDiv w:val="1"/>
      <w:marLeft w:val="0"/>
      <w:marRight w:val="0"/>
      <w:marTop w:val="0"/>
      <w:marBottom w:val="0"/>
      <w:divBdr>
        <w:top w:val="none" w:sz="0" w:space="0" w:color="auto"/>
        <w:left w:val="none" w:sz="0" w:space="0" w:color="auto"/>
        <w:bottom w:val="none" w:sz="0" w:space="0" w:color="auto"/>
        <w:right w:val="none" w:sz="0" w:space="0" w:color="auto"/>
      </w:divBdr>
    </w:div>
    <w:div w:id="1714499680">
      <w:bodyDiv w:val="1"/>
      <w:marLeft w:val="0"/>
      <w:marRight w:val="0"/>
      <w:marTop w:val="0"/>
      <w:marBottom w:val="0"/>
      <w:divBdr>
        <w:top w:val="none" w:sz="0" w:space="0" w:color="auto"/>
        <w:left w:val="none" w:sz="0" w:space="0" w:color="auto"/>
        <w:bottom w:val="none" w:sz="0" w:space="0" w:color="auto"/>
        <w:right w:val="none" w:sz="0" w:space="0" w:color="auto"/>
      </w:divBdr>
    </w:div>
    <w:div w:id="1721175030">
      <w:bodyDiv w:val="1"/>
      <w:marLeft w:val="0"/>
      <w:marRight w:val="0"/>
      <w:marTop w:val="0"/>
      <w:marBottom w:val="0"/>
      <w:divBdr>
        <w:top w:val="none" w:sz="0" w:space="0" w:color="auto"/>
        <w:left w:val="none" w:sz="0" w:space="0" w:color="auto"/>
        <w:bottom w:val="none" w:sz="0" w:space="0" w:color="auto"/>
        <w:right w:val="none" w:sz="0" w:space="0" w:color="auto"/>
      </w:divBdr>
    </w:div>
    <w:div w:id="1725594896">
      <w:bodyDiv w:val="1"/>
      <w:marLeft w:val="0"/>
      <w:marRight w:val="0"/>
      <w:marTop w:val="0"/>
      <w:marBottom w:val="0"/>
      <w:divBdr>
        <w:top w:val="none" w:sz="0" w:space="0" w:color="auto"/>
        <w:left w:val="none" w:sz="0" w:space="0" w:color="auto"/>
        <w:bottom w:val="none" w:sz="0" w:space="0" w:color="auto"/>
        <w:right w:val="none" w:sz="0" w:space="0" w:color="auto"/>
      </w:divBdr>
    </w:div>
    <w:div w:id="1735740625">
      <w:bodyDiv w:val="1"/>
      <w:marLeft w:val="0"/>
      <w:marRight w:val="0"/>
      <w:marTop w:val="0"/>
      <w:marBottom w:val="0"/>
      <w:divBdr>
        <w:top w:val="none" w:sz="0" w:space="0" w:color="auto"/>
        <w:left w:val="none" w:sz="0" w:space="0" w:color="auto"/>
        <w:bottom w:val="none" w:sz="0" w:space="0" w:color="auto"/>
        <w:right w:val="none" w:sz="0" w:space="0" w:color="auto"/>
      </w:divBdr>
    </w:div>
    <w:div w:id="1748266659">
      <w:bodyDiv w:val="1"/>
      <w:marLeft w:val="0"/>
      <w:marRight w:val="0"/>
      <w:marTop w:val="0"/>
      <w:marBottom w:val="0"/>
      <w:divBdr>
        <w:top w:val="none" w:sz="0" w:space="0" w:color="auto"/>
        <w:left w:val="none" w:sz="0" w:space="0" w:color="auto"/>
        <w:bottom w:val="none" w:sz="0" w:space="0" w:color="auto"/>
        <w:right w:val="none" w:sz="0" w:space="0" w:color="auto"/>
      </w:divBdr>
    </w:div>
    <w:div w:id="1754089242">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776098302">
      <w:bodyDiv w:val="1"/>
      <w:marLeft w:val="0"/>
      <w:marRight w:val="0"/>
      <w:marTop w:val="0"/>
      <w:marBottom w:val="0"/>
      <w:divBdr>
        <w:top w:val="none" w:sz="0" w:space="0" w:color="auto"/>
        <w:left w:val="none" w:sz="0" w:space="0" w:color="auto"/>
        <w:bottom w:val="none" w:sz="0" w:space="0" w:color="auto"/>
        <w:right w:val="none" w:sz="0" w:space="0" w:color="auto"/>
      </w:divBdr>
    </w:div>
    <w:div w:id="1791971732">
      <w:bodyDiv w:val="1"/>
      <w:marLeft w:val="0"/>
      <w:marRight w:val="0"/>
      <w:marTop w:val="0"/>
      <w:marBottom w:val="0"/>
      <w:divBdr>
        <w:top w:val="none" w:sz="0" w:space="0" w:color="auto"/>
        <w:left w:val="none" w:sz="0" w:space="0" w:color="auto"/>
        <w:bottom w:val="none" w:sz="0" w:space="0" w:color="auto"/>
        <w:right w:val="none" w:sz="0" w:space="0" w:color="auto"/>
      </w:divBdr>
    </w:div>
    <w:div w:id="1792279126">
      <w:bodyDiv w:val="1"/>
      <w:marLeft w:val="0"/>
      <w:marRight w:val="0"/>
      <w:marTop w:val="0"/>
      <w:marBottom w:val="0"/>
      <w:divBdr>
        <w:top w:val="none" w:sz="0" w:space="0" w:color="auto"/>
        <w:left w:val="none" w:sz="0" w:space="0" w:color="auto"/>
        <w:bottom w:val="none" w:sz="0" w:space="0" w:color="auto"/>
        <w:right w:val="none" w:sz="0" w:space="0" w:color="auto"/>
      </w:divBdr>
    </w:div>
    <w:div w:id="1792899195">
      <w:bodyDiv w:val="1"/>
      <w:marLeft w:val="0"/>
      <w:marRight w:val="0"/>
      <w:marTop w:val="0"/>
      <w:marBottom w:val="0"/>
      <w:divBdr>
        <w:top w:val="none" w:sz="0" w:space="0" w:color="auto"/>
        <w:left w:val="none" w:sz="0" w:space="0" w:color="auto"/>
        <w:bottom w:val="none" w:sz="0" w:space="0" w:color="auto"/>
        <w:right w:val="none" w:sz="0" w:space="0" w:color="auto"/>
      </w:divBdr>
    </w:div>
    <w:div w:id="1794326341">
      <w:bodyDiv w:val="1"/>
      <w:marLeft w:val="0"/>
      <w:marRight w:val="0"/>
      <w:marTop w:val="0"/>
      <w:marBottom w:val="0"/>
      <w:divBdr>
        <w:top w:val="none" w:sz="0" w:space="0" w:color="auto"/>
        <w:left w:val="none" w:sz="0" w:space="0" w:color="auto"/>
        <w:bottom w:val="none" w:sz="0" w:space="0" w:color="auto"/>
        <w:right w:val="none" w:sz="0" w:space="0" w:color="auto"/>
      </w:divBdr>
    </w:div>
    <w:div w:id="1798640357">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807427608">
      <w:bodyDiv w:val="1"/>
      <w:marLeft w:val="0"/>
      <w:marRight w:val="0"/>
      <w:marTop w:val="0"/>
      <w:marBottom w:val="0"/>
      <w:divBdr>
        <w:top w:val="none" w:sz="0" w:space="0" w:color="auto"/>
        <w:left w:val="none" w:sz="0" w:space="0" w:color="auto"/>
        <w:bottom w:val="none" w:sz="0" w:space="0" w:color="auto"/>
        <w:right w:val="none" w:sz="0" w:space="0" w:color="auto"/>
      </w:divBdr>
    </w:div>
    <w:div w:id="1807578885">
      <w:bodyDiv w:val="1"/>
      <w:marLeft w:val="0"/>
      <w:marRight w:val="0"/>
      <w:marTop w:val="0"/>
      <w:marBottom w:val="0"/>
      <w:divBdr>
        <w:top w:val="none" w:sz="0" w:space="0" w:color="auto"/>
        <w:left w:val="none" w:sz="0" w:space="0" w:color="auto"/>
        <w:bottom w:val="none" w:sz="0" w:space="0" w:color="auto"/>
        <w:right w:val="none" w:sz="0" w:space="0" w:color="auto"/>
      </w:divBdr>
    </w:div>
    <w:div w:id="1817256962">
      <w:bodyDiv w:val="1"/>
      <w:marLeft w:val="0"/>
      <w:marRight w:val="0"/>
      <w:marTop w:val="0"/>
      <w:marBottom w:val="0"/>
      <w:divBdr>
        <w:top w:val="none" w:sz="0" w:space="0" w:color="auto"/>
        <w:left w:val="none" w:sz="0" w:space="0" w:color="auto"/>
        <w:bottom w:val="none" w:sz="0" w:space="0" w:color="auto"/>
        <w:right w:val="none" w:sz="0" w:space="0" w:color="auto"/>
      </w:divBdr>
    </w:div>
    <w:div w:id="1836459154">
      <w:bodyDiv w:val="1"/>
      <w:marLeft w:val="0"/>
      <w:marRight w:val="0"/>
      <w:marTop w:val="0"/>
      <w:marBottom w:val="0"/>
      <w:divBdr>
        <w:top w:val="none" w:sz="0" w:space="0" w:color="auto"/>
        <w:left w:val="none" w:sz="0" w:space="0" w:color="auto"/>
        <w:bottom w:val="none" w:sz="0" w:space="0" w:color="auto"/>
        <w:right w:val="none" w:sz="0" w:space="0" w:color="auto"/>
      </w:divBdr>
    </w:div>
    <w:div w:id="1854882403">
      <w:bodyDiv w:val="1"/>
      <w:marLeft w:val="0"/>
      <w:marRight w:val="0"/>
      <w:marTop w:val="0"/>
      <w:marBottom w:val="0"/>
      <w:divBdr>
        <w:top w:val="none" w:sz="0" w:space="0" w:color="auto"/>
        <w:left w:val="none" w:sz="0" w:space="0" w:color="auto"/>
        <w:bottom w:val="none" w:sz="0" w:space="0" w:color="auto"/>
        <w:right w:val="none" w:sz="0" w:space="0" w:color="auto"/>
      </w:divBdr>
    </w:div>
    <w:div w:id="1870869498">
      <w:bodyDiv w:val="1"/>
      <w:marLeft w:val="0"/>
      <w:marRight w:val="0"/>
      <w:marTop w:val="0"/>
      <w:marBottom w:val="0"/>
      <w:divBdr>
        <w:top w:val="none" w:sz="0" w:space="0" w:color="auto"/>
        <w:left w:val="none" w:sz="0" w:space="0" w:color="auto"/>
        <w:bottom w:val="none" w:sz="0" w:space="0" w:color="auto"/>
        <w:right w:val="none" w:sz="0" w:space="0" w:color="auto"/>
      </w:divBdr>
    </w:div>
    <w:div w:id="1872105572">
      <w:bodyDiv w:val="1"/>
      <w:marLeft w:val="0"/>
      <w:marRight w:val="0"/>
      <w:marTop w:val="0"/>
      <w:marBottom w:val="0"/>
      <w:divBdr>
        <w:top w:val="none" w:sz="0" w:space="0" w:color="auto"/>
        <w:left w:val="none" w:sz="0" w:space="0" w:color="auto"/>
        <w:bottom w:val="none" w:sz="0" w:space="0" w:color="auto"/>
        <w:right w:val="none" w:sz="0" w:space="0" w:color="auto"/>
      </w:divBdr>
    </w:div>
    <w:div w:id="1879118602">
      <w:bodyDiv w:val="1"/>
      <w:marLeft w:val="0"/>
      <w:marRight w:val="0"/>
      <w:marTop w:val="0"/>
      <w:marBottom w:val="0"/>
      <w:divBdr>
        <w:top w:val="none" w:sz="0" w:space="0" w:color="auto"/>
        <w:left w:val="none" w:sz="0" w:space="0" w:color="auto"/>
        <w:bottom w:val="none" w:sz="0" w:space="0" w:color="auto"/>
        <w:right w:val="none" w:sz="0" w:space="0" w:color="auto"/>
      </w:divBdr>
    </w:div>
    <w:div w:id="1886208812">
      <w:bodyDiv w:val="1"/>
      <w:marLeft w:val="0"/>
      <w:marRight w:val="0"/>
      <w:marTop w:val="0"/>
      <w:marBottom w:val="0"/>
      <w:divBdr>
        <w:top w:val="none" w:sz="0" w:space="0" w:color="auto"/>
        <w:left w:val="none" w:sz="0" w:space="0" w:color="auto"/>
        <w:bottom w:val="none" w:sz="0" w:space="0" w:color="auto"/>
        <w:right w:val="none" w:sz="0" w:space="0" w:color="auto"/>
      </w:divBdr>
    </w:div>
    <w:div w:id="1898589469">
      <w:bodyDiv w:val="1"/>
      <w:marLeft w:val="0"/>
      <w:marRight w:val="0"/>
      <w:marTop w:val="0"/>
      <w:marBottom w:val="0"/>
      <w:divBdr>
        <w:top w:val="none" w:sz="0" w:space="0" w:color="auto"/>
        <w:left w:val="none" w:sz="0" w:space="0" w:color="auto"/>
        <w:bottom w:val="none" w:sz="0" w:space="0" w:color="auto"/>
        <w:right w:val="none" w:sz="0" w:space="0" w:color="auto"/>
      </w:divBdr>
    </w:div>
    <w:div w:id="1903058571">
      <w:bodyDiv w:val="1"/>
      <w:marLeft w:val="0"/>
      <w:marRight w:val="0"/>
      <w:marTop w:val="0"/>
      <w:marBottom w:val="0"/>
      <w:divBdr>
        <w:top w:val="none" w:sz="0" w:space="0" w:color="auto"/>
        <w:left w:val="none" w:sz="0" w:space="0" w:color="auto"/>
        <w:bottom w:val="none" w:sz="0" w:space="0" w:color="auto"/>
        <w:right w:val="none" w:sz="0" w:space="0" w:color="auto"/>
      </w:divBdr>
    </w:div>
    <w:div w:id="1910731583">
      <w:bodyDiv w:val="1"/>
      <w:marLeft w:val="0"/>
      <w:marRight w:val="0"/>
      <w:marTop w:val="0"/>
      <w:marBottom w:val="0"/>
      <w:divBdr>
        <w:top w:val="none" w:sz="0" w:space="0" w:color="auto"/>
        <w:left w:val="none" w:sz="0" w:space="0" w:color="auto"/>
        <w:bottom w:val="none" w:sz="0" w:space="0" w:color="auto"/>
        <w:right w:val="none" w:sz="0" w:space="0" w:color="auto"/>
      </w:divBdr>
    </w:div>
    <w:div w:id="1911036594">
      <w:bodyDiv w:val="1"/>
      <w:marLeft w:val="0"/>
      <w:marRight w:val="0"/>
      <w:marTop w:val="0"/>
      <w:marBottom w:val="0"/>
      <w:divBdr>
        <w:top w:val="none" w:sz="0" w:space="0" w:color="auto"/>
        <w:left w:val="none" w:sz="0" w:space="0" w:color="auto"/>
        <w:bottom w:val="none" w:sz="0" w:space="0" w:color="auto"/>
        <w:right w:val="none" w:sz="0" w:space="0" w:color="auto"/>
      </w:divBdr>
    </w:div>
    <w:div w:id="1912540340">
      <w:bodyDiv w:val="1"/>
      <w:marLeft w:val="0"/>
      <w:marRight w:val="0"/>
      <w:marTop w:val="0"/>
      <w:marBottom w:val="0"/>
      <w:divBdr>
        <w:top w:val="none" w:sz="0" w:space="0" w:color="auto"/>
        <w:left w:val="none" w:sz="0" w:space="0" w:color="auto"/>
        <w:bottom w:val="none" w:sz="0" w:space="0" w:color="auto"/>
        <w:right w:val="none" w:sz="0" w:space="0" w:color="auto"/>
      </w:divBdr>
    </w:div>
    <w:div w:id="1940410748">
      <w:bodyDiv w:val="1"/>
      <w:marLeft w:val="0"/>
      <w:marRight w:val="0"/>
      <w:marTop w:val="0"/>
      <w:marBottom w:val="0"/>
      <w:divBdr>
        <w:top w:val="none" w:sz="0" w:space="0" w:color="auto"/>
        <w:left w:val="none" w:sz="0" w:space="0" w:color="auto"/>
        <w:bottom w:val="none" w:sz="0" w:space="0" w:color="auto"/>
        <w:right w:val="none" w:sz="0" w:space="0" w:color="auto"/>
      </w:divBdr>
    </w:div>
    <w:div w:id="1944335019">
      <w:bodyDiv w:val="1"/>
      <w:marLeft w:val="0"/>
      <w:marRight w:val="0"/>
      <w:marTop w:val="0"/>
      <w:marBottom w:val="0"/>
      <w:divBdr>
        <w:top w:val="none" w:sz="0" w:space="0" w:color="auto"/>
        <w:left w:val="none" w:sz="0" w:space="0" w:color="auto"/>
        <w:bottom w:val="none" w:sz="0" w:space="0" w:color="auto"/>
        <w:right w:val="none" w:sz="0" w:space="0" w:color="auto"/>
      </w:divBdr>
    </w:div>
    <w:div w:id="1945385059">
      <w:bodyDiv w:val="1"/>
      <w:marLeft w:val="0"/>
      <w:marRight w:val="0"/>
      <w:marTop w:val="0"/>
      <w:marBottom w:val="0"/>
      <w:divBdr>
        <w:top w:val="none" w:sz="0" w:space="0" w:color="auto"/>
        <w:left w:val="none" w:sz="0" w:space="0" w:color="auto"/>
        <w:bottom w:val="none" w:sz="0" w:space="0" w:color="auto"/>
        <w:right w:val="none" w:sz="0" w:space="0" w:color="auto"/>
      </w:divBdr>
    </w:div>
    <w:div w:id="1945575412">
      <w:bodyDiv w:val="1"/>
      <w:marLeft w:val="0"/>
      <w:marRight w:val="0"/>
      <w:marTop w:val="0"/>
      <w:marBottom w:val="0"/>
      <w:divBdr>
        <w:top w:val="none" w:sz="0" w:space="0" w:color="auto"/>
        <w:left w:val="none" w:sz="0" w:space="0" w:color="auto"/>
        <w:bottom w:val="none" w:sz="0" w:space="0" w:color="auto"/>
        <w:right w:val="none" w:sz="0" w:space="0" w:color="auto"/>
      </w:divBdr>
    </w:div>
    <w:div w:id="1953245517">
      <w:bodyDiv w:val="1"/>
      <w:marLeft w:val="0"/>
      <w:marRight w:val="0"/>
      <w:marTop w:val="0"/>
      <w:marBottom w:val="0"/>
      <w:divBdr>
        <w:top w:val="none" w:sz="0" w:space="0" w:color="auto"/>
        <w:left w:val="none" w:sz="0" w:space="0" w:color="auto"/>
        <w:bottom w:val="none" w:sz="0" w:space="0" w:color="auto"/>
        <w:right w:val="none" w:sz="0" w:space="0" w:color="auto"/>
      </w:divBdr>
    </w:div>
    <w:div w:id="1958874092">
      <w:bodyDiv w:val="1"/>
      <w:marLeft w:val="0"/>
      <w:marRight w:val="0"/>
      <w:marTop w:val="0"/>
      <w:marBottom w:val="0"/>
      <w:divBdr>
        <w:top w:val="none" w:sz="0" w:space="0" w:color="auto"/>
        <w:left w:val="none" w:sz="0" w:space="0" w:color="auto"/>
        <w:bottom w:val="none" w:sz="0" w:space="0" w:color="auto"/>
        <w:right w:val="none" w:sz="0" w:space="0" w:color="auto"/>
      </w:divBdr>
    </w:div>
    <w:div w:id="1965886341">
      <w:bodyDiv w:val="1"/>
      <w:marLeft w:val="0"/>
      <w:marRight w:val="0"/>
      <w:marTop w:val="0"/>
      <w:marBottom w:val="0"/>
      <w:divBdr>
        <w:top w:val="none" w:sz="0" w:space="0" w:color="auto"/>
        <w:left w:val="none" w:sz="0" w:space="0" w:color="auto"/>
        <w:bottom w:val="none" w:sz="0" w:space="0" w:color="auto"/>
        <w:right w:val="none" w:sz="0" w:space="0" w:color="auto"/>
      </w:divBdr>
    </w:div>
    <w:div w:id="1966234822">
      <w:bodyDiv w:val="1"/>
      <w:marLeft w:val="0"/>
      <w:marRight w:val="0"/>
      <w:marTop w:val="0"/>
      <w:marBottom w:val="0"/>
      <w:divBdr>
        <w:top w:val="none" w:sz="0" w:space="0" w:color="auto"/>
        <w:left w:val="none" w:sz="0" w:space="0" w:color="auto"/>
        <w:bottom w:val="none" w:sz="0" w:space="0" w:color="auto"/>
        <w:right w:val="none" w:sz="0" w:space="0" w:color="auto"/>
      </w:divBdr>
    </w:div>
    <w:div w:id="1968048695">
      <w:bodyDiv w:val="1"/>
      <w:marLeft w:val="0"/>
      <w:marRight w:val="0"/>
      <w:marTop w:val="0"/>
      <w:marBottom w:val="0"/>
      <w:divBdr>
        <w:top w:val="none" w:sz="0" w:space="0" w:color="auto"/>
        <w:left w:val="none" w:sz="0" w:space="0" w:color="auto"/>
        <w:bottom w:val="none" w:sz="0" w:space="0" w:color="auto"/>
        <w:right w:val="none" w:sz="0" w:space="0" w:color="auto"/>
      </w:divBdr>
    </w:div>
    <w:div w:id="1970627290">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1979843932">
      <w:bodyDiv w:val="1"/>
      <w:marLeft w:val="0"/>
      <w:marRight w:val="0"/>
      <w:marTop w:val="0"/>
      <w:marBottom w:val="0"/>
      <w:divBdr>
        <w:top w:val="none" w:sz="0" w:space="0" w:color="auto"/>
        <w:left w:val="none" w:sz="0" w:space="0" w:color="auto"/>
        <w:bottom w:val="none" w:sz="0" w:space="0" w:color="auto"/>
        <w:right w:val="none" w:sz="0" w:space="0" w:color="auto"/>
      </w:divBdr>
    </w:div>
    <w:div w:id="1982996277">
      <w:bodyDiv w:val="1"/>
      <w:marLeft w:val="0"/>
      <w:marRight w:val="0"/>
      <w:marTop w:val="0"/>
      <w:marBottom w:val="0"/>
      <w:divBdr>
        <w:top w:val="none" w:sz="0" w:space="0" w:color="auto"/>
        <w:left w:val="none" w:sz="0" w:space="0" w:color="auto"/>
        <w:bottom w:val="none" w:sz="0" w:space="0" w:color="auto"/>
        <w:right w:val="none" w:sz="0" w:space="0" w:color="auto"/>
      </w:divBdr>
    </w:div>
    <w:div w:id="1983847024">
      <w:bodyDiv w:val="1"/>
      <w:marLeft w:val="0"/>
      <w:marRight w:val="0"/>
      <w:marTop w:val="0"/>
      <w:marBottom w:val="0"/>
      <w:divBdr>
        <w:top w:val="none" w:sz="0" w:space="0" w:color="auto"/>
        <w:left w:val="none" w:sz="0" w:space="0" w:color="auto"/>
        <w:bottom w:val="none" w:sz="0" w:space="0" w:color="auto"/>
        <w:right w:val="none" w:sz="0" w:space="0" w:color="auto"/>
      </w:divBdr>
    </w:div>
    <w:div w:id="1984578460">
      <w:bodyDiv w:val="1"/>
      <w:marLeft w:val="0"/>
      <w:marRight w:val="0"/>
      <w:marTop w:val="0"/>
      <w:marBottom w:val="0"/>
      <w:divBdr>
        <w:top w:val="none" w:sz="0" w:space="0" w:color="auto"/>
        <w:left w:val="none" w:sz="0" w:space="0" w:color="auto"/>
        <w:bottom w:val="none" w:sz="0" w:space="0" w:color="auto"/>
        <w:right w:val="none" w:sz="0" w:space="0" w:color="auto"/>
      </w:divBdr>
    </w:div>
    <w:div w:id="1988707348">
      <w:bodyDiv w:val="1"/>
      <w:marLeft w:val="0"/>
      <w:marRight w:val="0"/>
      <w:marTop w:val="0"/>
      <w:marBottom w:val="0"/>
      <w:divBdr>
        <w:top w:val="none" w:sz="0" w:space="0" w:color="auto"/>
        <w:left w:val="none" w:sz="0" w:space="0" w:color="auto"/>
        <w:bottom w:val="none" w:sz="0" w:space="0" w:color="auto"/>
        <w:right w:val="none" w:sz="0" w:space="0" w:color="auto"/>
      </w:divBdr>
    </w:div>
    <w:div w:id="1990741592">
      <w:bodyDiv w:val="1"/>
      <w:marLeft w:val="0"/>
      <w:marRight w:val="0"/>
      <w:marTop w:val="0"/>
      <w:marBottom w:val="0"/>
      <w:divBdr>
        <w:top w:val="none" w:sz="0" w:space="0" w:color="auto"/>
        <w:left w:val="none" w:sz="0" w:space="0" w:color="auto"/>
        <w:bottom w:val="none" w:sz="0" w:space="0" w:color="auto"/>
        <w:right w:val="none" w:sz="0" w:space="0" w:color="auto"/>
      </w:divBdr>
    </w:div>
    <w:div w:id="1992714597">
      <w:bodyDiv w:val="1"/>
      <w:marLeft w:val="0"/>
      <w:marRight w:val="0"/>
      <w:marTop w:val="0"/>
      <w:marBottom w:val="0"/>
      <w:divBdr>
        <w:top w:val="none" w:sz="0" w:space="0" w:color="auto"/>
        <w:left w:val="none" w:sz="0" w:space="0" w:color="auto"/>
        <w:bottom w:val="none" w:sz="0" w:space="0" w:color="auto"/>
        <w:right w:val="none" w:sz="0" w:space="0" w:color="auto"/>
      </w:divBdr>
    </w:div>
    <w:div w:id="2005353907">
      <w:bodyDiv w:val="1"/>
      <w:marLeft w:val="0"/>
      <w:marRight w:val="0"/>
      <w:marTop w:val="0"/>
      <w:marBottom w:val="0"/>
      <w:divBdr>
        <w:top w:val="none" w:sz="0" w:space="0" w:color="auto"/>
        <w:left w:val="none" w:sz="0" w:space="0" w:color="auto"/>
        <w:bottom w:val="none" w:sz="0" w:space="0" w:color="auto"/>
        <w:right w:val="none" w:sz="0" w:space="0" w:color="auto"/>
      </w:divBdr>
    </w:div>
    <w:div w:id="2008055635">
      <w:bodyDiv w:val="1"/>
      <w:marLeft w:val="0"/>
      <w:marRight w:val="0"/>
      <w:marTop w:val="0"/>
      <w:marBottom w:val="0"/>
      <w:divBdr>
        <w:top w:val="none" w:sz="0" w:space="0" w:color="auto"/>
        <w:left w:val="none" w:sz="0" w:space="0" w:color="auto"/>
        <w:bottom w:val="none" w:sz="0" w:space="0" w:color="auto"/>
        <w:right w:val="none" w:sz="0" w:space="0" w:color="auto"/>
      </w:divBdr>
    </w:div>
    <w:div w:id="2012097570">
      <w:bodyDiv w:val="1"/>
      <w:marLeft w:val="0"/>
      <w:marRight w:val="0"/>
      <w:marTop w:val="0"/>
      <w:marBottom w:val="0"/>
      <w:divBdr>
        <w:top w:val="none" w:sz="0" w:space="0" w:color="auto"/>
        <w:left w:val="none" w:sz="0" w:space="0" w:color="auto"/>
        <w:bottom w:val="none" w:sz="0" w:space="0" w:color="auto"/>
        <w:right w:val="none" w:sz="0" w:space="0" w:color="auto"/>
      </w:divBdr>
    </w:div>
    <w:div w:id="2014912312">
      <w:bodyDiv w:val="1"/>
      <w:marLeft w:val="0"/>
      <w:marRight w:val="0"/>
      <w:marTop w:val="0"/>
      <w:marBottom w:val="0"/>
      <w:divBdr>
        <w:top w:val="none" w:sz="0" w:space="0" w:color="auto"/>
        <w:left w:val="none" w:sz="0" w:space="0" w:color="auto"/>
        <w:bottom w:val="none" w:sz="0" w:space="0" w:color="auto"/>
        <w:right w:val="none" w:sz="0" w:space="0" w:color="auto"/>
      </w:divBdr>
    </w:div>
    <w:div w:id="2015643126">
      <w:bodyDiv w:val="1"/>
      <w:marLeft w:val="0"/>
      <w:marRight w:val="0"/>
      <w:marTop w:val="0"/>
      <w:marBottom w:val="0"/>
      <w:divBdr>
        <w:top w:val="none" w:sz="0" w:space="0" w:color="auto"/>
        <w:left w:val="none" w:sz="0" w:space="0" w:color="auto"/>
        <w:bottom w:val="none" w:sz="0" w:space="0" w:color="auto"/>
        <w:right w:val="none" w:sz="0" w:space="0" w:color="auto"/>
      </w:divBdr>
    </w:div>
    <w:div w:id="2033993866">
      <w:bodyDiv w:val="1"/>
      <w:marLeft w:val="0"/>
      <w:marRight w:val="0"/>
      <w:marTop w:val="0"/>
      <w:marBottom w:val="0"/>
      <w:divBdr>
        <w:top w:val="none" w:sz="0" w:space="0" w:color="auto"/>
        <w:left w:val="none" w:sz="0" w:space="0" w:color="auto"/>
        <w:bottom w:val="none" w:sz="0" w:space="0" w:color="auto"/>
        <w:right w:val="none" w:sz="0" w:space="0" w:color="auto"/>
      </w:divBdr>
    </w:div>
    <w:div w:id="2035961299">
      <w:bodyDiv w:val="1"/>
      <w:marLeft w:val="0"/>
      <w:marRight w:val="0"/>
      <w:marTop w:val="0"/>
      <w:marBottom w:val="0"/>
      <w:divBdr>
        <w:top w:val="none" w:sz="0" w:space="0" w:color="auto"/>
        <w:left w:val="none" w:sz="0" w:space="0" w:color="auto"/>
        <w:bottom w:val="none" w:sz="0" w:space="0" w:color="auto"/>
        <w:right w:val="none" w:sz="0" w:space="0" w:color="auto"/>
      </w:divBdr>
    </w:div>
    <w:div w:id="2037463181">
      <w:bodyDiv w:val="1"/>
      <w:marLeft w:val="0"/>
      <w:marRight w:val="0"/>
      <w:marTop w:val="0"/>
      <w:marBottom w:val="0"/>
      <w:divBdr>
        <w:top w:val="none" w:sz="0" w:space="0" w:color="auto"/>
        <w:left w:val="none" w:sz="0" w:space="0" w:color="auto"/>
        <w:bottom w:val="none" w:sz="0" w:space="0" w:color="auto"/>
        <w:right w:val="none" w:sz="0" w:space="0" w:color="auto"/>
      </w:divBdr>
    </w:div>
    <w:div w:id="2039578020">
      <w:bodyDiv w:val="1"/>
      <w:marLeft w:val="0"/>
      <w:marRight w:val="0"/>
      <w:marTop w:val="0"/>
      <w:marBottom w:val="0"/>
      <w:divBdr>
        <w:top w:val="none" w:sz="0" w:space="0" w:color="auto"/>
        <w:left w:val="none" w:sz="0" w:space="0" w:color="auto"/>
        <w:bottom w:val="none" w:sz="0" w:space="0" w:color="auto"/>
        <w:right w:val="none" w:sz="0" w:space="0" w:color="auto"/>
      </w:divBdr>
    </w:div>
    <w:div w:id="2046177136">
      <w:bodyDiv w:val="1"/>
      <w:marLeft w:val="0"/>
      <w:marRight w:val="0"/>
      <w:marTop w:val="0"/>
      <w:marBottom w:val="0"/>
      <w:divBdr>
        <w:top w:val="none" w:sz="0" w:space="0" w:color="auto"/>
        <w:left w:val="none" w:sz="0" w:space="0" w:color="auto"/>
        <w:bottom w:val="none" w:sz="0" w:space="0" w:color="auto"/>
        <w:right w:val="none" w:sz="0" w:space="0" w:color="auto"/>
      </w:divBdr>
    </w:div>
    <w:div w:id="2049866852">
      <w:bodyDiv w:val="1"/>
      <w:marLeft w:val="0"/>
      <w:marRight w:val="0"/>
      <w:marTop w:val="0"/>
      <w:marBottom w:val="0"/>
      <w:divBdr>
        <w:top w:val="none" w:sz="0" w:space="0" w:color="auto"/>
        <w:left w:val="none" w:sz="0" w:space="0" w:color="auto"/>
        <w:bottom w:val="none" w:sz="0" w:space="0" w:color="auto"/>
        <w:right w:val="none" w:sz="0" w:space="0" w:color="auto"/>
      </w:divBdr>
    </w:div>
    <w:div w:id="2052143446">
      <w:bodyDiv w:val="1"/>
      <w:marLeft w:val="0"/>
      <w:marRight w:val="0"/>
      <w:marTop w:val="0"/>
      <w:marBottom w:val="0"/>
      <w:divBdr>
        <w:top w:val="none" w:sz="0" w:space="0" w:color="auto"/>
        <w:left w:val="none" w:sz="0" w:space="0" w:color="auto"/>
        <w:bottom w:val="none" w:sz="0" w:space="0" w:color="auto"/>
        <w:right w:val="none" w:sz="0" w:space="0" w:color="auto"/>
      </w:divBdr>
    </w:div>
    <w:div w:id="2067335619">
      <w:bodyDiv w:val="1"/>
      <w:marLeft w:val="0"/>
      <w:marRight w:val="0"/>
      <w:marTop w:val="0"/>
      <w:marBottom w:val="0"/>
      <w:divBdr>
        <w:top w:val="none" w:sz="0" w:space="0" w:color="auto"/>
        <w:left w:val="none" w:sz="0" w:space="0" w:color="auto"/>
        <w:bottom w:val="none" w:sz="0" w:space="0" w:color="auto"/>
        <w:right w:val="none" w:sz="0" w:space="0" w:color="auto"/>
      </w:divBdr>
    </w:div>
    <w:div w:id="2067531671">
      <w:bodyDiv w:val="1"/>
      <w:marLeft w:val="0"/>
      <w:marRight w:val="0"/>
      <w:marTop w:val="0"/>
      <w:marBottom w:val="0"/>
      <w:divBdr>
        <w:top w:val="none" w:sz="0" w:space="0" w:color="auto"/>
        <w:left w:val="none" w:sz="0" w:space="0" w:color="auto"/>
        <w:bottom w:val="none" w:sz="0" w:space="0" w:color="auto"/>
        <w:right w:val="none" w:sz="0" w:space="0" w:color="auto"/>
      </w:divBdr>
    </w:div>
    <w:div w:id="2071659148">
      <w:bodyDiv w:val="1"/>
      <w:marLeft w:val="0"/>
      <w:marRight w:val="0"/>
      <w:marTop w:val="0"/>
      <w:marBottom w:val="0"/>
      <w:divBdr>
        <w:top w:val="none" w:sz="0" w:space="0" w:color="auto"/>
        <w:left w:val="none" w:sz="0" w:space="0" w:color="auto"/>
        <w:bottom w:val="none" w:sz="0" w:space="0" w:color="auto"/>
        <w:right w:val="none" w:sz="0" w:space="0" w:color="auto"/>
      </w:divBdr>
    </w:div>
    <w:div w:id="2072117448">
      <w:bodyDiv w:val="1"/>
      <w:marLeft w:val="0"/>
      <w:marRight w:val="0"/>
      <w:marTop w:val="0"/>
      <w:marBottom w:val="0"/>
      <w:divBdr>
        <w:top w:val="none" w:sz="0" w:space="0" w:color="auto"/>
        <w:left w:val="none" w:sz="0" w:space="0" w:color="auto"/>
        <w:bottom w:val="none" w:sz="0" w:space="0" w:color="auto"/>
        <w:right w:val="none" w:sz="0" w:space="0" w:color="auto"/>
      </w:divBdr>
    </w:div>
    <w:div w:id="2095085712">
      <w:bodyDiv w:val="1"/>
      <w:marLeft w:val="0"/>
      <w:marRight w:val="0"/>
      <w:marTop w:val="0"/>
      <w:marBottom w:val="0"/>
      <w:divBdr>
        <w:top w:val="none" w:sz="0" w:space="0" w:color="auto"/>
        <w:left w:val="none" w:sz="0" w:space="0" w:color="auto"/>
        <w:bottom w:val="none" w:sz="0" w:space="0" w:color="auto"/>
        <w:right w:val="none" w:sz="0" w:space="0" w:color="auto"/>
      </w:divBdr>
    </w:div>
    <w:div w:id="2098206248">
      <w:bodyDiv w:val="1"/>
      <w:marLeft w:val="0"/>
      <w:marRight w:val="0"/>
      <w:marTop w:val="0"/>
      <w:marBottom w:val="0"/>
      <w:divBdr>
        <w:top w:val="none" w:sz="0" w:space="0" w:color="auto"/>
        <w:left w:val="none" w:sz="0" w:space="0" w:color="auto"/>
        <w:bottom w:val="none" w:sz="0" w:space="0" w:color="auto"/>
        <w:right w:val="none" w:sz="0" w:space="0" w:color="auto"/>
      </w:divBdr>
    </w:div>
    <w:div w:id="2104180668">
      <w:bodyDiv w:val="1"/>
      <w:marLeft w:val="0"/>
      <w:marRight w:val="0"/>
      <w:marTop w:val="0"/>
      <w:marBottom w:val="0"/>
      <w:divBdr>
        <w:top w:val="none" w:sz="0" w:space="0" w:color="auto"/>
        <w:left w:val="none" w:sz="0" w:space="0" w:color="auto"/>
        <w:bottom w:val="none" w:sz="0" w:space="0" w:color="auto"/>
        <w:right w:val="none" w:sz="0" w:space="0" w:color="auto"/>
      </w:divBdr>
    </w:div>
    <w:div w:id="2104495217">
      <w:bodyDiv w:val="1"/>
      <w:marLeft w:val="0"/>
      <w:marRight w:val="0"/>
      <w:marTop w:val="0"/>
      <w:marBottom w:val="0"/>
      <w:divBdr>
        <w:top w:val="none" w:sz="0" w:space="0" w:color="auto"/>
        <w:left w:val="none" w:sz="0" w:space="0" w:color="auto"/>
        <w:bottom w:val="none" w:sz="0" w:space="0" w:color="auto"/>
        <w:right w:val="none" w:sz="0" w:space="0" w:color="auto"/>
      </w:divBdr>
    </w:div>
    <w:div w:id="2107579216">
      <w:bodyDiv w:val="1"/>
      <w:marLeft w:val="0"/>
      <w:marRight w:val="0"/>
      <w:marTop w:val="0"/>
      <w:marBottom w:val="0"/>
      <w:divBdr>
        <w:top w:val="none" w:sz="0" w:space="0" w:color="auto"/>
        <w:left w:val="none" w:sz="0" w:space="0" w:color="auto"/>
        <w:bottom w:val="none" w:sz="0" w:space="0" w:color="auto"/>
        <w:right w:val="none" w:sz="0" w:space="0" w:color="auto"/>
      </w:divBdr>
    </w:div>
    <w:div w:id="2117557121">
      <w:bodyDiv w:val="1"/>
      <w:marLeft w:val="0"/>
      <w:marRight w:val="0"/>
      <w:marTop w:val="0"/>
      <w:marBottom w:val="0"/>
      <w:divBdr>
        <w:top w:val="none" w:sz="0" w:space="0" w:color="auto"/>
        <w:left w:val="none" w:sz="0" w:space="0" w:color="auto"/>
        <w:bottom w:val="none" w:sz="0" w:space="0" w:color="auto"/>
        <w:right w:val="none" w:sz="0" w:space="0" w:color="auto"/>
      </w:divBdr>
    </w:div>
    <w:div w:id="2126192027">
      <w:bodyDiv w:val="1"/>
      <w:marLeft w:val="0"/>
      <w:marRight w:val="0"/>
      <w:marTop w:val="0"/>
      <w:marBottom w:val="0"/>
      <w:divBdr>
        <w:top w:val="none" w:sz="0" w:space="0" w:color="auto"/>
        <w:left w:val="none" w:sz="0" w:space="0" w:color="auto"/>
        <w:bottom w:val="none" w:sz="0" w:space="0" w:color="auto"/>
        <w:right w:val="none" w:sz="0" w:space="0" w:color="auto"/>
      </w:divBdr>
    </w:div>
    <w:div w:id="2128042547">
      <w:bodyDiv w:val="1"/>
      <w:marLeft w:val="0"/>
      <w:marRight w:val="0"/>
      <w:marTop w:val="0"/>
      <w:marBottom w:val="0"/>
      <w:divBdr>
        <w:top w:val="none" w:sz="0" w:space="0" w:color="auto"/>
        <w:left w:val="none" w:sz="0" w:space="0" w:color="auto"/>
        <w:bottom w:val="none" w:sz="0" w:space="0" w:color="auto"/>
        <w:right w:val="none" w:sz="0" w:space="0" w:color="auto"/>
      </w:divBdr>
    </w:div>
    <w:div w:id="212811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microsoft.com/office/2018/08/relationships/commentsExtensible" Target="commentsExtensible.xml"/><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footer" Target="footer3.xml"/><Relationship Id="rId34" Type="http://schemas.openxmlformats.org/officeDocument/2006/relationships/image" Target="media/image15.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2.xml"/><Relationship Id="rId29" Type="http://schemas.openxmlformats.org/officeDocument/2006/relationships/image" Target="media/image10.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ba\Downloads\&#352;ablona%20dokumentu%20MP-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260D02F39040C48C7B5809A4AF6894"/>
        <w:category>
          <w:name w:val="Obecné"/>
          <w:gallery w:val="placeholder"/>
        </w:category>
        <w:types>
          <w:type w:val="bbPlcHdr"/>
        </w:types>
        <w:behaviors>
          <w:behavior w:val="content"/>
        </w:behaviors>
        <w:guid w:val="{F3360B5B-3CE8-4454-948D-46BFB0019E53}"/>
      </w:docPartPr>
      <w:docPartBody>
        <w:p w:rsidR="00390EC8" w:rsidRDefault="00390EC8">
          <w:pPr>
            <w:pStyle w:val="58260D02F39040C48C7B5809A4AF6894"/>
          </w:pPr>
          <w:r w:rsidRPr="00DC335D">
            <w:rPr>
              <w:rStyle w:val="Zstupntext"/>
            </w:rPr>
            <w:t>[Autor]</w:t>
          </w:r>
        </w:p>
      </w:docPartBody>
    </w:docPart>
    <w:docPart>
      <w:docPartPr>
        <w:name w:val="D77889E7B72441F8973AD1FCF13D6DF4"/>
        <w:category>
          <w:name w:val="Obecné"/>
          <w:gallery w:val="placeholder"/>
        </w:category>
        <w:types>
          <w:type w:val="bbPlcHdr"/>
        </w:types>
        <w:behaviors>
          <w:behavior w:val="content"/>
        </w:behaviors>
        <w:guid w:val="{B3E44554-1307-45EA-9464-A1F534C0715E}"/>
      </w:docPartPr>
      <w:docPartBody>
        <w:p w:rsidR="00390EC8" w:rsidRDefault="00390EC8">
          <w:pPr>
            <w:pStyle w:val="D77889E7B72441F8973AD1FCF13D6DF4"/>
          </w:pPr>
          <w:r w:rsidRPr="002052AC">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C8"/>
    <w:rsid w:val="00083EFE"/>
    <w:rsid w:val="000A6803"/>
    <w:rsid w:val="00105763"/>
    <w:rsid w:val="00151126"/>
    <w:rsid w:val="00172EBB"/>
    <w:rsid w:val="002812EF"/>
    <w:rsid w:val="002F6420"/>
    <w:rsid w:val="00305735"/>
    <w:rsid w:val="00344B52"/>
    <w:rsid w:val="00390EC8"/>
    <w:rsid w:val="003A197A"/>
    <w:rsid w:val="00487C94"/>
    <w:rsid w:val="00546AD3"/>
    <w:rsid w:val="00584755"/>
    <w:rsid w:val="005F7069"/>
    <w:rsid w:val="006F3530"/>
    <w:rsid w:val="00715DA3"/>
    <w:rsid w:val="00824217"/>
    <w:rsid w:val="00894C3E"/>
    <w:rsid w:val="009164B2"/>
    <w:rsid w:val="009B249E"/>
    <w:rsid w:val="009C4064"/>
    <w:rsid w:val="00A75F6E"/>
    <w:rsid w:val="00C64109"/>
    <w:rsid w:val="00CA6BA0"/>
    <w:rsid w:val="00D60127"/>
    <w:rsid w:val="00DA3210"/>
    <w:rsid w:val="00E55D26"/>
    <w:rsid w:val="00EE105A"/>
    <w:rsid w:val="00EF124D"/>
    <w:rsid w:val="00F3699D"/>
    <w:rsid w:val="00F91E89"/>
    <w:rsid w:val="00F95421"/>
    <w:rsid w:val="00FF382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58260D02F39040C48C7B5809A4AF6894">
    <w:name w:val="58260D02F39040C48C7B5809A4AF6894"/>
  </w:style>
  <w:style w:type="paragraph" w:customStyle="1" w:styleId="D77889E7B72441F8973AD1FCF13D6DF4">
    <w:name w:val="D77889E7B72441F8973AD1FCF13D6D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b0c41a7-0a80-4397-b50b-de47e0e15c2f"/>
    <lcf76f155ced4ddcb4097134ff3c332f xmlns="716268ef-31c9-4eea-ac8a-f377df28bb7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CFC02F12A3FBD48B96825B18FAAEDDB" ma:contentTypeVersion="15" ma:contentTypeDescription="Vytvoří nový dokument" ma:contentTypeScope="" ma:versionID="37b0be025b718200d1ff019837858fa6">
  <xsd:schema xmlns:xsd="http://www.w3.org/2001/XMLSchema" xmlns:xs="http://www.w3.org/2001/XMLSchema" xmlns:p="http://schemas.microsoft.com/office/2006/metadata/properties" xmlns:ns2="716268ef-31c9-4eea-ac8a-f377df28bb7a" xmlns:ns3="eb0c41a7-0a80-4397-b50b-de47e0e15c2f" targetNamespace="http://schemas.microsoft.com/office/2006/metadata/properties" ma:root="true" ma:fieldsID="83eb2d3bf2ef46488174375183836850" ns2:_="" ns3:_="">
    <xsd:import namespace="716268ef-31c9-4eea-ac8a-f377df28bb7a"/>
    <xsd:import namespace="eb0c41a7-0a80-4397-b50b-de47e0e15c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6268ef-31c9-4eea-ac8a-f377df28bb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Značky obrázků" ma:readOnly="false" ma:fieldId="{5cf76f15-5ced-4ddc-b409-7134ff3c332f}" ma:taxonomyMulti="true" ma:sspId="a9be5ed3-f240-4bcb-bcea-c1e07b23b7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1a7-0a80-4397-b50b-de47e0e15c2f"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TaxCatchAll" ma:index="16" nillable="true" ma:displayName="Taxonomy Catch All Column" ma:hidden="true" ma:list="{fc7bf291-5f88-4c57-857c-440094eec690}" ma:internalName="TaxCatchAll" ma:showField="CatchAllData" ma:web="eb0c41a7-0a80-4397-b50b-de47e0e15c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Apo26</b:Tag>
    <b:SourceType>InternetSite</b:SourceType>
    <b:Guid>{3E18A1B8-779C-4A6B-9A08-CC80E3E15DBE}</b:Guid>
    <b:Title>Apollo GraphQL Docs</b:Title>
    <b:Author>
      <b:Author>
        <b:Corporate>Apollo Graph Inc.</b:Corporate>
      </b:Author>
    </b:Author>
    <b:InternetSiteTitle>Apollo</b:InternetSiteTitle>
    <b:ProductionCompany>Apollo Graph Inc.</b:ProductionCompany>
    <b:YearAccessed>2026</b:YearAccessed>
    <b:MonthAccessed>1</b:MonthAccessed>
    <b:DayAccessed>3</b:DayAccessed>
    <b:URL>https://www.apollographql.com/docs/</b:URL>
    <b:RefOrder>4</b:RefOrder>
  </b:Source>
  <b:Source>
    <b:Tag>The26</b:Tag>
    <b:SourceType>InternetSite</b:SourceType>
    <b:Guid>{DFA5E49B-2F3A-4F3D-A3CB-01D6DB243339}</b:Guid>
    <b:Author>
      <b:Author>
        <b:Corporate>The GraphQL Foundation</b:Corporate>
      </b:Author>
    </b:Author>
    <b:Title>Learn GraphQL</b:Title>
    <b:InternetSiteTitle>GraphQL</b:InternetSiteTitle>
    <b:ProductionCompany>The GraphQL Foundation</b:ProductionCompany>
    <b:YearAccessed>2026</b:YearAccessed>
    <b:MonthAccessed>1</b:MonthAccessed>
    <b:DayAccessed>3</b:DayAccessed>
    <b:URL>https://graphql.org/learn/</b:URL>
    <b:RefOrder>5</b:RefOrder>
  </b:Source>
  <b:Source>
    <b:Tag>Pri26</b:Tag>
    <b:SourceType>InternetSite</b:SourceType>
    <b:Guid>{0A94E027-AD19-4096-84AF-9244ECE45B3D}</b:Guid>
    <b:Author>
      <b:Author>
        <b:Corporate>Prisma Data, Inc.</b:Corporate>
      </b:Author>
    </b:Author>
    <b:Title>Prisma Doc</b:Title>
    <b:InternetSiteTitle>Prisma</b:InternetSiteTitle>
    <b:ProductionCompany>Prisma Data, Inc.</b:ProductionCompany>
    <b:YearAccessed>2026</b:YearAccessed>
    <b:MonthAccessed>1</b:MonthAccessed>
    <b:DayAccessed>3</b:DayAccessed>
    <b:URL>https://www.prisma.io/docs/</b:URL>
    <b:RefOrder>3</b:RefOrder>
  </b:Source>
  <b:Source>
    <b:Tag>Ope26</b:Tag>
    <b:SourceType>InternetSite</b:SourceType>
    <b:Guid>{51CBC837-3FFF-4F97-ACED-871A6BB1C4A5}</b:Guid>
    <b:Author>
      <b:Author>
        <b:Corporate>OpenAI, Inc.</b:Corporate>
      </b:Author>
    </b:Author>
    <b:Title>Overview | OpenAI Platform</b:Title>
    <b:InternetSiteTitle>OpenAI Platform Documentation</b:InternetSiteTitle>
    <b:ProductionCompany>OpenAI, Inc.</b:ProductionCompany>
    <b:YearAccessed>2026</b:YearAccessed>
    <b:MonthAccessed>1</b:MonthAccessed>
    <b:DayAccessed>3</b:DayAccessed>
    <b:URL>https://platform.openai.com/docs/overview</b:URL>
    <b:RefOrder>9</b:RefOrder>
  </b:Source>
  <b:Source>
    <b:Tag>Chr26</b:Tag>
    <b:SourceType>InternetSite</b:SourceType>
    <b:Guid>{CF9FC0D4-0AD9-4041-BD1D-9D328B7C8338}</b:Guid>
    <b:Author>
      <b:Author>
        <b:Corporate>Chroma Core team</b:Corporate>
      </b:Author>
    </b:Author>
    <b:Title>Introduction – Chroma Docs</b:Title>
    <b:InternetSiteTitle>Chroma Docs — Documentation for the Chroma vector database</b:InternetSiteTitle>
    <b:ProductionCompany>Chroma Core</b:ProductionCompany>
    <b:YearAccessed>2026</b:YearAccessed>
    <b:MonthAccessed>1</b:MonthAccessed>
    <b:DayAccessed>3</b:DayAccessed>
    <b:URL>https://docs.trychroma.com/docs/overview/introduction</b:URL>
    <b:RefOrder>8</b:RefOrder>
  </b:Source>
  <b:Source>
    <b:Tag>Ada25</b:Tag>
    <b:SourceType>Report</b:SourceType>
    <b:Guid>{320AE438-0997-4C78-BF1E-385687980F28}</b:Guid>
    <b:Title>Marketingový ai assistent</b:Title>
    <b:Year>2024/2025</b:Year>
    <b:Author>
      <b:Author>
        <b:NameList>
          <b:Person>
            <b:Last>Kalina</b:Last>
            <b:First>Adam</b:First>
          </b:Person>
        </b:NameList>
      </b:Author>
    </b:Author>
    <b:Publisher>Pslib</b:Publisher>
    <b:City>Liberec</b:City>
    <b:RefOrder>1</b:RefOrder>
  </b:Source>
  <b:Source>
    <b:Tag>LAG02</b:Tag>
    <b:SourceType>InternetSite</b:SourceType>
    <b:Guid>{BA4AD459-C9BB-40D4-AFC0-19BF27346E6E}</b:Guid>
    <b:Title>The Open Archives Initiative Protocol for Metadata Harvesting.</b:Title>
    <b:Year>2002</b:Year>
    <b:Author>
      <b:Author>
        <b:NameList>
          <b:Person>
            <b:Last>LAGOZE</b:Last>
            <b:First>Carl,</b:First>
            <b:Middle>et al.</b:Middle>
          </b:Person>
        </b:NameList>
      </b:Author>
    </b:Author>
    <b:InternetSiteTitle>https://www.openarchives.org/</b:InternetSiteTitle>
    <b:ProductionCompany>openarchives</b:ProductionCompany>
    <b:Month>3</b:Month>
    <b:Day>6</b:Day>
    <b:YearAccessed>2026</b:YearAccessed>
    <b:MonthAccessed>2</b:MonthAccessed>
    <b:DayAccessed>28</b:DayAccessed>
    <b:URL>https://www.openarchives.org/OAI/openarchivesprotocol.html</b:URL>
    <b:RefOrder>10</b:RefOrder>
  </b:Source>
  <b:Source>
    <b:Tag>DOK25</b:Tag>
    <b:SourceType>InternetSite</b:SourceType>
    <b:Guid>{032B2E02-7E46-471A-85F2-F14AD1F24A4C}</b:Guid>
    <b:Author>
      <b:Author>
        <b:Corporate>DOKCER INC.</b:Corporate>
      </b:Author>
    </b:Author>
    <b:Title>Docker docs</b:Title>
    <b:InternetSiteTitle>Docker</b:InternetSiteTitle>
    <b:ProductionCompany>DOKCER INC.</b:ProductionCompany>
    <b:YearAccessed>2025</b:YearAccessed>
    <b:MonthAccessed>2</b:MonthAccessed>
    <b:DayAccessed>28</b:DayAccessed>
    <b:URL>https://docs.docker.com/</b:URL>
    <b:RefOrder>7</b:RefOrder>
  </b:Source>
  <b:Source>
    <b:Tag>NGI23</b:Tag>
    <b:SourceType>InternetSite</b:SourceType>
    <b:Guid>{0F0581FD-9AEC-4182-808A-36B61B0B7DAC}</b:Guid>
    <b:Title>NGINX Documentation</b:Title>
    <b:InternetSiteTitle>nginx.org</b:InternetSiteTitle>
    <b:ProductionCompany>NGINX, Inc.</b:ProductionCompany>
    <b:YearAccessed>2023</b:YearAccessed>
    <b:MonthAccessed>3</b:MonthAccessed>
    <b:DayAccessed>1</b:DayAccessed>
    <b:StandardNumber>https://nginx.org/en/docs/</b:StandardNumber>
    <b:Author>
      <b:Author>
        <b:Corporate>NGINX, Inc.</b:Corporate>
      </b:Author>
    </b:Author>
    <b:RefOrder>21</b:RefOrder>
  </b:Source>
  <b:Source>
    <b:Tag>Adv20</b:Tag>
    <b:SourceType>InternetSite</b:SourceType>
    <b:Guid>{33797BF3-1209-445D-98DF-EC841A62F610}</b:Guid>
    <b:Title>Advice from a GraphQL Expert</b:Title>
    <b:Year>2020</b:Year>
    <b:InternetSiteTitle>Netlify Blog</b:InternetSiteTitle>
    <b:ProductionCompany>GUI, Enrique</b:ProductionCompany>
    <b:Month>1</b:Month>
    <b:Day>21</b:Day>
    <b:YearAccessed>2026</b:YearAccessed>
    <b:MonthAccessed>3</b:MonthAccessed>
    <b:DayAccessed>4</b:DayAccessed>
    <b:URL>https://www.netlify.com/blog/2020/01/21/advice-from-a-graphql-expert/</b:URL>
    <b:RefOrder>17</b:RefOrder>
  </b:Source>
  <b:Source>
    <b:Tag>VAS17</b:Tag>
    <b:SourceType>InternetSite</b:SourceType>
    <b:Guid>{FEC770BE-D8E2-4FA4-9DC6-0EEDE5897C88}</b:Guid>
    <b:Author>
      <b:Author>
        <b:NameList>
          <b:Person>
            <b:Last>VASWANI</b:Last>
            <b:First>Ashish</b:First>
          </b:Person>
        </b:NameList>
      </b:Author>
    </b:Author>
    <b:Title>Attention Is All You Need.</b:Title>
    <b:InternetSiteTitle>Advances in Neural Information Processing Systems</b:InternetSiteTitle>
    <b:ProductionCompany>NeurIPS</b:ProductionCompany>
    <b:Year>2017</b:Year>
    <b:YearAccessed>2026</b:YearAccessed>
    <b:MonthAccessed>5</b:MonthAccessed>
    <b:DayAccessed>3</b:DayAccessed>
    <b:StandardNumber>https://proceedings.neurips.cc/paper_files/paper/2017/file/3f5ee243547dee91fbd053c1c4a845aa-Paper.pdf</b:StandardNumber>
    <b:RefOrder>13</b:RefOrder>
  </b:Source>
  <b:Source>
    <b:Tag>Ste75</b:Tag>
    <b:SourceType>Misc</b:SourceType>
    <b:Guid>{D558C1F0-FBD1-4AB5-8F2D-A5D0BAF1E8B8}</b:Guid>
    <b:Title>Transformery</b:Title>
    <b:InternetSiteTitle>Microsoft teams</b:InternetSiteTitle>
    <b:ProductionCompany>Microsoft s. r. o.</b:ProductionCompany>
    <b:Month>4</b:Month>
    <b:Day>4</b:Day>
    <b:YearAccessed>2025</b:YearAccessed>
    <b:MonthAccessed>2</b:MonthAccessed>
    <b:DayAccessed>28</b:DayAccessed>
    <b:URL>interní team školy</b:URL>
    <b:Author>
      <b:Author>
        <b:NameList>
          <b:Person>
            <b:Last>Stehlík</b:Last>
            <b:First>Michal</b:First>
          </b:Person>
        </b:NameList>
      </b:Author>
    </b:Author>
    <b:Publisher>Střední průmyslová škola </b:Publisher>
    <b:PublicationTitle>[PowerPoint presentation] Dostupné na: https://pslib.sharepoint.com/:p:/r/sites/studium/it/uin/_layouts/15/Doc.aspx?sourcedoc=%7B5DAE7F78-1A6F-4C40-931F-69ABB918766C%7D&amp;file=Transformer.pptx&amp;action=edit&amp;mobileredirect=true</b:PublicationTitle>
    <b:RefOrder>12</b:RefOrder>
  </b:Source>
  <b:Source>
    <b:Tag>ÚST25</b:Tag>
    <b:SourceType>DocumentFromInternetSite</b:SourceType>
    <b:Guid>{77BE9CBF-EDDC-4036-9544-C9590927995E}</b:Guid>
    <b:Author>
      <b:Author>
        <b:Corporate>ÚSTAV GEONIKY AKADEMIE VĚD ČESKÉ REPUBLIKY</b:Corporate>
      </b:Author>
    </b:Author>
    <b:Title>Processing Cookies on Web Pages</b:Title>
    <b:ProductionCompany>Ústav geoniky AV ČR</b:ProductionCompany>
    <b:YearAccessed>2026</b:YearAccessed>
    <b:MonthAccessed>3</b:MonthAccessed>
    <b:DayAccessed>6</b:DayAccessed>
    <b:URL>https://www.ugn.cas.cz/files/Zpracovani‑cookies‑en.pdf</b:URL>
    <b:RefOrder>24</b:RefOrder>
  </b:Source>
  <b:Source>
    <b:Tag>LEW20</b:Tag>
    <b:SourceType>DocumentFromInternetSite</b:SourceType>
    <b:Guid>{E15C5464-225E-4F5B-92C0-85A1A9083A6D}</b:Guid>
    <b:Title>Retrieval-Augmented Generation for Knowledge-Intensive NLP Tasks.</b:Title>
    <b:InternetSiteTitle>Advances in Neural Information Processing Systems 33</b:InternetSiteTitle>
    <b:ProductionCompany>LAROCHELLE, Hugo, Marc’Aurelio RANZATO, Raia HADSELL, Maria-Florina BALCAN a Hsuan-Tien LIN</b:ProductionCompany>
    <b:Year>2020</b:Year>
    <b:YearAccessed>2026</b:YearAccessed>
    <b:MonthAccessed>3</b:MonthAccessed>
    <b:DayAccessed>6</b:DayAccessed>
    <b:URL>https://proceedings.neurips.cc/paper_files/paper/2020/file/6b493230205f780e1bc26945df7481e5-Paper.pdf</b:URL>
    <b:Author>
      <b:Author>
        <b:NameList>
          <b:Person>
            <b:Last>LEWIS</b:Last>
            <b:First>Patrick,</b:First>
            <b:Middle>Ethan PEREZ, Aleksandra PIKTUS, Fabio PETRONI, Vladimir KARPUKHIN, Naman GOYAL, Heinrich KÜTTLER, Mike LEWIS, Wen-tau YIH, Tim ROCKTÄSCHEL, Sebastian RIEDEL a Douwe KIELA</b:Middle>
          </b:Person>
        </b:NameList>
      </b:Author>
    </b:Author>
    <b:RefOrder>14</b:RefOrder>
  </b:Source>
  <b:Source>
    <b:Tag>Nex26</b:Tag>
    <b:SourceType>InternetSite</b:SourceType>
    <b:Guid>{C9EB3A67-CD3D-4FE8-8E0F-E67421032277}</b:Guid>
    <b:Author>
      <b:Author>
        <b:NameList>
          <b:Person>
            <b:Last>Contributors</b:Last>
            <b:First>Next.js</b:First>
          </b:Person>
        </b:NameList>
      </b:Author>
    </b:Author>
    <b:Title>Next.js Documentation</b:Title>
    <b:InternetSiteTitle>Vercel</b:InternetSiteTitle>
    <b:ProductionCompany>Vercel</b:ProductionCompany>
    <b:YearAccessed>2026</b:YearAccessed>
    <b:MonthAccessed>3</b:MonthAccessed>
    <b:DayAccessed>6</b:DayAccessed>
    <b:URL>https://nextjs.org/docs</b:URL>
    <b:RefOrder>2</b:RefOrder>
  </b:Source>
  <b:Source>
    <b:Tag>Sma25</b:Tag>
    <b:SourceType>InternetSite</b:SourceType>
    <b:Guid>{20D9EB0B-1C38-44CD-87F6-76E01B8544FE}</b:Guid>
    <b:Title>Smarty documentation</b:Title>
    <b:InternetSiteTitle>Smarty</b:InternetSiteTitle>
    <b:ProductionCompany>SMARTY contributors</b:ProductionCompany>
    <b:YearAccessed>2025</b:YearAccessed>
    <b:MonthAccessed>3</b:MonthAccessed>
    <b:DayAccessed>9</b:DayAccessed>
    <b:URL>https://smarty-php.github.io/smarty/stable/</b:URL>
    <b:RefOrder>19</b:RefOrder>
  </b:Source>
  <b:Source>
    <b:Tag>OPE26</b:Tag>
    <b:SourceType>InternetSite</b:SourceType>
    <b:Guid>{AA99338A-E5E0-4BAC-87E1-6653DDDF3315}</b:Guid>
    <b:Author>
      <b:Author>
        <b:Corporate>OPENJS FOUNDATION</b:Corporate>
      </b:Author>
    </b:Author>
    <b:Title>jQuery docs</b:Title>
    <b:InternetSiteTitle>jQuery</b:InternetSiteTitle>
    <b:ProductionCompany>OPENJS FOUNDATION</b:ProductionCompany>
    <b:YearAccessed>2026</b:YearAccessed>
    <b:MonthAccessed>3</b:MonthAccessed>
    <b:DayAccessed>9</b:DayAccessed>
    <b:URL>https://api.jquery.com/</b:URL>
    <b:RefOrder>22</b:RefOrder>
  </b:Source>
  <b:Source>
    <b:Tag>Moz26</b:Tag>
    <b:SourceType>InternetSite</b:SourceType>
    <b:Guid>{FABF2FB1-633E-4DCE-BA0C-060084D6CBFA}</b:Guid>
    <b:Title>Web docs</b:Title>
    <b:InternetSiteTitle>Mozilla</b:InternetSiteTitle>
    <b:ProductionCompany>Mozilla</b:ProductionCompany>
    <b:YearAccessed>2026</b:YearAccessed>
    <b:MonthAccessed>3</b:MonthAccessed>
    <b:DayAccessed>6</b:DayAccessed>
    <b:URL>https://developer.mozilla.org/en-US/docs/Web</b:URL>
    <b:Author>
      <b:Author>
        <b:NameList>
          <b:Person>
            <b:Last>Contributors</b:Last>
            <b:First>Mozilla</b:First>
          </b:Person>
        </b:NameList>
      </b:Author>
    </b:Author>
    <b:RefOrder>23</b:RefOrder>
  </b:Source>
  <b:Source>
    <b:Tag>THE261</b:Tag>
    <b:SourceType>InternetSite</b:SourceType>
    <b:Guid>{480A8B4D-64DC-4834-83FE-073E61942938}</b:Guid>
    <b:Author>
      <b:Author>
        <b:Corporate>THE PHP GROUP</b:Corporate>
      </b:Author>
    </b:Author>
    <b:Title>PHP docs</b:Title>
    <b:InternetSiteTitle>PHP</b:InternetSiteTitle>
    <b:ProductionCompany>PHP contributors</b:ProductionCompany>
    <b:YearAccessed>2026</b:YearAccessed>
    <b:MonthAccessed>3</b:MonthAccessed>
    <b:DayAccessed>9</b:DayAccessed>
    <b:URL>https://www.php.net/docs.php</b:URL>
    <b:RefOrder>20</b:RefOrder>
  </b:Source>
  <b:Source>
    <b:Tag>Mar26</b:Tag>
    <b:SourceType>InternetSite</b:SourceType>
    <b:Guid>{463125AF-FE8B-4507-8A5E-4F6170A0CE38}</b:Guid>
    <b:Author>
      <b:Author>
        <b:NameList>
          <b:Person>
            <b:Last>Fowler</b:Last>
            <b:First>Martin</b:First>
          </b:Person>
        </b:NameList>
      </b:Author>
    </b:Author>
    <b:Title>Unit Test</b:Title>
    <b:InternetSiteTitle>martinfowler</b:InternetSiteTitle>
    <b:ProductionCompany>Martin Fowler</b:ProductionCompany>
    <b:YearAccessed>2026</b:YearAccessed>
    <b:MonthAccessed>3</b:MonthAccessed>
    <b:DayAccessed>9</b:DayAccessed>
    <b:URL>https://martinfowler.com/bliki/UnitTest.html</b:URL>
    <b:RefOrder>6</b:RefOrder>
  </b:Source>
  <b:Source>
    <b:Tag>TAO26</b:Tag>
    <b:SourceType>InternetSite</b:SourceType>
    <b:Guid>{76AEECD9-3666-41AA-8EF0-EFEF90DB50E7}</b:Guid>
    <b:Author>
      <b:Author>
        <b:NameList>
          <b:Person>
            <b:Last>TAOEN</b:Last>
          </b:Person>
        </b:NameList>
      </b:Author>
    </b:Author>
    <b:Title>node-html-parser readme</b:Title>
    <b:InternetSiteTitle>npmjs</b:InternetSiteTitle>
    <b:ProductionCompany>npm, Inc</b:ProductionCompany>
    <b:YearAccessed>2026</b:YearAccessed>
    <b:MonthAccessed>3</b:MonthAccessed>
    <b:DayAccessed>9</b:DayAccessed>
    <b:URL>https://www.npmjs.com/package/node-html-parser</b:URL>
    <b:RefOrder>18</b:RefOrder>
  </b:Source>
  <b:Source>
    <b:Tag>THE27</b:Tag>
    <b:SourceType>InternetSite</b:SourceType>
    <b:Guid>{4D61494D-4178-4EB8-9A42-FECA1FC5FF4D}</b:Guid>
    <b:Author>
      <b:Author>
        <b:Corporate>THE OPEN GROUP</b:Corporate>
      </b:Author>
    </b:Author>
    <b:Title>crontab – schedule periodic background work</b:Title>
    <b:InternetSiteTitle>opengroup pubs</b:InternetSiteTitle>
    <b:ProductionCompany>THE OPEN GROUP</b:ProductionCompany>
    <b:YearAccessed>2026</b:YearAccessed>
    <b:MonthAccessed>3</b:MonthAccessed>
    <b:DayAccessed>9</b:DayAccessed>
    <b:URL>https://pubs.opengroup.org/onlinepubs/9699919799/utilities/crontab.html</b:URL>
    <b:RefOrder>25</b:RefOrder>
  </b:Source>
  <b:Source>
    <b:Tag>TAI26</b:Tag>
    <b:SourceType>InternetSite</b:SourceType>
    <b:Guid>{AAEED859-C738-47BE-8A9A-E25912A834B2}</b:Guid>
    <b:Author>
      <b:Author>
        <b:Corporate>TAILWIND LIBS</b:Corporate>
      </b:Author>
    </b:Author>
    <b:Title>Tailwind css docs</b:Title>
    <b:InternetSiteTitle>tailwind css</b:InternetSiteTitle>
    <b:ProductionCompany>Tailwinf css contributors</b:ProductionCompany>
    <b:YearAccessed>2026</b:YearAccessed>
    <b:MonthAccessed>3</b:MonthAccessed>
    <b:DayAccessed>9</b:DayAccessed>
    <b:URL>https://tailwindcss.com/docs/installation/using-vite</b:URL>
    <b:RefOrder>16</b:RefOrder>
  </b:Source>
  <b:Source>
    <b:Tag>NGU25</b:Tag>
    <b:SourceType>InternetSite</b:SourceType>
    <b:Guid>{4504376A-446F-4B67-88D4-C45BD9297DC7}</b:Guid>
    <b:Author>
      <b:Author>
        <b:NameList>
          <b:Person>
            <b:Last>NGUYEN</b:Last>
            <b:First>Linda</b:First>
          </b:Person>
        </b:NameList>
      </b:Author>
    </b:Author>
    <b:Title>What Is a Vector Database? An Illustrative Guide</b:Title>
    <b:InternetSiteTitle>alexsoft</b:InternetSiteTitle>
    <b:Year>2025</b:Year>
    <b:Month>1</b:Month>
    <b:Day>29</b:Day>
    <b:YearAccessed>2026</b:YearAccessed>
    <b:MonthAccessed>3</b:MonthAccessed>
    <b:DayAccessed>10</b:DayAccessed>
    <b:URL>https://www.altexsoft.com/blog/vector-database/</b:URL>
    <b:RefOrder>15</b:RefOrder>
  </b:Source>
  <b:Source>
    <b:Tag>Cos</b:Tag>
    <b:SourceType>ElectronicSource</b:SourceType>
    <b:Guid>{FB96C46B-AE20-4295-A775-B4E16DC6B9A1}</b:Guid>
    <b:Title>Interní firemní dokument - OAI:Poskytování záznamů vzdáleným harvesterům - OAI</b:Title>
    <b:ProductionCompany>Cosmotron s.r.o.</b:ProductionCompany>
    <b:Author>
      <b:Author>
        <b:Corporate>Cosmotron s.r.o.</b:Corporate>
      </b:Author>
    </b:Author>
    <b:City>online</b:City>
    <b:Medium>pdf</b:Medium>
    <b:RefOrder>11</b:RefOrder>
  </b:Source>
</b:Sources>
</file>

<file path=customXml/itemProps1.xml><?xml version="1.0" encoding="utf-8"?>
<ds:datastoreItem xmlns:ds="http://schemas.openxmlformats.org/officeDocument/2006/customXml" ds:itemID="{0858EC4D-0AB2-489F-A128-84B16D88988F}">
  <ds:schemaRefs>
    <ds:schemaRef ds:uri="http://schemas.microsoft.com/sharepoint/v3/contenttype/forms"/>
  </ds:schemaRefs>
</ds:datastoreItem>
</file>

<file path=customXml/itemProps2.xml><?xml version="1.0" encoding="utf-8"?>
<ds:datastoreItem xmlns:ds="http://schemas.openxmlformats.org/officeDocument/2006/customXml" ds:itemID="{54C24273-1D45-40DF-87D6-FA62E2E479B2}">
  <ds:schemaRefs>
    <ds:schemaRef ds:uri="http://schemas.microsoft.com/office/2006/metadata/properties"/>
    <ds:schemaRef ds:uri="http://schemas.microsoft.com/office/infopath/2007/PartnerControls"/>
    <ds:schemaRef ds:uri="eb0c41a7-0a80-4397-b50b-de47e0e15c2f"/>
    <ds:schemaRef ds:uri="716268ef-31c9-4eea-ac8a-f377df28bb7a"/>
  </ds:schemaRefs>
</ds:datastoreItem>
</file>

<file path=customXml/itemProps3.xml><?xml version="1.0" encoding="utf-8"?>
<ds:datastoreItem xmlns:ds="http://schemas.openxmlformats.org/officeDocument/2006/customXml" ds:itemID="{F4F296AF-78D2-48BD-AF42-1CBB3391BF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6268ef-31c9-4eea-ac8a-f377df28bb7a"/>
    <ds:schemaRef ds:uri="eb0c41a7-0a80-4397-b50b-de47e0e15c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F2F353-89CE-4D09-8A7D-E57D3F872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dokumentu MP-2.2</Template>
  <TotalTime>2</TotalTime>
  <Pages>43</Pages>
  <Words>9253</Words>
  <Characters>54596</Characters>
  <Application>Microsoft Office Word</Application>
  <DocSecurity>0</DocSecurity>
  <Lines>454</Lines>
  <Paragraphs>127</Paragraphs>
  <ScaleCrop>false</ScaleCrop>
  <HeadingPairs>
    <vt:vector size="2" baseType="variant">
      <vt:variant>
        <vt:lpstr>Název</vt:lpstr>
      </vt:variant>
      <vt:variant>
        <vt:i4>1</vt:i4>
      </vt:variant>
    </vt:vector>
  </HeadingPairs>
  <TitlesOfParts>
    <vt:vector size="1" baseType="lpstr">
      <vt:lpstr>Šablona dokumentu MP</vt:lpstr>
    </vt:vector>
  </TitlesOfParts>
  <Company/>
  <LinksUpToDate>false</LinksUpToDate>
  <CharactersWithSpaces>63722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assistent pro kvkli</dc:title>
  <dc:subject/>
  <dc:creator>Jakub Havlas</dc:creator>
  <cp:keywords/>
  <dc:description/>
  <cp:lastModifiedBy>Havlas Jakub (2022)</cp:lastModifiedBy>
  <cp:revision>6</cp:revision>
  <cp:lastPrinted>2026-03-05T12:05:00Z</cp:lastPrinted>
  <dcterms:created xsi:type="dcterms:W3CDTF">2026-03-10T20:08:00Z</dcterms:created>
  <dcterms:modified xsi:type="dcterms:W3CDTF">2026-03-10T20:09:00Z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0x010100FCFC02F12A3FBD48B96825B18FAAEDDB</vt:lpwstr>
  </property>
  <property fmtid="{D5CDD505-2E9C-101B-9397-08002B2CF9AE}" pid="3" name="MediaServiceImageTags">
    <vt:lpwstr/>
  </property>
</Properties>
</file>